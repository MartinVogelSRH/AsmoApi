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D9931" w14:textId="76F90792" w:rsidR="00FE2902" w:rsidRPr="006D3798" w:rsidRDefault="009F0B71" w:rsidP="00FE2902">
      <w:pPr>
        <w:spacing w:after="0" w:line="240" w:lineRule="auto"/>
        <w:ind w:right="-20"/>
        <w:jc w:val="center"/>
        <w:rPr>
          <w:b/>
          <w:sz w:val="40"/>
          <w:szCs w:val="40"/>
          <w:lang w:val="en-US"/>
        </w:rPr>
      </w:pPr>
      <w:r w:rsidRPr="005D61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F0DB92" wp14:editId="72A8247E">
            <wp:simplePos x="0" y="0"/>
            <wp:positionH relativeFrom="column">
              <wp:posOffset>2733675</wp:posOffset>
            </wp:positionH>
            <wp:positionV relativeFrom="paragraph">
              <wp:posOffset>-887095</wp:posOffset>
            </wp:positionV>
            <wp:extent cx="2516505" cy="887095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AFF" w:rsidRPr="005D61B5">
        <w:rPr>
          <w:b/>
          <w:sz w:val="40"/>
          <w:szCs w:val="40"/>
          <w:lang w:val="en-US"/>
        </w:rPr>
        <w:t>ASMO</w:t>
      </w:r>
    </w:p>
    <w:p w14:paraId="1ED81EEC" w14:textId="77777777" w:rsidR="00FE2902" w:rsidRDefault="00455015" w:rsidP="00641A7B">
      <w:pPr>
        <w:jc w:val="center"/>
        <w:rPr>
          <w:sz w:val="40"/>
          <w:szCs w:val="4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30202C6" wp14:editId="7294271C">
            <wp:extent cx="2209031" cy="2129886"/>
            <wp:effectExtent l="127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3" t="5368" r="30911" b="8538"/>
                    <a:stretch/>
                  </pic:blipFill>
                  <pic:spPr bwMode="auto">
                    <a:xfrm rot="5400000">
                      <a:off x="0" y="0"/>
                      <a:ext cx="2223175" cy="21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A4FE" w14:textId="4A685029" w:rsidR="00B71AFF" w:rsidRPr="005D61B5" w:rsidRDefault="00B71AFF" w:rsidP="00641A7B">
      <w:pPr>
        <w:jc w:val="center"/>
        <w:rPr>
          <w:lang w:val="en-US"/>
        </w:rPr>
      </w:pPr>
      <w:r w:rsidRPr="00641A7B">
        <w:rPr>
          <w:sz w:val="40"/>
          <w:szCs w:val="40"/>
          <w:lang w:val="en-US"/>
        </w:rPr>
        <w:t>Documentation</w:t>
      </w:r>
    </w:p>
    <w:p w14:paraId="1A906EFB" w14:textId="1A6B3EE6" w:rsidR="0059224C" w:rsidRPr="005D61B5" w:rsidRDefault="005576F2" w:rsidP="0059224C">
      <w:pPr>
        <w:jc w:val="center"/>
        <w:rPr>
          <w:sz w:val="32"/>
          <w:szCs w:val="40"/>
          <w:lang w:val="en-US"/>
        </w:rPr>
      </w:pPr>
      <w:r w:rsidRPr="005D61B5">
        <w:rPr>
          <w:sz w:val="32"/>
          <w:szCs w:val="40"/>
          <w:lang w:val="en-US"/>
        </w:rPr>
        <w:t>by</w:t>
      </w:r>
      <w:r w:rsidRPr="005D61B5">
        <w:rPr>
          <w:sz w:val="32"/>
          <w:szCs w:val="40"/>
          <w:lang w:val="en-US"/>
        </w:rPr>
        <w:br/>
      </w:r>
      <w:r w:rsidR="006B69A5" w:rsidRPr="005D61B5">
        <w:rPr>
          <w:b/>
          <w:sz w:val="40"/>
          <w:szCs w:val="40"/>
          <w:lang w:val="en-US"/>
        </w:rPr>
        <w:t>Martin Vogel</w:t>
      </w:r>
      <w:r w:rsidRPr="005D61B5">
        <w:rPr>
          <w:b/>
          <w:sz w:val="40"/>
          <w:szCs w:val="40"/>
          <w:lang w:val="en-US"/>
        </w:rPr>
        <w:br/>
      </w:r>
      <w:r w:rsidRPr="005D61B5">
        <w:rPr>
          <w:sz w:val="32"/>
          <w:szCs w:val="40"/>
          <w:lang w:val="en-US"/>
        </w:rPr>
        <w:t xml:space="preserve">Matriculation number: </w:t>
      </w:r>
      <w:r w:rsidR="006B69A5" w:rsidRPr="005D61B5">
        <w:rPr>
          <w:sz w:val="32"/>
          <w:szCs w:val="40"/>
          <w:lang w:val="en-US"/>
        </w:rPr>
        <w:t>11009471</w:t>
      </w:r>
    </w:p>
    <w:p w14:paraId="71361134" w14:textId="1CDB7D47" w:rsidR="00FC679B" w:rsidRPr="005D61B5" w:rsidRDefault="00FC679B">
      <w:pPr>
        <w:spacing w:after="0" w:line="200" w:lineRule="exact"/>
        <w:rPr>
          <w:sz w:val="20"/>
          <w:szCs w:val="20"/>
          <w:lang w:val="en-US"/>
        </w:rPr>
      </w:pPr>
    </w:p>
    <w:p w14:paraId="423EFED6" w14:textId="203DC396" w:rsidR="00A67236" w:rsidRPr="005D61B5" w:rsidRDefault="00A67236">
      <w:pPr>
        <w:spacing w:after="0" w:line="200" w:lineRule="exact"/>
        <w:rPr>
          <w:sz w:val="20"/>
          <w:szCs w:val="20"/>
          <w:lang w:val="en-US"/>
        </w:rPr>
      </w:pPr>
    </w:p>
    <w:p w14:paraId="05C336D4" w14:textId="5B357251" w:rsidR="00FC679B" w:rsidRPr="005D61B5" w:rsidRDefault="00CA3C69" w:rsidP="00B536AD">
      <w:pPr>
        <w:jc w:val="center"/>
        <w:rPr>
          <w:sz w:val="28"/>
          <w:lang w:val="en-US"/>
        </w:rPr>
      </w:pPr>
      <w:r w:rsidRPr="005D61B5">
        <w:rPr>
          <w:lang w:val="en-US"/>
        </w:rPr>
        <w:fldChar w:fldCharType="begin"/>
      </w:r>
      <w:r w:rsidRPr="005D61B5">
        <w:rPr>
          <w:lang w:val="en-US"/>
        </w:rPr>
        <w:instrText xml:space="preserve"> TIME  \@ "yyyy-MM-dd" </w:instrText>
      </w:r>
      <w:r w:rsidRPr="005D61B5">
        <w:rPr>
          <w:lang w:val="en-US"/>
        </w:rPr>
        <w:fldChar w:fldCharType="separate"/>
      </w:r>
      <w:r w:rsidR="006E4FA4">
        <w:rPr>
          <w:noProof/>
          <w:lang w:val="en-US"/>
        </w:rPr>
        <w:t>2018-03-26</w:t>
      </w:r>
      <w:r w:rsidRPr="005D61B5">
        <w:rPr>
          <w:lang w:val="en-US"/>
        </w:rPr>
        <w:fldChar w:fldCharType="end"/>
      </w:r>
    </w:p>
    <w:p w14:paraId="2D1B29C0" w14:textId="77777777" w:rsidR="00FC679B" w:rsidRPr="005D61B5" w:rsidRDefault="00FC679B">
      <w:pPr>
        <w:spacing w:before="10" w:after="0" w:line="260" w:lineRule="exact"/>
        <w:rPr>
          <w:sz w:val="26"/>
          <w:szCs w:val="26"/>
          <w:lang w:val="en-US"/>
        </w:rPr>
      </w:pPr>
    </w:p>
    <w:p w14:paraId="061D7036" w14:textId="77777777" w:rsidR="007C39D0" w:rsidRPr="005D61B5" w:rsidRDefault="00316A3E" w:rsidP="007C39D0">
      <w:pPr>
        <w:tabs>
          <w:tab w:val="center" w:pos="4117"/>
          <w:tab w:val="right" w:pos="8234"/>
        </w:tabs>
        <w:jc w:val="center"/>
        <w:rPr>
          <w:sz w:val="28"/>
          <w:szCs w:val="28"/>
          <w:lang w:val="en-US"/>
        </w:rPr>
      </w:pPr>
      <w:r w:rsidRPr="005D61B5">
        <w:rPr>
          <w:sz w:val="28"/>
          <w:szCs w:val="28"/>
          <w:lang w:val="en-US"/>
        </w:rPr>
        <w:t>SRH University Heidelberg</w:t>
      </w:r>
      <w:r w:rsidRPr="005D61B5">
        <w:rPr>
          <w:sz w:val="28"/>
          <w:szCs w:val="28"/>
          <w:lang w:val="en-US"/>
        </w:rPr>
        <w:br/>
      </w:r>
      <w:r w:rsidR="00CF0F9C" w:rsidRPr="005D61B5">
        <w:rPr>
          <w:sz w:val="28"/>
          <w:szCs w:val="28"/>
          <w:lang w:val="en-US"/>
        </w:rPr>
        <w:t>School</w:t>
      </w:r>
      <w:r w:rsidRPr="005D61B5">
        <w:rPr>
          <w:sz w:val="28"/>
          <w:szCs w:val="28"/>
          <w:lang w:val="en-US"/>
        </w:rPr>
        <w:t xml:space="preserve"> of </w:t>
      </w:r>
      <w:r w:rsidR="00A843AE" w:rsidRPr="005D61B5">
        <w:rPr>
          <w:sz w:val="28"/>
          <w:szCs w:val="28"/>
          <w:lang w:val="en-US"/>
        </w:rPr>
        <w:t>Information, Media and Design</w:t>
      </w:r>
      <w:r w:rsidRPr="005D61B5">
        <w:rPr>
          <w:sz w:val="28"/>
          <w:szCs w:val="28"/>
          <w:lang w:val="en-US"/>
        </w:rPr>
        <w:br/>
        <w:t>Degree course "</w:t>
      </w:r>
      <w:r w:rsidR="006B69A5" w:rsidRPr="005D61B5">
        <w:rPr>
          <w:sz w:val="28"/>
          <w:szCs w:val="28"/>
          <w:lang w:val="en-US"/>
        </w:rPr>
        <w:t>Applied Computer Science</w:t>
      </w:r>
      <w:r w:rsidRPr="005D61B5">
        <w:rPr>
          <w:sz w:val="28"/>
          <w:szCs w:val="28"/>
          <w:lang w:val="en-US"/>
        </w:rPr>
        <w:t>"</w:t>
      </w:r>
      <w:r w:rsidRPr="005D61B5">
        <w:rPr>
          <w:sz w:val="28"/>
          <w:szCs w:val="28"/>
          <w:lang w:val="en-US"/>
        </w:rPr>
        <w:br/>
        <w:t>Major field "</w:t>
      </w:r>
      <w:r w:rsidR="006B69A5" w:rsidRPr="005D61B5">
        <w:rPr>
          <w:sz w:val="28"/>
          <w:szCs w:val="28"/>
          <w:lang w:val="en-US"/>
        </w:rPr>
        <w:t>Business Computing</w:t>
      </w:r>
      <w:r w:rsidRPr="005D61B5">
        <w:rPr>
          <w:sz w:val="28"/>
          <w:szCs w:val="28"/>
          <w:lang w:val="en-US"/>
        </w:rPr>
        <w:t>"</w:t>
      </w:r>
    </w:p>
    <w:p w14:paraId="326689B5" w14:textId="77777777" w:rsidR="00FC679B" w:rsidRPr="005D61B5" w:rsidRDefault="00FC679B">
      <w:pPr>
        <w:spacing w:before="8" w:after="0" w:line="220" w:lineRule="exact"/>
        <w:rPr>
          <w:lang w:val="en-US"/>
        </w:rPr>
      </w:pPr>
    </w:p>
    <w:p w14:paraId="22BDA02D" w14:textId="77777777" w:rsidR="006B69A5" w:rsidRPr="005D61B5" w:rsidRDefault="006F580E" w:rsidP="00B71AFF">
      <w:pPr>
        <w:tabs>
          <w:tab w:val="left" w:pos="2100"/>
          <w:tab w:val="left" w:pos="4111"/>
        </w:tabs>
        <w:spacing w:after="0" w:line="240" w:lineRule="auto"/>
        <w:ind w:left="63" w:right="60"/>
        <w:rPr>
          <w:rFonts w:eastAsia="Arial"/>
          <w:lang w:val="en-US"/>
        </w:rPr>
      </w:pPr>
      <w:r w:rsidRPr="005D61B5">
        <w:rPr>
          <w:rFonts w:eastAsia="Arial"/>
          <w:lang w:val="en-US"/>
        </w:rPr>
        <w:tab/>
        <w:t>Reviewers</w:t>
      </w:r>
      <w:r w:rsidRPr="005D61B5">
        <w:rPr>
          <w:rFonts w:eastAsia="Arial"/>
          <w:lang w:val="en-US"/>
        </w:rPr>
        <w:tab/>
        <w:t>Prof</w:t>
      </w:r>
      <w:r w:rsidR="00CA3C69" w:rsidRPr="005D61B5">
        <w:rPr>
          <w:rFonts w:eastAsia="Arial"/>
          <w:lang w:val="en-US"/>
        </w:rPr>
        <w:t xml:space="preserve">. Dr. </w:t>
      </w:r>
      <w:r w:rsidR="00B71AFF" w:rsidRPr="005D61B5">
        <w:rPr>
          <w:rFonts w:eastAsia="Arial"/>
          <w:lang w:val="en-US"/>
        </w:rPr>
        <w:t>Mohammed Yass</w:t>
      </w:r>
    </w:p>
    <w:p w14:paraId="5FB69365" w14:textId="77777777" w:rsidR="00666A95" w:rsidRPr="005D61B5" w:rsidRDefault="00666A95" w:rsidP="006F4A87">
      <w:pPr>
        <w:tabs>
          <w:tab w:val="left" w:pos="5670"/>
        </w:tabs>
        <w:spacing w:after="0" w:line="240" w:lineRule="auto"/>
        <w:ind w:left="63" w:right="60"/>
        <w:jc w:val="center"/>
        <w:rPr>
          <w:rFonts w:eastAsia="Arial"/>
          <w:lang w:val="en-US"/>
        </w:rPr>
      </w:pPr>
    </w:p>
    <w:p w14:paraId="7A417A9B" w14:textId="77777777" w:rsidR="00FC679B" w:rsidRPr="005D61B5" w:rsidRDefault="00FC679B">
      <w:pPr>
        <w:spacing w:after="0"/>
        <w:jc w:val="center"/>
        <w:rPr>
          <w:lang w:val="en-US"/>
        </w:rPr>
        <w:sectPr w:rsidR="00FC679B" w:rsidRPr="005D61B5" w:rsidSect="00832A8F">
          <w:headerReference w:type="default" r:id="rId10"/>
          <w:type w:val="continuous"/>
          <w:pgSz w:w="11920" w:h="16840"/>
          <w:pgMar w:top="2552" w:right="1701" w:bottom="1701" w:left="1985" w:header="850" w:footer="709" w:gutter="0"/>
          <w:cols w:space="720"/>
          <w:titlePg/>
          <w:docGrid w:linePitch="299"/>
        </w:sectPr>
      </w:pPr>
    </w:p>
    <w:p w14:paraId="7D3ACB17" w14:textId="77777777" w:rsidR="00722791" w:rsidRDefault="00C92D2E" w:rsidP="00A82B12">
      <w:pPr>
        <w:rPr>
          <w:noProof/>
        </w:rPr>
      </w:pPr>
      <w:r w:rsidRPr="005D61B5">
        <w:rPr>
          <w:b/>
          <w:color w:val="365F91"/>
          <w:sz w:val="34"/>
          <w:szCs w:val="34"/>
          <w:lang w:val="en-US"/>
        </w:rPr>
        <w:lastRenderedPageBreak/>
        <w:t>Table of Contents</w:t>
      </w:r>
      <w:r w:rsidR="00A82B12" w:rsidRPr="005D61B5">
        <w:rPr>
          <w:lang w:val="en-US"/>
        </w:rPr>
        <w:fldChar w:fldCharType="begin"/>
      </w:r>
      <w:r w:rsidR="00A82B12" w:rsidRPr="005D61B5">
        <w:rPr>
          <w:lang w:val="en-US"/>
        </w:rPr>
        <w:instrText xml:space="preserve"> TOC \o "1-3" \h \z \u </w:instrText>
      </w:r>
      <w:r w:rsidR="00A82B12" w:rsidRPr="005D61B5">
        <w:rPr>
          <w:lang w:val="en-US"/>
        </w:rPr>
        <w:fldChar w:fldCharType="separate"/>
      </w:r>
    </w:p>
    <w:p w14:paraId="538E2A4A" w14:textId="64DA6490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0" w:history="1">
        <w:r w:rsidRPr="00086022">
          <w:rPr>
            <w:rStyle w:val="Hyperlink"/>
            <w:noProof/>
            <w:lang w:val="en-US"/>
          </w:rPr>
          <w:t>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Change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F93952" w14:textId="1EADAFA4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1" w:history="1">
        <w:r w:rsidRPr="00086022">
          <w:rPr>
            <w:rStyle w:val="Hyperlink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18A97F" w14:textId="17213BFE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2" w:history="1">
        <w:r w:rsidRPr="00086022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2B5B82" w14:textId="730A5C5B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3" w:history="1">
        <w:r w:rsidRPr="00086022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62530E" w14:textId="2E9540B8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4" w:history="1">
        <w:r w:rsidRPr="00086022">
          <w:rPr>
            <w:rStyle w:val="Hyperlink"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Raspberry 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192F34" w14:textId="45BEDA51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5" w:history="1">
        <w:r w:rsidRPr="00086022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34C61D" w14:textId="39F76699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6" w:history="1">
        <w:r w:rsidRPr="00086022">
          <w:rPr>
            <w:rStyle w:val="Hyperlink"/>
            <w:noProof/>
            <w:lang w:val="en-US"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Actuators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A139C6" w14:textId="78CFCE06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7" w:history="1">
        <w:r w:rsidRPr="00086022">
          <w:rPr>
            <w:rStyle w:val="Hyperlink"/>
            <w:noProof/>
            <w:lang w:val="en-US"/>
          </w:rPr>
          <w:t>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Wiring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3248DB" w14:textId="65939758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8" w:history="1">
        <w:r w:rsidRPr="00086022">
          <w:rPr>
            <w:rStyle w:val="Hyperlink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21D0ED" w14:textId="5FB1136E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9" w:history="1">
        <w:r w:rsidRPr="00086022">
          <w:rPr>
            <w:rStyle w:val="Hyperlink"/>
            <w:noProof/>
            <w:lang w:val="en-US"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Raspbian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58E5FF" w14:textId="6F628EB3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0" w:history="1">
        <w:r w:rsidRPr="00086022">
          <w:rPr>
            <w:rStyle w:val="Hyperlink"/>
            <w:noProof/>
            <w:lang w:val="en-US"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ASMO Specific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7C2F92" w14:textId="2009E25F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1" w:history="1">
        <w:r w:rsidRPr="00086022">
          <w:rPr>
            <w:rStyle w:val="Hyperlink"/>
            <w:noProof/>
            <w:lang w:val="en-US"/>
          </w:rPr>
          <w:t>4.2.1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39B5E7" w14:textId="57C405A8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2" w:history="1">
        <w:r w:rsidRPr="00086022">
          <w:rPr>
            <w:rStyle w:val="Hyperlink"/>
            <w:noProof/>
            <w:lang w:val="en-US"/>
          </w:rPr>
          <w:t>4.2.2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042BCC" w14:textId="066419F9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3" w:history="1">
        <w:r w:rsidRPr="00086022">
          <w:rPr>
            <w:rStyle w:val="Hyperlink"/>
            <w:noProof/>
            <w:lang w:val="en-US"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10F287" w14:textId="04A40839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4" w:history="1">
        <w:r w:rsidRPr="00086022">
          <w:rPr>
            <w:rStyle w:val="Hyperlink"/>
            <w:noProof/>
            <w:lang w:val="en-US"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Installation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34C81B" w14:textId="58FD5F57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5" w:history="1">
        <w:r w:rsidRPr="00086022">
          <w:rPr>
            <w:rStyle w:val="Hyperlink"/>
            <w:noProof/>
            <w:lang w:val="en-US"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User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EDB451" w14:textId="559818CE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6" w:history="1">
        <w:r w:rsidRPr="00086022">
          <w:rPr>
            <w:rStyle w:val="Hyperlink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</w:rPr>
          <w:t>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2B283F" w14:textId="792D6865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7" w:history="1">
        <w:r w:rsidRPr="00086022">
          <w:rPr>
            <w:rStyle w:val="Hyperlink"/>
            <w:noProof/>
            <w:lang w:val="en-US"/>
          </w:rPr>
          <w:t>5.2.2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B3C1CC" w14:textId="23581F9B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8" w:history="1">
        <w:r w:rsidRPr="00086022">
          <w:rPr>
            <w:rStyle w:val="Hyperlink"/>
            <w:noProof/>
            <w:lang w:val="en-US"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Outlook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1E5878" w14:textId="17DE955A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9" w:history="1">
        <w:r w:rsidRPr="00086022">
          <w:rPr>
            <w:rStyle w:val="Hyperlink"/>
            <w:noProof/>
            <w:lang w:val="en-US"/>
          </w:rPr>
          <w:t>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Driven 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34D79F" w14:textId="01FC48DC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0" w:history="1">
        <w:r w:rsidRPr="00086022">
          <w:rPr>
            <w:rStyle w:val="Hyperlink"/>
            <w:noProof/>
            <w:lang w:val="en-US"/>
          </w:rPr>
          <w:t>6.1.1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Stepper Motors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40DB69" w14:textId="5D05AD59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1" w:history="1">
        <w:r w:rsidRPr="00086022">
          <w:rPr>
            <w:rStyle w:val="Hyperlink"/>
            <w:noProof/>
            <w:lang w:val="en-US"/>
          </w:rPr>
          <w:t>6.1.2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Accelerometer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2E0D4F" w14:textId="3D903ECF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2" w:history="1">
        <w:r w:rsidRPr="00086022">
          <w:rPr>
            <w:rStyle w:val="Hyperlink"/>
            <w:noProof/>
            <w:lang w:val="en-US"/>
          </w:rPr>
          <w:t>6.1.3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Sensor on the wheels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C15216" w14:textId="009677F6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3" w:history="1">
        <w:r w:rsidRPr="00086022">
          <w:rPr>
            <w:rStyle w:val="Hyperlink"/>
            <w:noProof/>
            <w:lang w:val="en-US"/>
          </w:rPr>
          <w:t>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Indoor positioning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876ED48" w14:textId="199A58D9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4" w:history="1">
        <w:r w:rsidRPr="00086022">
          <w:rPr>
            <w:rStyle w:val="Hyperlink"/>
            <w:noProof/>
            <w:lang w:val="en-US"/>
          </w:rPr>
          <w:t>6.2.1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Wifi based positioning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79D473" w14:textId="33B72F81" w:rsidR="00722791" w:rsidRDefault="00722791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5" w:history="1">
        <w:r w:rsidRPr="00086022">
          <w:rPr>
            <w:rStyle w:val="Hyperlink"/>
            <w:noProof/>
            <w:lang w:val="en-US"/>
          </w:rPr>
          <w:t>6.2.2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Light detection and ranging (LIDAR)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D80BD5" w14:textId="73997B11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6" w:history="1">
        <w:r w:rsidRPr="00086022">
          <w:rPr>
            <w:rStyle w:val="Hyperlink"/>
            <w:noProof/>
            <w:lang w:val="en-US"/>
          </w:rPr>
          <w:t>6.3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Automatic path 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4AABDF" w14:textId="2D550271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7" w:history="1">
        <w:r w:rsidRPr="00086022">
          <w:rPr>
            <w:rStyle w:val="Hyperlink"/>
            <w:noProof/>
            <w:lang w:val="en-US"/>
          </w:rPr>
          <w:t>6.4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Voice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B0340C" w14:textId="1F99CE6A" w:rsidR="00722791" w:rsidRDefault="00722791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8" w:history="1">
        <w:r w:rsidRPr="00086022">
          <w:rPr>
            <w:rStyle w:val="Hyperlink"/>
            <w:noProof/>
            <w:lang w:val="en-US"/>
          </w:rPr>
          <w:t>6.5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  <w:lang w:val="en-US"/>
          </w:rPr>
          <w:t>Camera stream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C98660" w14:textId="7633084C" w:rsidR="00722791" w:rsidRDefault="00722791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9" w:history="1">
        <w:r w:rsidRPr="00086022">
          <w:rPr>
            <w:rStyle w:val="Hyperlink"/>
            <w:noProof/>
            <w:lang w:val="en-US"/>
          </w:rPr>
          <w:t>Index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34FECB" w14:textId="3CCC6E5F" w:rsidR="00722791" w:rsidRDefault="00722791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0" w:history="1">
        <w:r w:rsidRPr="00086022">
          <w:rPr>
            <w:rStyle w:val="Hyperlink"/>
            <w:noProof/>
            <w:lang w:val="en-US"/>
          </w:rPr>
          <w:t>Index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1F9D7F" w14:textId="29D71412" w:rsidR="00722791" w:rsidRDefault="00722791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1" w:history="1">
        <w:r w:rsidRPr="00086022">
          <w:rPr>
            <w:rStyle w:val="Hyperlink"/>
            <w:noProof/>
            <w:lang w:val="en-US"/>
          </w:rPr>
          <w:t>Hardware Datasheets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E9CC67" w14:textId="23AB6732" w:rsidR="00722791" w:rsidRDefault="00722791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2" w:history="1">
        <w:r w:rsidRPr="00086022">
          <w:rPr>
            <w:rStyle w:val="Hyperlink"/>
            <w:noProof/>
            <w:lang w:val="en-US"/>
          </w:rPr>
          <w:t>BattB</w:t>
        </w:r>
        <w:r w:rsidRPr="00086022">
          <w:rPr>
            <w:rStyle w:val="Hyperlink"/>
            <w:noProof/>
            <w:lang w:val="en-US"/>
          </w:rPr>
          <w:t>o</w:t>
        </w:r>
        <w:r w:rsidRPr="00086022">
          <w:rPr>
            <w:rStyle w:val="Hyperlink"/>
            <w:noProof/>
            <w:lang w:val="en-US"/>
          </w:rPr>
          <w:t>rg - Pi Battery Power Board PCB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6537F42" w14:textId="67B6EFF1" w:rsidR="00722791" w:rsidRDefault="00722791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3" w:history="1">
        <w:r w:rsidRPr="00086022">
          <w:rPr>
            <w:rStyle w:val="Hyperlink"/>
            <w:noProof/>
            <w:lang w:val="en-US"/>
          </w:rPr>
          <w:t>PicoBorg Reverse - Dual 5A Motor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C45D9EB" w14:textId="440908A2" w:rsidR="00722791" w:rsidRDefault="00722791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4" w:history="1">
        <w:r w:rsidRPr="00086022">
          <w:rPr>
            <w:rStyle w:val="Hyperlink"/>
            <w:noProof/>
            <w:lang w:val="en-US"/>
          </w:rPr>
          <w:t>KY-015 TEMPERATURE AND HUMIDITY SENSOR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EC60F7F" w14:textId="3901EA7D" w:rsidR="00722791" w:rsidRDefault="00722791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5" w:history="1">
        <w:r w:rsidRPr="00086022">
          <w:rPr>
            <w:rStyle w:val="Hyperlink"/>
            <w:noProof/>
            <w:lang w:val="en-US"/>
          </w:rPr>
          <w:t>KY-009 RGB FULL COLOR LED SMD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4D502F" w14:textId="1F8AF762" w:rsidR="00722791" w:rsidRDefault="00722791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6" w:history="1">
        <w:r w:rsidRPr="00086022">
          <w:rPr>
            <w:rStyle w:val="Hyperlink"/>
            <w:noProof/>
            <w:lang w:val="en-US"/>
          </w:rPr>
          <w:t>HC-SR04 Ultrasonic range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09D4C4" w14:textId="53FDACB2" w:rsidR="00722791" w:rsidRDefault="00722791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7" w:history="1">
        <w:r w:rsidRPr="00086022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86022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61A828" w14:textId="77777777" w:rsidR="006532C8" w:rsidRPr="005D61B5" w:rsidRDefault="00A82B12" w:rsidP="0059224C">
      <w:pPr>
        <w:rPr>
          <w:lang w:val="en-US"/>
        </w:rPr>
        <w:sectPr w:rsidR="006532C8" w:rsidRPr="005D61B5" w:rsidSect="00A82B12">
          <w:headerReference w:type="default" r:id="rId11"/>
          <w:footerReference w:type="default" r:id="rId12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  <w:r w:rsidRPr="005D61B5">
        <w:rPr>
          <w:lang w:val="en-US"/>
        </w:rPr>
        <w:fldChar w:fldCharType="end"/>
      </w:r>
    </w:p>
    <w:p w14:paraId="556AB90C" w14:textId="34374CCE" w:rsidR="00552D04" w:rsidRDefault="00552D04" w:rsidP="00552D04">
      <w:pPr>
        <w:pStyle w:val="berschrift1"/>
        <w:rPr>
          <w:lang w:val="en-US"/>
        </w:rPr>
      </w:pPr>
      <w:bookmarkStart w:id="0" w:name="_Toc391366291"/>
      <w:bookmarkStart w:id="1" w:name="_Toc391366415"/>
      <w:bookmarkStart w:id="2" w:name="_Toc391366506"/>
      <w:bookmarkStart w:id="3" w:name="_Toc391366629"/>
      <w:bookmarkStart w:id="4" w:name="_Toc509817890"/>
      <w:r>
        <w:rPr>
          <w:lang w:val="en-US"/>
        </w:rPr>
        <w:lastRenderedPageBreak/>
        <w:t>Change Log</w:t>
      </w:r>
      <w:bookmarkEnd w:id="4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2976"/>
        <w:gridCol w:w="2053"/>
        <w:gridCol w:w="2053"/>
      </w:tblGrid>
      <w:tr w:rsidR="006E6D06" w14:paraId="4F7EB1A5" w14:textId="77777777" w:rsidTr="00A50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6D10F4" w14:textId="0E316541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2976" w:type="dxa"/>
          </w:tcPr>
          <w:p w14:paraId="39306185" w14:textId="26608587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Changes</w:t>
            </w:r>
          </w:p>
        </w:tc>
        <w:tc>
          <w:tcPr>
            <w:tcW w:w="2053" w:type="dxa"/>
          </w:tcPr>
          <w:p w14:paraId="1019EEFB" w14:textId="253C26A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53" w:type="dxa"/>
          </w:tcPr>
          <w:p w14:paraId="4DF1C77C" w14:textId="500ADE0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</w:tr>
      <w:tr w:rsidR="006E6D06" w14:paraId="658A0072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71D95D" w14:textId="6035BC9C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2976" w:type="dxa"/>
          </w:tcPr>
          <w:p w14:paraId="6C631184" w14:textId="38F7BEDA" w:rsidR="00A507BC" w:rsidRDefault="00A507BC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Code reimplementation</w:t>
            </w:r>
          </w:p>
          <w:p w14:paraId="0CAC9723" w14:textId="5BFBF7EC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Document creation</w:t>
            </w:r>
          </w:p>
        </w:tc>
        <w:tc>
          <w:tcPr>
            <w:tcW w:w="2053" w:type="dxa"/>
          </w:tcPr>
          <w:p w14:paraId="542EBEBB" w14:textId="4A33F55E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26. March 2018</w:t>
            </w:r>
          </w:p>
        </w:tc>
        <w:tc>
          <w:tcPr>
            <w:tcW w:w="2053" w:type="dxa"/>
          </w:tcPr>
          <w:p w14:paraId="2057DB6F" w14:textId="37EBB80D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Martin Vogel</w:t>
            </w:r>
          </w:p>
        </w:tc>
      </w:tr>
      <w:tr w:rsidR="006E6D06" w14:paraId="6A549732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00E6C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6762C7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7E957692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46F2C3F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307E4D7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394968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12C1F85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66202F8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918AF3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223F696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0E30DF6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719B4199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C30835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1C2C7F7F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12345A90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B7D552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6F7F9C4E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0D9C3D4C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DE841E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48F32E1A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830985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271130E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598DAB83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AF9B721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32DDF825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C6F5E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D892D69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29FDAD3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99ACE0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88A5400" w14:textId="77777777" w:rsidR="00552D04" w:rsidRPr="00552D04" w:rsidRDefault="00552D04" w:rsidP="00552D04">
      <w:pPr>
        <w:rPr>
          <w:lang w:val="en-US"/>
        </w:rPr>
      </w:pPr>
    </w:p>
    <w:p w14:paraId="797D03A9" w14:textId="115C126F" w:rsidR="008227FE" w:rsidRPr="005D61B5" w:rsidRDefault="008227FE" w:rsidP="00754B80">
      <w:pPr>
        <w:pStyle w:val="berschrift1"/>
        <w:rPr>
          <w:lang w:val="en-US"/>
        </w:rPr>
      </w:pPr>
      <w:bookmarkStart w:id="5" w:name="_Toc509817891"/>
      <w:r w:rsidRPr="005D61B5">
        <w:rPr>
          <w:lang w:val="en-US"/>
        </w:rPr>
        <w:lastRenderedPageBreak/>
        <w:t>Introduction</w:t>
      </w:r>
      <w:bookmarkEnd w:id="0"/>
      <w:bookmarkEnd w:id="1"/>
      <w:bookmarkEnd w:id="2"/>
      <w:bookmarkEnd w:id="3"/>
      <w:bookmarkEnd w:id="5"/>
    </w:p>
    <w:p w14:paraId="4C02516C" w14:textId="6601A64E" w:rsidR="00D44A98" w:rsidRPr="005D61B5" w:rsidRDefault="002E26C6" w:rsidP="008227FE">
      <w:pPr>
        <w:rPr>
          <w:lang w:val="en-US"/>
        </w:rPr>
      </w:pPr>
      <w:r>
        <w:rPr>
          <w:lang w:val="en-US"/>
        </w:rPr>
        <w:t xml:space="preserve">ASMO is a robotic platform based on the raspberry pi and </w:t>
      </w:r>
      <w:r w:rsidR="00340640">
        <w:rPr>
          <w:lang w:val="en-US"/>
        </w:rPr>
        <w:t xml:space="preserve">the </w:t>
      </w:r>
      <w:proofErr w:type="spellStart"/>
      <w:r w:rsidR="00340640">
        <w:rPr>
          <w:lang w:val="en-US"/>
        </w:rPr>
        <w:t>diddyborg</w:t>
      </w:r>
      <w:proofErr w:type="spellEnd"/>
      <w:r w:rsidR="00340640">
        <w:rPr>
          <w:lang w:val="en-US"/>
        </w:rPr>
        <w:t xml:space="preserve"> chassis. It was initially developed with the </w:t>
      </w:r>
      <w:r w:rsidR="00935041">
        <w:rPr>
          <w:lang w:val="en-US"/>
        </w:rPr>
        <w:t xml:space="preserve">purpose of creating a </w:t>
      </w:r>
      <w:r w:rsidR="007B251B">
        <w:rPr>
          <w:lang w:val="en-US"/>
        </w:rPr>
        <w:t>robot for caring of elderly people. At this moment in time, ASMO is purely based on python software. This documentation provides and overview over both the software and the hard</w:t>
      </w:r>
      <w:r w:rsidR="008010AC">
        <w:rPr>
          <w:lang w:val="en-US"/>
        </w:rPr>
        <w:t>ware of ASMO and provides information about how to implement and modify the existing platform.</w:t>
      </w:r>
    </w:p>
    <w:p w14:paraId="57B8FE59" w14:textId="38A862D8" w:rsidR="00A54535" w:rsidRDefault="00A54535" w:rsidP="00A54535">
      <w:pPr>
        <w:pStyle w:val="berschrift2"/>
        <w:rPr>
          <w:lang w:val="en-US"/>
        </w:rPr>
      </w:pPr>
      <w:bookmarkStart w:id="6" w:name="_Toc391366292"/>
      <w:bookmarkStart w:id="7" w:name="_Toc391366416"/>
      <w:bookmarkStart w:id="8" w:name="_Toc391366507"/>
      <w:bookmarkStart w:id="9" w:name="_Toc391366630"/>
      <w:bookmarkStart w:id="10" w:name="_Toc509817892"/>
      <w:r w:rsidRPr="005D61B5">
        <w:rPr>
          <w:lang w:val="en-US"/>
        </w:rPr>
        <w:t>Features</w:t>
      </w:r>
      <w:bookmarkEnd w:id="10"/>
    </w:p>
    <w:p w14:paraId="2EE4D4A2" w14:textId="01B55E9E" w:rsidR="008010AC" w:rsidRDefault="000C04D6" w:rsidP="008010AC">
      <w:pPr>
        <w:rPr>
          <w:lang w:val="en-US"/>
        </w:rPr>
      </w:pPr>
      <w:r>
        <w:rPr>
          <w:lang w:val="en-US"/>
        </w:rPr>
        <w:t>ASMO currently has the following features:</w:t>
      </w:r>
    </w:p>
    <w:p w14:paraId="126C1996" w14:textId="6B268FE2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Driving</w:t>
      </w:r>
    </w:p>
    <w:p w14:paraId="416AC325" w14:textId="542DA999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Web</w:t>
      </w:r>
      <w:r w:rsidR="00AD0AF0">
        <w:rPr>
          <w:lang w:val="en-US"/>
        </w:rPr>
        <w:t xml:space="preserve"> </w:t>
      </w:r>
      <w:r>
        <w:rPr>
          <w:lang w:val="en-US"/>
        </w:rPr>
        <w:t>interface</w:t>
      </w:r>
    </w:p>
    <w:p w14:paraId="2899B396" w14:textId="65B14EC3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HTTP API</w:t>
      </w:r>
    </w:p>
    <w:p w14:paraId="6F5FAF2B" w14:textId="60AAF0B9" w:rsidR="003C465A" w:rsidRPr="000C04D6" w:rsidRDefault="003C465A" w:rsidP="000C04D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Camera Stream</w:t>
      </w:r>
    </w:p>
    <w:p w14:paraId="6F0288D3" w14:textId="77777777" w:rsidR="008227FE" w:rsidRPr="005D61B5" w:rsidRDefault="00B71AFF" w:rsidP="00754B80">
      <w:pPr>
        <w:pStyle w:val="berschrift1"/>
        <w:rPr>
          <w:lang w:val="en-US"/>
        </w:rPr>
      </w:pPr>
      <w:bookmarkStart w:id="11" w:name="_Toc509817893"/>
      <w:bookmarkEnd w:id="6"/>
      <w:bookmarkEnd w:id="7"/>
      <w:bookmarkEnd w:id="8"/>
      <w:bookmarkEnd w:id="9"/>
      <w:r w:rsidRPr="005D61B5">
        <w:rPr>
          <w:lang w:val="en-US"/>
        </w:rPr>
        <w:lastRenderedPageBreak/>
        <w:t>Hardware</w:t>
      </w:r>
      <w:bookmarkEnd w:id="11"/>
    </w:p>
    <w:p w14:paraId="35C0105F" w14:textId="09DDF045" w:rsidR="00A47B15" w:rsidRPr="00492DA2" w:rsidRDefault="00B71AFF" w:rsidP="00492DA2">
      <w:pPr>
        <w:pStyle w:val="berschrift2"/>
        <w:rPr>
          <w:lang w:val="en-US"/>
        </w:rPr>
      </w:pPr>
      <w:bookmarkStart w:id="12" w:name="_Toc509817894"/>
      <w:r w:rsidRPr="005D61B5">
        <w:rPr>
          <w:lang w:val="en-US"/>
        </w:rPr>
        <w:t>Raspberry Pi</w:t>
      </w:r>
      <w:bookmarkEnd w:id="12"/>
    </w:p>
    <w:p w14:paraId="2505F94F" w14:textId="3E1C22B5" w:rsidR="0026180E" w:rsidRDefault="0026180E" w:rsidP="00492DA2">
      <w:pPr>
        <w:rPr>
          <w:lang w:val="en-US"/>
        </w:rPr>
      </w:pPr>
      <w:r>
        <w:rPr>
          <w:lang w:val="en-US"/>
        </w:rPr>
        <w:t>In order to control ASMO,</w:t>
      </w:r>
      <w:r w:rsidR="00151749">
        <w:rPr>
          <w:lang w:val="en-US"/>
        </w:rPr>
        <w:t xml:space="preserve"> a </w:t>
      </w:r>
      <w:r>
        <w:rPr>
          <w:lang w:val="en-US"/>
        </w:rPr>
        <w:t>Raspberry Pi</w:t>
      </w:r>
      <w:r w:rsidR="00151749">
        <w:rPr>
          <w:lang w:val="en-US"/>
        </w:rPr>
        <w:t xml:space="preserve"> is being used</w:t>
      </w:r>
      <w:r>
        <w:rPr>
          <w:lang w:val="en-US"/>
        </w:rPr>
        <w:t xml:space="preserve">. Raspberry Pi is an open source </w:t>
      </w:r>
      <w:r w:rsidR="00354856">
        <w:rPr>
          <w:lang w:val="en-US"/>
        </w:rPr>
        <w:t xml:space="preserve">computer </w:t>
      </w:r>
      <w:r w:rsidR="00AB1D5D">
        <w:rPr>
          <w:lang w:val="en-US"/>
        </w:rPr>
        <w:t xml:space="preserve">which is commonly used in IoT Applications. A Raspberry Pi can run a number of operating systems, of which Raspbian is the one </w:t>
      </w:r>
      <w:r w:rsidR="007A1298">
        <w:rPr>
          <w:lang w:val="en-US"/>
        </w:rPr>
        <w:t>officially supported by the Raspberry Pi Foundation.</w:t>
      </w:r>
    </w:p>
    <w:p w14:paraId="0EB4F39C" w14:textId="52D9D6BC" w:rsidR="00B71AFF" w:rsidRPr="005D61B5" w:rsidRDefault="00B71AFF" w:rsidP="00B71AFF">
      <w:pPr>
        <w:pStyle w:val="berschrift2"/>
        <w:rPr>
          <w:lang w:val="en-US"/>
        </w:rPr>
      </w:pPr>
      <w:bookmarkStart w:id="13" w:name="_Toc509817895"/>
      <w:r w:rsidRPr="005D61B5">
        <w:rPr>
          <w:lang w:val="en-US"/>
        </w:rPr>
        <w:t>Sensors</w:t>
      </w:r>
      <w:bookmarkEnd w:id="13"/>
    </w:p>
    <w:p w14:paraId="2EA51749" w14:textId="4AFEA22A" w:rsidR="00233B1D" w:rsidRDefault="005A54D7" w:rsidP="005A54D7">
      <w:pPr>
        <w:rPr>
          <w:lang w:val="en-US"/>
        </w:rPr>
      </w:pPr>
      <w:r w:rsidRPr="005D61B5">
        <w:rPr>
          <w:lang w:val="en-US"/>
        </w:rPr>
        <w:t>In order</w:t>
      </w:r>
      <w:r w:rsidR="005D61B5" w:rsidRPr="005D61B5">
        <w:rPr>
          <w:lang w:val="en-US"/>
        </w:rPr>
        <w:t xml:space="preserve"> to </w:t>
      </w:r>
      <w:r w:rsidR="005D61B5">
        <w:rPr>
          <w:lang w:val="en-US"/>
        </w:rPr>
        <w:t xml:space="preserve">get a starting set of sensors which </w:t>
      </w:r>
      <w:r w:rsidR="00024AAC">
        <w:rPr>
          <w:lang w:val="en-US"/>
        </w:rPr>
        <w:t xml:space="preserve">allow flexibility in the features ASMO has, a kit of 37 Sensors has been ordered from </w:t>
      </w:r>
      <w:proofErr w:type="spellStart"/>
      <w:r w:rsidR="00024AAC">
        <w:rPr>
          <w:lang w:val="en-US"/>
        </w:rPr>
        <w:t>Sunfounder</w:t>
      </w:r>
      <w:proofErr w:type="spellEnd"/>
      <w:r w:rsidR="00024AAC">
        <w:rPr>
          <w:lang w:val="en-US"/>
        </w:rPr>
        <w:t xml:space="preserve">. Documentation of this kit can be found </w:t>
      </w:r>
      <w:r w:rsidR="00233B1D">
        <w:rPr>
          <w:lang w:val="en-US"/>
        </w:rPr>
        <w:t>in the file “</w:t>
      </w:r>
      <w:r w:rsidR="00233B1D" w:rsidRPr="00233B1D">
        <w:rPr>
          <w:lang w:val="en-US"/>
        </w:rPr>
        <w:t xml:space="preserve">Sensor kit V1.0 for </w:t>
      </w:r>
      <w:proofErr w:type="spellStart"/>
      <w:r w:rsidR="00233B1D" w:rsidRPr="00233B1D">
        <w:rPr>
          <w:lang w:val="en-US"/>
        </w:rPr>
        <w:t>Rpi</w:t>
      </w:r>
      <w:proofErr w:type="spellEnd"/>
      <w:r w:rsidR="00233B1D" w:rsidRPr="00233B1D">
        <w:rPr>
          <w:lang w:val="en-US"/>
        </w:rPr>
        <w:t xml:space="preserve"> B+.pdf</w:t>
      </w:r>
      <w:r w:rsidR="00233B1D">
        <w:rPr>
          <w:lang w:val="en-US"/>
        </w:rPr>
        <w:t>”.</w:t>
      </w:r>
    </w:p>
    <w:p w14:paraId="25A00E02" w14:textId="4370A302" w:rsidR="00233B1D" w:rsidRDefault="00233B1D" w:rsidP="005A54D7">
      <w:pPr>
        <w:rPr>
          <w:lang w:val="en-US"/>
        </w:rPr>
      </w:pPr>
      <w:r>
        <w:rPr>
          <w:lang w:val="en-US"/>
        </w:rPr>
        <w:t xml:space="preserve">Out of these </w:t>
      </w:r>
      <w:r w:rsidR="00941377">
        <w:rPr>
          <w:lang w:val="en-US"/>
        </w:rPr>
        <w:t>Sensors, the following are being used: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9D6383" w14:paraId="56B8C29C" w14:textId="77777777" w:rsidTr="00BC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1B83133" w14:textId="089FB374" w:rsidR="009D6383" w:rsidRDefault="009D6383" w:rsidP="005A54D7">
            <w:pPr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  <w:tc>
          <w:tcPr>
            <w:tcW w:w="2737" w:type="dxa"/>
          </w:tcPr>
          <w:p w14:paraId="524443DF" w14:textId="4CF2ED8A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1FECB3C1" w14:textId="6E8152B5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9D6383" w:rsidRPr="006E4FA4" w14:paraId="2D75B4FB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90ED02A" w14:textId="6650FA62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KY-015 Temperature and Humidity</w:t>
            </w:r>
          </w:p>
        </w:tc>
        <w:tc>
          <w:tcPr>
            <w:tcW w:w="2737" w:type="dxa"/>
          </w:tcPr>
          <w:p w14:paraId="1854878B" w14:textId="05D787BB" w:rsidR="009D6383" w:rsidRDefault="00BC23FB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environmental data (temperature and humidity)</w:t>
            </w:r>
          </w:p>
        </w:tc>
        <w:tc>
          <w:tcPr>
            <w:tcW w:w="2737" w:type="dxa"/>
          </w:tcPr>
          <w:p w14:paraId="7DE0A061" w14:textId="7FE06E23" w:rsidR="009D6383" w:rsidRDefault="00B32338" w:rsidP="004A56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VCC: 3.3V</w:t>
            </w:r>
            <w:r w:rsidR="004A561F">
              <w:rPr>
                <w:lang w:val="en-US"/>
              </w:rPr>
              <w:br/>
            </w:r>
            <w:r w:rsidR="005D2EFF">
              <w:rPr>
                <w:lang w:val="en-US"/>
              </w:rPr>
              <w:t>SIGNAL: GPIO4</w:t>
            </w:r>
          </w:p>
        </w:tc>
      </w:tr>
      <w:tr w:rsidR="009D6383" w:rsidRPr="004A561F" w14:paraId="133DF9FC" w14:textId="77777777" w:rsidTr="00BC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17ACD1E2" w14:textId="0B5F4360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HC-SR04 Ultrasonic range Sensor</w:t>
            </w:r>
          </w:p>
        </w:tc>
        <w:tc>
          <w:tcPr>
            <w:tcW w:w="2737" w:type="dxa"/>
          </w:tcPr>
          <w:p w14:paraId="5BFC96A1" w14:textId="6EB335F8" w:rsidR="009D6383" w:rsidRDefault="000A0416" w:rsidP="005A5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the distance that is free in front of ASMO. Used for obstacle detection</w:t>
            </w:r>
          </w:p>
        </w:tc>
        <w:tc>
          <w:tcPr>
            <w:tcW w:w="2737" w:type="dxa"/>
          </w:tcPr>
          <w:p w14:paraId="042B7BEE" w14:textId="548B7278" w:rsidR="00B32338" w:rsidRPr="004A561F" w:rsidRDefault="00B32338" w:rsidP="004A56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A561F">
              <w:rPr>
                <w:lang w:val="en-US"/>
              </w:rPr>
              <w:t>VCC: 5V</w:t>
            </w:r>
            <w:r w:rsidRPr="004A561F">
              <w:rPr>
                <w:lang w:val="en-US"/>
              </w:rPr>
              <w:br/>
              <w:t>TRIG: GPIO</w:t>
            </w:r>
            <w:r w:rsidR="004A561F" w:rsidRPr="004A561F">
              <w:rPr>
                <w:lang w:val="en-US"/>
              </w:rPr>
              <w:t>21</w:t>
            </w:r>
            <w:r w:rsidR="004A561F" w:rsidRPr="004A561F">
              <w:rPr>
                <w:lang w:val="en-US"/>
              </w:rPr>
              <w:br/>
              <w:t>ECHO</w:t>
            </w:r>
            <w:r w:rsidR="004A561F">
              <w:rPr>
                <w:lang w:val="en-US"/>
              </w:rPr>
              <w:t>: GPIO20</w:t>
            </w:r>
          </w:p>
        </w:tc>
      </w:tr>
      <w:tr w:rsidR="009322A0" w14:paraId="330CA076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0313C0A" w14:textId="2303E2A4" w:rsidR="009322A0" w:rsidRDefault="009322A0" w:rsidP="005A54D7">
            <w:pPr>
              <w:rPr>
                <w:lang w:val="en-US"/>
              </w:rPr>
            </w:pPr>
            <w:r>
              <w:rPr>
                <w:lang w:val="en-US"/>
              </w:rPr>
              <w:t>Raspberry pi camera</w:t>
            </w:r>
          </w:p>
        </w:tc>
        <w:tc>
          <w:tcPr>
            <w:tcW w:w="2737" w:type="dxa"/>
          </w:tcPr>
          <w:p w14:paraId="3BD9300A" w14:textId="547C4D5D" w:rsidR="009322A0" w:rsidRDefault="005D2EFF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Enable ASMO to see</w:t>
            </w:r>
          </w:p>
        </w:tc>
        <w:tc>
          <w:tcPr>
            <w:tcW w:w="2737" w:type="dxa"/>
          </w:tcPr>
          <w:p w14:paraId="1614B266" w14:textId="36DC6B25" w:rsidR="009322A0" w:rsidRDefault="005D2EFF" w:rsidP="00FC042D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Camera slot</w:t>
            </w:r>
          </w:p>
        </w:tc>
      </w:tr>
    </w:tbl>
    <w:p w14:paraId="532A5EC3" w14:textId="3ED87F3B" w:rsidR="00941377" w:rsidRDefault="00FC042D" w:rsidP="00883329">
      <w:pPr>
        <w:pStyle w:val="Beschriftung"/>
        <w:rPr>
          <w:lang w:val="en-US"/>
        </w:rPr>
      </w:pPr>
      <w:bookmarkStart w:id="14" w:name="_Toc509817293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Sensors</w:t>
      </w:r>
      <w:bookmarkEnd w:id="14"/>
    </w:p>
    <w:p w14:paraId="298EE4F3" w14:textId="7CC94D98" w:rsidR="005D2EFF" w:rsidRDefault="005D2EFF" w:rsidP="005A54D7">
      <w:pPr>
        <w:rPr>
          <w:lang w:val="en-US"/>
        </w:rPr>
      </w:pPr>
    </w:p>
    <w:p w14:paraId="51B2AB85" w14:textId="77777777" w:rsidR="005D2EFF" w:rsidRPr="005D61B5" w:rsidRDefault="005D2EFF" w:rsidP="005A54D7">
      <w:pPr>
        <w:rPr>
          <w:lang w:val="en-US"/>
        </w:rPr>
      </w:pPr>
    </w:p>
    <w:p w14:paraId="4EF256BA" w14:textId="1FEF1FF1" w:rsidR="00B71AFF" w:rsidRDefault="00B71AFF" w:rsidP="00B71AFF">
      <w:pPr>
        <w:pStyle w:val="berschrift2"/>
        <w:rPr>
          <w:lang w:val="en-US"/>
        </w:rPr>
      </w:pPr>
      <w:bookmarkStart w:id="15" w:name="_Toc509817896"/>
      <w:r w:rsidRPr="005D61B5">
        <w:rPr>
          <w:lang w:val="en-US"/>
        </w:rPr>
        <w:lastRenderedPageBreak/>
        <w:t>Act</w:t>
      </w:r>
      <w:r w:rsidR="00104563">
        <w:rPr>
          <w:lang w:val="en-US"/>
        </w:rPr>
        <w:t>uator</w:t>
      </w:r>
      <w:r w:rsidRPr="005D61B5">
        <w:rPr>
          <w:lang w:val="en-US"/>
        </w:rPr>
        <w:t>s</w:t>
      </w:r>
      <w:bookmarkEnd w:id="15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272D9E" w14:paraId="36FF17A1" w14:textId="77777777" w:rsidTr="00C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D2FFA38" w14:textId="593A22BF" w:rsidR="00272D9E" w:rsidRDefault="00272D9E" w:rsidP="00CD0CFB">
            <w:pPr>
              <w:rPr>
                <w:lang w:val="en-US"/>
              </w:rPr>
            </w:pPr>
            <w:r>
              <w:rPr>
                <w:lang w:val="en-US"/>
              </w:rPr>
              <w:t>Act</w:t>
            </w:r>
            <w:r w:rsidR="00104563">
              <w:rPr>
                <w:lang w:val="en-US"/>
              </w:rPr>
              <w:t>uator</w:t>
            </w:r>
          </w:p>
        </w:tc>
        <w:tc>
          <w:tcPr>
            <w:tcW w:w="2737" w:type="dxa"/>
          </w:tcPr>
          <w:p w14:paraId="449F216B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27D1CF01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272D9E" w:rsidRPr="006E4FA4" w14:paraId="0D94503C" w14:textId="77777777" w:rsidTr="00CD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733A5327" w14:textId="2713F891" w:rsidR="00272D9E" w:rsidRDefault="00EB497B" w:rsidP="00CD0CF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PiBorg</w:t>
            </w:r>
            <w:proofErr w:type="spellEnd"/>
            <w:r>
              <w:rPr>
                <w:lang w:val="en-US"/>
              </w:rPr>
              <w:t xml:space="preserve"> Reverse Dual 5A Motor Controller</w:t>
            </w:r>
          </w:p>
        </w:tc>
        <w:tc>
          <w:tcPr>
            <w:tcW w:w="2737" w:type="dxa"/>
          </w:tcPr>
          <w:p w14:paraId="1F94ECF1" w14:textId="43936653" w:rsidR="00272D9E" w:rsidRDefault="005D2EFF" w:rsidP="00CD0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Controlling the motors</w:t>
            </w:r>
            <w:r w:rsidR="00CE7943">
              <w:rPr>
                <w:lang w:val="en-US"/>
              </w:rPr>
              <w:t xml:space="preserve"> in order to enable ASMO to move around.</w:t>
            </w:r>
          </w:p>
        </w:tc>
        <w:tc>
          <w:tcPr>
            <w:tcW w:w="2737" w:type="dxa"/>
          </w:tcPr>
          <w:p w14:paraId="2F529113" w14:textId="21ED23EE" w:rsidR="00272D9E" w:rsidRDefault="004C4EBC" w:rsidP="00265E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</w:t>
            </w:r>
          </w:p>
        </w:tc>
      </w:tr>
      <w:tr w:rsidR="00272D9E" w:rsidRPr="00752F7B" w14:paraId="33ADC56F" w14:textId="77777777" w:rsidTr="00CD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DD6C878" w14:textId="6CCD82AE" w:rsidR="00272D9E" w:rsidRDefault="00DC495C" w:rsidP="00CD0CFB">
            <w:pPr>
              <w:rPr>
                <w:lang w:val="en-US"/>
              </w:rPr>
            </w:pPr>
            <w:r>
              <w:rPr>
                <w:lang w:val="en-US"/>
              </w:rPr>
              <w:t>KY-009 RGB Full Color LED SMD Module</w:t>
            </w:r>
          </w:p>
        </w:tc>
        <w:tc>
          <w:tcPr>
            <w:tcW w:w="2737" w:type="dxa"/>
          </w:tcPr>
          <w:p w14:paraId="03D55FB1" w14:textId="227D0DC8" w:rsidR="00272D9E" w:rsidRDefault="00752F7B" w:rsidP="00CD0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Indicating the status of ASMO</w:t>
            </w:r>
          </w:p>
        </w:tc>
        <w:tc>
          <w:tcPr>
            <w:tcW w:w="2737" w:type="dxa"/>
          </w:tcPr>
          <w:p w14:paraId="2BC4B057" w14:textId="7A4B3224" w:rsidR="00272D9E" w:rsidRDefault="00752F7B" w:rsidP="00FC042D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R:</w:t>
            </w:r>
            <w:r w:rsidR="00265E32">
              <w:rPr>
                <w:lang w:val="en-US"/>
              </w:rPr>
              <w:t xml:space="preserve"> GPIO19</w:t>
            </w:r>
            <w:r>
              <w:rPr>
                <w:lang w:val="en-US"/>
              </w:rPr>
              <w:br/>
              <w:t>B:</w:t>
            </w:r>
            <w:r w:rsidR="00265E32">
              <w:rPr>
                <w:lang w:val="en-US"/>
              </w:rPr>
              <w:t xml:space="preserve"> GPIO13</w:t>
            </w:r>
            <w:r>
              <w:rPr>
                <w:lang w:val="en-US"/>
              </w:rPr>
              <w:br/>
              <w:t>G:</w:t>
            </w:r>
            <w:r w:rsidR="00265E32">
              <w:rPr>
                <w:lang w:val="en-US"/>
              </w:rPr>
              <w:t xml:space="preserve"> GPIO26</w:t>
            </w:r>
          </w:p>
        </w:tc>
      </w:tr>
    </w:tbl>
    <w:p w14:paraId="3020DF96" w14:textId="286DEC74" w:rsidR="00B74B85" w:rsidRPr="00B74B85" w:rsidRDefault="00FC042D" w:rsidP="00883329">
      <w:pPr>
        <w:pStyle w:val="Beschriftung"/>
        <w:rPr>
          <w:lang w:val="en-US"/>
        </w:rPr>
      </w:pPr>
      <w:bookmarkStart w:id="16" w:name="_Toc509817294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</w:t>
      </w:r>
      <w:proofErr w:type="spellStart"/>
      <w:r>
        <w:t>Actuators</w:t>
      </w:r>
      <w:bookmarkEnd w:id="16"/>
      <w:proofErr w:type="spellEnd"/>
    </w:p>
    <w:p w14:paraId="41F5FA1B" w14:textId="3B16215E" w:rsidR="00B71AFF" w:rsidRDefault="00B71AFF" w:rsidP="00B71AFF">
      <w:pPr>
        <w:pStyle w:val="berschrift2"/>
        <w:rPr>
          <w:lang w:val="en-US"/>
        </w:rPr>
      </w:pPr>
      <w:bookmarkStart w:id="17" w:name="_Toc509817897"/>
      <w:r w:rsidRPr="005D61B5">
        <w:rPr>
          <w:lang w:val="en-US"/>
        </w:rPr>
        <w:t>Wiring</w:t>
      </w:r>
      <w:bookmarkEnd w:id="17"/>
    </w:p>
    <w:p w14:paraId="5B0AF30E" w14:textId="2547A356" w:rsidR="00052E2F" w:rsidRPr="00052E2F" w:rsidRDefault="00052E2F" w:rsidP="00052E2F">
      <w:pPr>
        <w:rPr>
          <w:lang w:val="en-US"/>
        </w:rPr>
      </w:pPr>
      <w:r>
        <w:rPr>
          <w:lang w:val="en-US"/>
        </w:rPr>
        <w:t xml:space="preserve">The wiring diagram was created using fritzing, which is an open source </w:t>
      </w:r>
      <w:r w:rsidR="00313140">
        <w:rPr>
          <w:lang w:val="en-US"/>
        </w:rPr>
        <w:t xml:space="preserve">software for hardware documentation </w:t>
      </w:r>
      <w:r w:rsidR="0036581B">
        <w:rPr>
          <w:lang w:val="en-US"/>
        </w:rPr>
        <w:fldChar w:fldCharType="begin"/>
      </w:r>
      <w:r w:rsidR="0036581B">
        <w:rPr>
          <w:lang w:val="en-US"/>
        </w:rPr>
        <w:instrText>ADDIN CITAVI.PLACEHOLDER fac8c58c-c996-4c57-8eeb-c5f9a2161a69 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kZyaXR6aW5nKTwvVGV4dD4NCiAgICA8L1RleHRVbml0Pg0KICA8L1RleHRVbml0cz4NCjwvUGxhY2Vob2xkZXI+</w:instrText>
      </w:r>
      <w:r w:rsidR="0036581B">
        <w:rPr>
          <w:lang w:val="en-US"/>
        </w:rPr>
        <w:fldChar w:fldCharType="separate"/>
      </w:r>
      <w:bookmarkStart w:id="18" w:name="_CTVP001fac8c58cc9964c578eebc5f9a2161a69"/>
      <w:r w:rsidR="0036581B">
        <w:rPr>
          <w:lang w:val="en-US"/>
        </w:rPr>
        <w:t>(</w:t>
      </w:r>
      <w:r w:rsidR="0036581B" w:rsidRPr="0036581B">
        <w:rPr>
          <w:i/>
          <w:lang w:val="en-US"/>
        </w:rPr>
        <w:t>Fritzing)</w:t>
      </w:r>
      <w:bookmarkEnd w:id="18"/>
      <w:r w:rsidR="0036581B">
        <w:rPr>
          <w:lang w:val="en-US"/>
        </w:rPr>
        <w:fldChar w:fldCharType="end"/>
      </w:r>
      <w:r w:rsidR="0036581B">
        <w:rPr>
          <w:lang w:val="en-US"/>
        </w:rPr>
        <w:t xml:space="preserve">. It can be </w:t>
      </w:r>
      <w:r w:rsidR="00705B95">
        <w:rPr>
          <w:lang w:val="en-US"/>
        </w:rPr>
        <w:t xml:space="preserve">accessed and </w:t>
      </w:r>
      <w:proofErr w:type="spellStart"/>
      <w:r w:rsidR="00705B95">
        <w:rPr>
          <w:lang w:val="en-US"/>
        </w:rPr>
        <w:t>editied</w:t>
      </w:r>
      <w:proofErr w:type="spellEnd"/>
      <w:r w:rsidR="00705B95">
        <w:rPr>
          <w:lang w:val="en-US"/>
        </w:rPr>
        <w:t xml:space="preserve"> using </w:t>
      </w:r>
      <w:r w:rsidR="0036581B">
        <w:rPr>
          <w:lang w:val="en-US"/>
        </w:rPr>
        <w:t>the file “</w:t>
      </w:r>
      <w:proofErr w:type="spellStart"/>
      <w:r w:rsidR="0036581B">
        <w:rPr>
          <w:lang w:val="en-US"/>
        </w:rPr>
        <w:t>ASMO_wiring.fzz</w:t>
      </w:r>
      <w:proofErr w:type="spellEnd"/>
      <w:r w:rsidR="0036581B">
        <w:rPr>
          <w:lang w:val="en-US"/>
        </w:rPr>
        <w:t>”</w:t>
      </w:r>
      <w:r w:rsidR="00705B95">
        <w:rPr>
          <w:lang w:val="en-US"/>
        </w:rPr>
        <w:t xml:space="preserve">. </w:t>
      </w:r>
    </w:p>
    <w:p w14:paraId="00C05AD5" w14:textId="77777777" w:rsidR="00883329" w:rsidRDefault="00D91215" w:rsidP="0088332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6A3E471" wp14:editId="38623033">
            <wp:extent cx="5213350" cy="4951730"/>
            <wp:effectExtent l="0" t="0" r="635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8D2D" w14:textId="1EC6D1A1" w:rsidR="00EB047F" w:rsidRPr="007204AF" w:rsidRDefault="00883329" w:rsidP="007204AF">
      <w:pPr>
        <w:pStyle w:val="Beschriftung"/>
      </w:pPr>
      <w:bookmarkStart w:id="19" w:name="_Toc509817302"/>
      <w:r>
        <w:t xml:space="preserve">Figure </w:t>
      </w:r>
      <w:fldSimple w:instr=" SEQ Figure \* ARABIC ">
        <w:r w:rsidR="00266F2A">
          <w:rPr>
            <w:noProof/>
          </w:rPr>
          <w:t>1</w:t>
        </w:r>
      </w:fldSimple>
      <w:r>
        <w:t xml:space="preserve"> - </w:t>
      </w:r>
      <w:proofErr w:type="spellStart"/>
      <w:r>
        <w:t>Wiring</w:t>
      </w:r>
      <w:proofErr w:type="spellEnd"/>
      <w:r>
        <w:t xml:space="preserve"> </w:t>
      </w:r>
      <w:proofErr w:type="spellStart"/>
      <w:r>
        <w:t>diagram</w:t>
      </w:r>
      <w:bookmarkEnd w:id="19"/>
      <w:proofErr w:type="spellEnd"/>
    </w:p>
    <w:p w14:paraId="1488C42A" w14:textId="77777777" w:rsidR="00D44A98" w:rsidRPr="005D61B5" w:rsidRDefault="00B71AFF" w:rsidP="00754B80">
      <w:pPr>
        <w:pStyle w:val="berschrift1"/>
        <w:rPr>
          <w:lang w:val="en-US"/>
        </w:rPr>
      </w:pPr>
      <w:bookmarkStart w:id="20" w:name="_Toc509817898"/>
      <w:r w:rsidRPr="005D61B5">
        <w:rPr>
          <w:lang w:val="en-US"/>
        </w:rPr>
        <w:lastRenderedPageBreak/>
        <w:t>Software</w:t>
      </w:r>
      <w:bookmarkEnd w:id="20"/>
    </w:p>
    <w:p w14:paraId="178B5FF4" w14:textId="278EAB0A" w:rsidR="00B71AFF" w:rsidRDefault="00B71AFF" w:rsidP="00B71AFF">
      <w:pPr>
        <w:pStyle w:val="berschrift2"/>
        <w:rPr>
          <w:lang w:val="en-US"/>
        </w:rPr>
      </w:pPr>
      <w:bookmarkStart w:id="21" w:name="_Toc509817899"/>
      <w:r w:rsidRPr="005D61B5">
        <w:rPr>
          <w:lang w:val="en-US"/>
        </w:rPr>
        <w:t>Raspbian</w:t>
      </w:r>
      <w:bookmarkEnd w:id="21"/>
    </w:p>
    <w:p w14:paraId="77B3A8E7" w14:textId="239F9B97" w:rsidR="00807152" w:rsidRDefault="00807152" w:rsidP="00807152">
      <w:pPr>
        <w:rPr>
          <w:lang w:val="en-US"/>
        </w:rPr>
      </w:pPr>
      <w:r>
        <w:rPr>
          <w:lang w:val="en-US"/>
        </w:rPr>
        <w:t xml:space="preserve">The Software developed for ASMO is running on Raspbian. Raspbian is a Linux distribution based on </w:t>
      </w:r>
      <w:r w:rsidR="001537B8">
        <w:rPr>
          <w:lang w:val="en-US"/>
        </w:rPr>
        <w:t>Debian</w:t>
      </w:r>
      <w:r w:rsidR="00994871">
        <w:rPr>
          <w:lang w:val="en-US"/>
        </w:rPr>
        <w:t xml:space="preserve">. It is an operating system for the raspberry pi and is officially supported by the raspberry pi foundation. </w:t>
      </w:r>
      <w:r w:rsidR="001154EF">
        <w:rPr>
          <w:lang w:val="en-US"/>
        </w:rPr>
        <w:fldChar w:fldCharType="begin"/>
      </w:r>
      <w:r w:rsidR="001154EF">
        <w:rPr>
          <w:lang w:val="en-US"/>
        </w:rPr>
        <w:instrText>ADDIN CITAVI.PLACEHOLDER 5dbfb35d-7acc-4919-b500-9382243c9660 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RG93bmxvYWQgUmFzcGJpYW4gZm9yIFJhc3BiZXJyeSBQaSk8L1RleHQ+DQogICAgPC9UZXh0VW5pdD4NCiAgPC9UZXh0VW5pdHM+DQo8L1BsYWNlaG9sZGVyPg==</w:instrText>
      </w:r>
      <w:r w:rsidR="001154EF">
        <w:rPr>
          <w:lang w:val="en-US"/>
        </w:rPr>
        <w:fldChar w:fldCharType="separate"/>
      </w:r>
      <w:bookmarkStart w:id="22" w:name="_CTVP0015dbfb35d7acc4919b5009382243c9660"/>
      <w:r w:rsidR="001154EF">
        <w:rPr>
          <w:lang w:val="en-US"/>
        </w:rPr>
        <w:t>(</w:t>
      </w:r>
      <w:r w:rsidR="001154EF" w:rsidRPr="001154EF">
        <w:rPr>
          <w:i/>
          <w:lang w:val="en-US"/>
        </w:rPr>
        <w:t>Download Raspbian for Raspberry Pi)</w:t>
      </w:r>
      <w:bookmarkEnd w:id="22"/>
      <w:r w:rsidR="001154EF">
        <w:rPr>
          <w:lang w:val="en-US"/>
        </w:rPr>
        <w:fldChar w:fldCharType="end"/>
      </w:r>
      <w:r w:rsidR="001154EF">
        <w:rPr>
          <w:lang w:val="en-US"/>
        </w:rPr>
        <w:t>.</w:t>
      </w:r>
    </w:p>
    <w:p w14:paraId="3D20C75F" w14:textId="217518E3" w:rsidR="001154EF" w:rsidRDefault="001154EF" w:rsidP="00807152">
      <w:pPr>
        <w:rPr>
          <w:lang w:val="en-US"/>
        </w:rPr>
      </w:pPr>
      <w:r>
        <w:rPr>
          <w:lang w:val="en-US"/>
        </w:rPr>
        <w:t xml:space="preserve">In addition to Raspbian, the following </w:t>
      </w:r>
      <w:r w:rsidR="00931CFE">
        <w:rPr>
          <w:lang w:val="en-US"/>
        </w:rPr>
        <w:t>apt packages are being used:</w:t>
      </w:r>
    </w:p>
    <w:p w14:paraId="4509264D" w14:textId="635AFB85" w:rsidR="00BE75B8" w:rsidRPr="00541025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r w:rsidRPr="00541025">
        <w:rPr>
          <w:lang w:val="en-US"/>
        </w:rPr>
        <w:t>build-essential</w:t>
      </w:r>
      <w:r w:rsidR="00541025" w:rsidRPr="00541025">
        <w:rPr>
          <w:lang w:val="en-US"/>
        </w:rPr>
        <w:t xml:space="preserve"> &amp; </w:t>
      </w:r>
      <w:r w:rsidRPr="00541025">
        <w:rPr>
          <w:lang w:val="en-US"/>
        </w:rPr>
        <w:t>python-dev</w:t>
      </w:r>
      <w:r w:rsidR="00541025" w:rsidRPr="00541025">
        <w:rPr>
          <w:lang w:val="en-US"/>
        </w:rPr>
        <w:br/>
        <w:t>Th</w:t>
      </w:r>
      <w:r w:rsidR="00541025">
        <w:rPr>
          <w:lang w:val="en-US"/>
        </w:rPr>
        <w:t xml:space="preserve">ese two packages are necessary in order to </w:t>
      </w:r>
      <w:r w:rsidR="00652D9C">
        <w:rPr>
          <w:lang w:val="en-US"/>
        </w:rPr>
        <w:t xml:space="preserve">build and install the </w:t>
      </w:r>
      <w:proofErr w:type="spellStart"/>
      <w:r w:rsidR="00652D9C">
        <w:rPr>
          <w:lang w:val="en-US"/>
        </w:rPr>
        <w:t>Adafruit_DHT</w:t>
      </w:r>
      <w:proofErr w:type="spellEnd"/>
      <w:r w:rsidR="00652D9C">
        <w:rPr>
          <w:lang w:val="en-US"/>
        </w:rPr>
        <w:t xml:space="preserve"> package.</w:t>
      </w:r>
    </w:p>
    <w:p w14:paraId="6CDD6449" w14:textId="0D580C4D" w:rsidR="00BE75B8" w:rsidRPr="00652D9C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proofErr w:type="spellStart"/>
      <w:r w:rsidRPr="00652D9C">
        <w:rPr>
          <w:lang w:val="en-US"/>
        </w:rPr>
        <w:t>dnsmasq</w:t>
      </w:r>
      <w:proofErr w:type="spellEnd"/>
      <w:r w:rsidR="00541025" w:rsidRPr="00652D9C">
        <w:rPr>
          <w:lang w:val="en-US"/>
        </w:rPr>
        <w:t xml:space="preserve"> &amp; </w:t>
      </w:r>
      <w:proofErr w:type="spellStart"/>
      <w:r w:rsidRPr="00652D9C">
        <w:rPr>
          <w:lang w:val="en-US"/>
        </w:rPr>
        <w:t>hostapd</w:t>
      </w:r>
      <w:proofErr w:type="spellEnd"/>
      <w:r w:rsidR="00652D9C" w:rsidRPr="00652D9C">
        <w:rPr>
          <w:lang w:val="en-US"/>
        </w:rPr>
        <w:br/>
        <w:t>These two p</w:t>
      </w:r>
      <w:r w:rsidR="00652D9C">
        <w:rPr>
          <w:lang w:val="en-US"/>
        </w:rPr>
        <w:t xml:space="preserve">ackages are needed in order to </w:t>
      </w:r>
      <w:r w:rsidR="00EB35F8">
        <w:rPr>
          <w:lang w:val="en-US"/>
        </w:rPr>
        <w:t xml:space="preserve">activate the </w:t>
      </w:r>
      <w:proofErr w:type="spellStart"/>
      <w:r w:rsidR="00EB35F8">
        <w:rPr>
          <w:lang w:val="en-US"/>
        </w:rPr>
        <w:t>Wifi</w:t>
      </w:r>
      <w:proofErr w:type="spellEnd"/>
      <w:r w:rsidR="00EB35F8">
        <w:rPr>
          <w:lang w:val="en-US"/>
        </w:rPr>
        <w:t xml:space="preserve"> Access point.</w:t>
      </w:r>
      <w:r w:rsidR="00E860D5">
        <w:rPr>
          <w:lang w:val="en-US"/>
        </w:rPr>
        <w:t xml:space="preserve"> </w:t>
      </w:r>
      <w:r w:rsidR="00E860D5">
        <w:rPr>
          <w:lang w:val="en-US"/>
        </w:rPr>
        <w:fldChar w:fldCharType="begin"/>
      </w:r>
      <w:r w:rsidR="00E860D5">
        <w:rPr>
          <w:lang w:val="en-US"/>
        </w:rPr>
        <w:instrText>ADDIN CITAVI.PLACEHOLDER 65cb129d-8d37-473e-9eb3-bd7e0390135a 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2V0dGluZyB1cCBhIFJhc3BiZXJyeSBQaSBhcyBhbiBhY2Nlc3MgcG9pbnQgaW4gYSBzdGFuZGFsb25lIG5ldHdvcmsgKE5BVCkgLSBSYXNwYmVycnkgUGkgRG9jdW1lbnRhdGlvbik8L1RleHQ+DQogICAgPC9UZXh0VW5pdD4NCiAgPC9UZXh0VW5pdHM+DQo8L1BsYWNlaG9sZGVyPg==</w:instrText>
      </w:r>
      <w:r w:rsidR="00E860D5">
        <w:rPr>
          <w:lang w:val="en-US"/>
        </w:rPr>
        <w:fldChar w:fldCharType="separate"/>
      </w:r>
      <w:bookmarkStart w:id="23" w:name="_CTVP00165cb129d8d37473e9eb3bd7e0390135a"/>
      <w:r w:rsidR="00E860D5">
        <w:rPr>
          <w:lang w:val="en-US"/>
        </w:rPr>
        <w:t>(</w:t>
      </w:r>
      <w:r w:rsidR="00E860D5" w:rsidRPr="00E860D5">
        <w:rPr>
          <w:i/>
          <w:lang w:val="en-US"/>
        </w:rPr>
        <w:t>Setting up a Raspberry Pi as an access point in a standalone network (NAT) - Raspberry Pi Documentation)</w:t>
      </w:r>
      <w:bookmarkEnd w:id="23"/>
      <w:r w:rsidR="00E860D5">
        <w:rPr>
          <w:lang w:val="en-US"/>
        </w:rPr>
        <w:fldChar w:fldCharType="end"/>
      </w:r>
    </w:p>
    <w:p w14:paraId="37BF29AC" w14:textId="75F30794" w:rsidR="00BE75B8" w:rsidRDefault="00D71DCA" w:rsidP="00BE75B8">
      <w:pPr>
        <w:rPr>
          <w:lang w:val="en-US"/>
        </w:rPr>
      </w:pPr>
      <w:r w:rsidRPr="00D71DCA">
        <w:rPr>
          <w:lang w:val="en-US"/>
        </w:rPr>
        <w:t>Raspbian comes with a con</w:t>
      </w:r>
      <w:r>
        <w:rPr>
          <w:lang w:val="en-US"/>
        </w:rPr>
        <w:t xml:space="preserve">figuration tool called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 xml:space="preserve">-config. The ASMO installation script </w:t>
      </w:r>
      <w:r w:rsidR="00F16EF9">
        <w:rPr>
          <w:lang w:val="en-US"/>
        </w:rPr>
        <w:t xml:space="preserve">calls this tool using different parameters in order to make </w:t>
      </w:r>
      <w:r w:rsidR="002E7B1F">
        <w:rPr>
          <w:lang w:val="en-US"/>
        </w:rPr>
        <w:t xml:space="preserve">the following </w:t>
      </w:r>
      <w:r w:rsidR="00F16EF9">
        <w:rPr>
          <w:lang w:val="en-US"/>
        </w:rPr>
        <w:t xml:space="preserve">changes to the </w:t>
      </w:r>
      <w:r w:rsidR="00AA4F02">
        <w:rPr>
          <w:lang w:val="en-US"/>
        </w:rPr>
        <w:t>raspberry pi specific configuration</w:t>
      </w:r>
      <w:r w:rsidR="00F16EF9">
        <w:rPr>
          <w:lang w:val="en-US"/>
        </w:rPr>
        <w:t xml:space="preserve"> </w:t>
      </w:r>
      <w:r w:rsidR="00F16EF9">
        <w:rPr>
          <w:lang w:val="en-US"/>
        </w:rPr>
        <w:fldChar w:fldCharType="begin"/>
      </w:r>
      <w:r w:rsidR="00F16EF9">
        <w:rPr>
          <w:lang w:val="en-US"/>
        </w:rPr>
        <w:instrText>ADDIN CITAVI.PLACEHOLDER 5bcc5688-cf11-40ee-ab3a-2b017a61f73b 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nJhc3BpLWNvbmZpZyBjb21tYW5kIGxpbmUgcGFyYW1ldGVyIC0gUmFzcGJlcnJ5IFBpIEZvcnVtcyk8L1RleHQ+DQogICAgPC9UZXh0VW5pdD4NCiAgPC9UZXh0VW5pdHM+DQo8L1BsYWNlaG9sZGVyPg==</w:instrText>
      </w:r>
      <w:r w:rsidR="00F16EF9">
        <w:rPr>
          <w:lang w:val="en-US"/>
        </w:rPr>
        <w:fldChar w:fldCharType="separate"/>
      </w:r>
      <w:bookmarkStart w:id="24" w:name="_CTVP0015bcc5688cf1140eeab3a2b017a61f73b"/>
      <w:r w:rsidR="00F16EF9">
        <w:rPr>
          <w:lang w:val="en-US"/>
        </w:rPr>
        <w:t>(</w:t>
      </w:r>
      <w:proofErr w:type="spellStart"/>
      <w:r w:rsidR="00F16EF9" w:rsidRPr="00F16EF9">
        <w:rPr>
          <w:i/>
          <w:lang w:val="en-US"/>
        </w:rPr>
        <w:t>raspi</w:t>
      </w:r>
      <w:proofErr w:type="spellEnd"/>
      <w:r w:rsidR="00F16EF9" w:rsidRPr="00F16EF9">
        <w:rPr>
          <w:i/>
          <w:lang w:val="en-US"/>
        </w:rPr>
        <w:t>-config command line parameter - Raspberry Pi Forums)</w:t>
      </w:r>
      <w:bookmarkEnd w:id="24"/>
      <w:r w:rsidR="00F16EF9">
        <w:rPr>
          <w:lang w:val="en-US"/>
        </w:rPr>
        <w:fldChar w:fldCharType="end"/>
      </w:r>
      <w:r w:rsidR="002E7B1F">
        <w:rPr>
          <w:lang w:val="en-US"/>
        </w:rPr>
        <w:t>:</w:t>
      </w:r>
    </w:p>
    <w:p w14:paraId="0776AACF" w14:textId="2A87621A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camera</w:t>
      </w:r>
    </w:p>
    <w:p w14:paraId="26CB36AB" w14:textId="42857702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i2c</w:t>
      </w:r>
    </w:p>
    <w:p w14:paraId="153355EA" w14:textId="31D9BB9B" w:rsidR="002E7B1F" w:rsidRP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disable booting into the graphical environment</w:t>
      </w:r>
    </w:p>
    <w:p w14:paraId="6E6EE63A" w14:textId="6DC38223" w:rsidR="00AA4F02" w:rsidRDefault="00195CE0" w:rsidP="00BE75B8">
      <w:pPr>
        <w:rPr>
          <w:lang w:val="en-US"/>
        </w:rPr>
      </w:pPr>
      <w:r>
        <w:rPr>
          <w:lang w:val="en-US"/>
        </w:rPr>
        <w:t>Raspbian also comes with a predefined python environment which already includes a lot of packages. In addition, the following pip packages are being used:</w:t>
      </w:r>
    </w:p>
    <w:p w14:paraId="00647061" w14:textId="4C3529CF" w:rsidR="00195CE0" w:rsidRPr="00FF418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r w:rsidRPr="00FF4181">
        <w:rPr>
          <w:lang w:val="en-US"/>
        </w:rPr>
        <w:t>web.py</w:t>
      </w:r>
      <w:r w:rsidR="00FF4181" w:rsidRPr="00FF4181">
        <w:rPr>
          <w:lang w:val="en-US"/>
        </w:rPr>
        <w:br/>
        <w:t xml:space="preserve">This package provides </w:t>
      </w:r>
      <w:r w:rsidR="00E42ACC">
        <w:rPr>
          <w:lang w:val="en-US"/>
        </w:rPr>
        <w:t>web server functionality</w:t>
      </w:r>
      <w:r w:rsidR="00081400">
        <w:rPr>
          <w:lang w:val="en-US"/>
        </w:rPr>
        <w:t xml:space="preserve"> </w:t>
      </w:r>
      <w:r w:rsidR="00081400">
        <w:rPr>
          <w:lang w:val="en-US"/>
        </w:rPr>
        <w:fldChar w:fldCharType="begin"/>
      </w:r>
      <w:r w:rsidR="00081400">
        <w:rPr>
          <w:lang w:val="en-US"/>
        </w:rPr>
        <w:instrText>ADDIN CITAVI.PLACEHOLDER 818f7d74-a628-484c-a55a-c94962a70aab 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dlbGNvbWUgdG8gd2ViLnB5ISAod2ViLnB5K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guIEZlYnJ1YXIgMjAxOCk8L1RleHQ+DQogICAgPC9UZXh0VW5pdD4NCiAgPC9UZXh0VW5pdHM+DQo8L1BsYWNlaG9sZGVyPg==</w:instrText>
      </w:r>
      <w:r w:rsidR="00081400">
        <w:rPr>
          <w:lang w:val="en-US"/>
        </w:rPr>
        <w:fldChar w:fldCharType="separate"/>
      </w:r>
      <w:bookmarkStart w:id="25" w:name="_CTVP001818f7d74a628484ca55ac94962a70aab"/>
      <w:r w:rsidR="00081400">
        <w:rPr>
          <w:lang w:val="en-US"/>
        </w:rPr>
        <w:t>(</w:t>
      </w:r>
      <w:r w:rsidR="00081400" w:rsidRPr="00081400">
        <w:rPr>
          <w:i/>
          <w:lang w:val="en-US"/>
        </w:rPr>
        <w:t xml:space="preserve">Welcome to web.py! (web.py), </w:t>
      </w:r>
      <w:r w:rsidR="00081400" w:rsidRPr="00081400">
        <w:rPr>
          <w:lang w:val="en-US"/>
        </w:rPr>
        <w:t xml:space="preserve">28. </w:t>
      </w:r>
      <w:proofErr w:type="spellStart"/>
      <w:r w:rsidR="00081400" w:rsidRPr="00081400">
        <w:rPr>
          <w:lang w:val="en-US"/>
        </w:rPr>
        <w:t>Februar</w:t>
      </w:r>
      <w:proofErr w:type="spellEnd"/>
      <w:r w:rsidR="00081400" w:rsidRPr="00081400">
        <w:rPr>
          <w:lang w:val="en-US"/>
        </w:rPr>
        <w:t xml:space="preserve"> 2018)</w:t>
      </w:r>
      <w:bookmarkEnd w:id="25"/>
      <w:r w:rsidR="00081400">
        <w:rPr>
          <w:lang w:val="en-US"/>
        </w:rPr>
        <w:fldChar w:fldCharType="end"/>
      </w:r>
    </w:p>
    <w:p w14:paraId="1C9BC591" w14:textId="0461AA4D" w:rsidR="0061015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proofErr w:type="spellStart"/>
      <w:r w:rsidRPr="00E42ACC">
        <w:rPr>
          <w:lang w:val="en-US"/>
        </w:rPr>
        <w:lastRenderedPageBreak/>
        <w:t>picamera</w:t>
      </w:r>
      <w:proofErr w:type="spellEnd"/>
      <w:r w:rsidR="00E42ACC" w:rsidRPr="00E42ACC">
        <w:rPr>
          <w:lang w:val="en-US"/>
        </w:rPr>
        <w:br/>
        <w:t>This package can b</w:t>
      </w:r>
      <w:r w:rsidR="00E42ACC">
        <w:rPr>
          <w:lang w:val="en-US"/>
        </w:rPr>
        <w:t xml:space="preserve">e used in order to access the raspberry pi camera from python scripts. </w:t>
      </w:r>
      <w:r w:rsidR="00E42ACC">
        <w:rPr>
          <w:lang w:val="en-US"/>
        </w:rPr>
        <w:fldChar w:fldCharType="begin"/>
      </w:r>
      <w:r w:rsidR="00E42ACC">
        <w:rPr>
          <w:lang w:val="en-US"/>
        </w:rPr>
        <w:instrText>ADDIN CITAVI.PLACEHOLDER ea47b783-ae36-4ca1-91e3-45c99dd9b581 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B5dGhvbiBwaWNhbWVyYSAtIFJhc3BiZXJyeSBQaSBEb2N1bWVudGF0aW9uKTwvVGV4dD4NCiAgICA8L1RleHRVbml0Pg0KICA8L1RleHRVbml0cz4NCjwvUGxhY2Vob2xkZXI+</w:instrText>
      </w:r>
      <w:r w:rsidR="00E42ACC">
        <w:rPr>
          <w:lang w:val="en-US"/>
        </w:rPr>
        <w:fldChar w:fldCharType="separate"/>
      </w:r>
      <w:bookmarkStart w:id="26" w:name="_CTVP001ea47b783ae364ca191e345c99dd9b581"/>
      <w:r w:rsidR="00E42ACC">
        <w:rPr>
          <w:lang w:val="en-US"/>
        </w:rPr>
        <w:t>(</w:t>
      </w:r>
      <w:r w:rsidR="00E42ACC" w:rsidRPr="00E42ACC">
        <w:rPr>
          <w:i/>
          <w:lang w:val="en-US"/>
        </w:rPr>
        <w:t xml:space="preserve">Python </w:t>
      </w:r>
      <w:proofErr w:type="spellStart"/>
      <w:r w:rsidR="00E42ACC" w:rsidRPr="00E42ACC">
        <w:rPr>
          <w:i/>
          <w:lang w:val="en-US"/>
        </w:rPr>
        <w:t>picamera</w:t>
      </w:r>
      <w:proofErr w:type="spellEnd"/>
      <w:r w:rsidR="00E42ACC" w:rsidRPr="00E42ACC">
        <w:rPr>
          <w:i/>
          <w:lang w:val="en-US"/>
        </w:rPr>
        <w:t xml:space="preserve"> - Raspberry Pi Documentation)</w:t>
      </w:r>
      <w:bookmarkEnd w:id="26"/>
      <w:r w:rsidR="00E42ACC">
        <w:rPr>
          <w:lang w:val="en-US"/>
        </w:rPr>
        <w:fldChar w:fldCharType="end"/>
      </w:r>
    </w:p>
    <w:p w14:paraId="31CF0CC9" w14:textId="242559A7" w:rsidR="008E5F71" w:rsidRPr="008E5F71" w:rsidRDefault="00916A2A" w:rsidP="008E5F71">
      <w:pPr>
        <w:jc w:val="left"/>
        <w:rPr>
          <w:lang w:val="en-US"/>
        </w:rPr>
      </w:pPr>
      <w:r>
        <w:rPr>
          <w:lang w:val="en-US"/>
        </w:rPr>
        <w:t xml:space="preserve">Raspbian uses 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 xml:space="preserve"> in order to control, which software is being executed during boot. The ASMO Software is registered as a service for </w:t>
      </w:r>
      <w:proofErr w:type="spellStart"/>
      <w:r w:rsidR="007D1843">
        <w:rPr>
          <w:lang w:val="en-US"/>
        </w:rPr>
        <w:t>systemd</w:t>
      </w:r>
      <w:proofErr w:type="spellEnd"/>
      <w:r w:rsidR="007D1843">
        <w:rPr>
          <w:lang w:val="en-US"/>
        </w:rPr>
        <w:t xml:space="preserve"> following the guideline from the raspberry pi foundation </w:t>
      </w:r>
      <w:r w:rsidR="007D1843">
        <w:rPr>
          <w:lang w:val="en-US"/>
        </w:rPr>
        <w:fldChar w:fldCharType="begin"/>
      </w:r>
      <w:r w:rsidR="007D1843">
        <w:rPr>
          <w:lang w:val="en-US"/>
        </w:rPr>
        <w:instrText>ADDIN CITAVI.PLACEHOLDER 5ff317b4-d24e-47c0-8ab8-e92743d166f7 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nN5c3RlbWQgLSBSYXNwYmVycnkgUGkgRG9jdW1lbnRhdGlvbik8L1RleHQ+DQogICAgPC9UZXh0VW5pdD4NCiAgPC9UZXh0VW5pdHM+DQo8L1BsYWNlaG9sZGVyPg==</w:instrText>
      </w:r>
      <w:r w:rsidR="007D1843">
        <w:rPr>
          <w:lang w:val="en-US"/>
        </w:rPr>
        <w:fldChar w:fldCharType="separate"/>
      </w:r>
      <w:bookmarkStart w:id="27" w:name="_CTVP0015ff317b4d24e47c08ab8e92743d166f7"/>
      <w:r w:rsidR="007D1843">
        <w:rPr>
          <w:lang w:val="en-US"/>
        </w:rPr>
        <w:t>(</w:t>
      </w:r>
      <w:proofErr w:type="spellStart"/>
      <w:r w:rsidR="007D1843" w:rsidRPr="007D1843">
        <w:rPr>
          <w:i/>
          <w:lang w:val="en-US"/>
        </w:rPr>
        <w:t>systemd</w:t>
      </w:r>
      <w:proofErr w:type="spellEnd"/>
      <w:r w:rsidR="007D1843" w:rsidRPr="007D1843">
        <w:rPr>
          <w:i/>
          <w:lang w:val="en-US"/>
        </w:rPr>
        <w:t xml:space="preserve"> - Raspberry Pi Documentation)</w:t>
      </w:r>
      <w:bookmarkEnd w:id="27"/>
      <w:r w:rsidR="007D1843">
        <w:rPr>
          <w:lang w:val="en-US"/>
        </w:rPr>
        <w:fldChar w:fldCharType="end"/>
      </w:r>
    </w:p>
    <w:p w14:paraId="108285D9" w14:textId="73364ED8" w:rsidR="00B71AFF" w:rsidRDefault="00A54535" w:rsidP="00B71AFF">
      <w:pPr>
        <w:pStyle w:val="berschrift2"/>
        <w:rPr>
          <w:lang w:val="en-US"/>
        </w:rPr>
      </w:pPr>
      <w:bookmarkStart w:id="28" w:name="_Toc509817900"/>
      <w:r w:rsidRPr="005D61B5">
        <w:rPr>
          <w:lang w:val="en-US"/>
        </w:rPr>
        <w:t>ASMO Specific Software</w:t>
      </w:r>
      <w:bookmarkEnd w:id="28"/>
    </w:p>
    <w:p w14:paraId="548E3759" w14:textId="6E26B4F7" w:rsidR="00B85BD1" w:rsidRDefault="008764DE" w:rsidP="008764DE">
      <w:pPr>
        <w:rPr>
          <w:lang w:val="en-US"/>
        </w:rPr>
      </w:pPr>
      <w:r>
        <w:rPr>
          <w:lang w:val="en-US"/>
        </w:rPr>
        <w:t xml:space="preserve">The Software used for controlling ASMO is written </w:t>
      </w:r>
      <w:r w:rsidR="008204B6">
        <w:rPr>
          <w:lang w:val="en-US"/>
        </w:rPr>
        <w:t>entirely in python</w:t>
      </w:r>
      <w:r w:rsidR="003258B3">
        <w:rPr>
          <w:lang w:val="en-US"/>
        </w:rPr>
        <w:t>, which comes pre-installed with Raspbian.</w:t>
      </w:r>
    </w:p>
    <w:p w14:paraId="4029EC84" w14:textId="13B38BB4" w:rsidR="00FA0B15" w:rsidRDefault="00B85BD1" w:rsidP="008764DE">
      <w:pPr>
        <w:rPr>
          <w:lang w:val="en-US"/>
        </w:rPr>
      </w:pPr>
      <w:r>
        <w:rPr>
          <w:lang w:val="en-US"/>
        </w:rPr>
        <w:t>Th</w:t>
      </w:r>
      <w:r w:rsidR="00262002">
        <w:rPr>
          <w:lang w:val="en-US"/>
        </w:rPr>
        <w:t>e file to start the software is A</w:t>
      </w:r>
      <w:r w:rsidR="002E39B6">
        <w:rPr>
          <w:lang w:val="en-US"/>
        </w:rPr>
        <w:t>smo</w:t>
      </w:r>
      <w:r w:rsidR="00262002">
        <w:rPr>
          <w:lang w:val="en-US"/>
        </w:rPr>
        <w:t>Api.py</w:t>
      </w:r>
      <w:r w:rsidR="002E39B6">
        <w:rPr>
          <w:lang w:val="en-US"/>
        </w:rPr>
        <w:t xml:space="preserve"> which is used in order to start the webserver.</w:t>
      </w:r>
      <w:r w:rsidR="00FA0B15">
        <w:rPr>
          <w:lang w:val="en-US"/>
        </w:rPr>
        <w:t xml:space="preserve"> The rest of the software is </w:t>
      </w:r>
      <w:proofErr w:type="spellStart"/>
      <w:r w:rsidR="00FA0B15">
        <w:rPr>
          <w:lang w:val="en-US"/>
        </w:rPr>
        <w:t>devided</w:t>
      </w:r>
      <w:proofErr w:type="spellEnd"/>
      <w:r w:rsidR="00FA0B15">
        <w:rPr>
          <w:lang w:val="en-US"/>
        </w:rPr>
        <w:t xml:space="preserve"> in 4 folders:</w:t>
      </w:r>
    </w:p>
    <w:p w14:paraId="6A032A5E" w14:textId="042BC0FA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controller</w:t>
      </w:r>
      <w:r>
        <w:rPr>
          <w:lang w:val="en-US"/>
        </w:rPr>
        <w:br/>
        <w:t xml:space="preserve">This folder contains </w:t>
      </w:r>
      <w:r w:rsidR="00523052">
        <w:rPr>
          <w:lang w:val="en-US"/>
        </w:rPr>
        <w:t>python files for the interaction with the sensors and actors connected to the raspberry pi.</w:t>
      </w:r>
    </w:p>
    <w:p w14:paraId="56486917" w14:textId="0BF53970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routes</w:t>
      </w:r>
      <w:r w:rsidR="00523052">
        <w:rPr>
          <w:lang w:val="en-US"/>
        </w:rPr>
        <w:br/>
        <w:t xml:space="preserve">This folder contains the </w:t>
      </w:r>
      <w:r w:rsidR="00804D36">
        <w:rPr>
          <w:lang w:val="en-US"/>
        </w:rPr>
        <w:t>python files used in order to handle HTTP requests</w:t>
      </w:r>
    </w:p>
    <w:p w14:paraId="5EDA48F8" w14:textId="5E89AA7C" w:rsidR="00804D36" w:rsidRPr="00804D36" w:rsidRDefault="00FA0B15" w:rsidP="00804D36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static</w:t>
      </w:r>
      <w:r w:rsidR="00804D36">
        <w:rPr>
          <w:lang w:val="en-US"/>
        </w:rPr>
        <w:br/>
        <w:t xml:space="preserve">This folder contains a set of static files. </w:t>
      </w:r>
      <w:r w:rsidR="00BA47F1">
        <w:rPr>
          <w:lang w:val="en-US"/>
        </w:rPr>
        <w:t>Web.py answers requests to the /static/ route by just returning the specified file</w:t>
      </w:r>
      <w:r w:rsidR="005B6BBC">
        <w:rPr>
          <w:lang w:val="en-US"/>
        </w:rPr>
        <w:t xml:space="preserve"> </w:t>
      </w:r>
      <w:r w:rsidR="005B6BBC">
        <w:rPr>
          <w:lang w:val="en-US"/>
        </w:rPr>
        <w:fldChar w:fldCharType="begin"/>
      </w:r>
      <w:r w:rsidR="005B6BBC">
        <w:rPr>
          <w:lang w:val="en-US"/>
        </w:rPr>
        <w:instrText>ADDIN CITAVI.PLACEHOLDER 4c293392-1c94-4ccc-8260-c3ac20028df3 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2VydmluZyBTdGF0aWMgRmlsZXMgKHN1Y2ggYXMganMsIGNzcyBhbmQgaW1hZ2VzKSAod2ViLnB5K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guIEZlYnJ1YXIgMjAxOCk8L1RleHQ+DQogICAgPC9UZXh0VW5pdD4NCiAgPC9UZXh0VW5pdHM+DQo8L1BsYWNlaG9sZGVyPg==</w:instrText>
      </w:r>
      <w:r w:rsidR="005B6BBC">
        <w:rPr>
          <w:lang w:val="en-US"/>
        </w:rPr>
        <w:fldChar w:fldCharType="separate"/>
      </w:r>
      <w:bookmarkStart w:id="29" w:name="_CTVP0014c2933921c944ccc8260c3ac20028df3"/>
      <w:r w:rsidR="005B6BBC">
        <w:rPr>
          <w:lang w:val="en-US"/>
        </w:rPr>
        <w:t>(</w:t>
      </w:r>
      <w:r w:rsidR="005B6BBC" w:rsidRPr="005B6BBC">
        <w:rPr>
          <w:i/>
          <w:lang w:val="en-US"/>
        </w:rPr>
        <w:t xml:space="preserve">Serving Static Files (such as </w:t>
      </w:r>
      <w:proofErr w:type="spellStart"/>
      <w:r w:rsidR="005B6BBC" w:rsidRPr="005B6BBC">
        <w:rPr>
          <w:i/>
          <w:lang w:val="en-US"/>
        </w:rPr>
        <w:t>js</w:t>
      </w:r>
      <w:proofErr w:type="spellEnd"/>
      <w:r w:rsidR="005B6BBC" w:rsidRPr="005B6BBC">
        <w:rPr>
          <w:i/>
          <w:lang w:val="en-US"/>
        </w:rPr>
        <w:t xml:space="preserve">, </w:t>
      </w:r>
      <w:proofErr w:type="spellStart"/>
      <w:r w:rsidR="005B6BBC" w:rsidRPr="005B6BBC">
        <w:rPr>
          <w:i/>
          <w:lang w:val="en-US"/>
        </w:rPr>
        <w:t>css</w:t>
      </w:r>
      <w:proofErr w:type="spellEnd"/>
      <w:r w:rsidR="005B6BBC" w:rsidRPr="005B6BBC">
        <w:rPr>
          <w:i/>
          <w:lang w:val="en-US"/>
        </w:rPr>
        <w:t xml:space="preserve"> and images) (web.py), </w:t>
      </w:r>
      <w:r w:rsidR="005B6BBC" w:rsidRPr="005B6BBC">
        <w:rPr>
          <w:lang w:val="en-US"/>
        </w:rPr>
        <w:t xml:space="preserve">28. </w:t>
      </w:r>
      <w:proofErr w:type="spellStart"/>
      <w:r w:rsidR="005B6BBC" w:rsidRPr="005B6BBC">
        <w:rPr>
          <w:lang w:val="en-US"/>
        </w:rPr>
        <w:t>Februar</w:t>
      </w:r>
      <w:proofErr w:type="spellEnd"/>
      <w:r w:rsidR="005B6BBC" w:rsidRPr="005B6BBC">
        <w:rPr>
          <w:lang w:val="en-US"/>
        </w:rPr>
        <w:t xml:space="preserve"> 2018)</w:t>
      </w:r>
      <w:bookmarkEnd w:id="29"/>
      <w:r w:rsidR="005B6BBC">
        <w:rPr>
          <w:lang w:val="en-US"/>
        </w:rPr>
        <w:fldChar w:fldCharType="end"/>
      </w:r>
      <w:r w:rsidR="00BA47F1">
        <w:rPr>
          <w:lang w:val="en-US"/>
        </w:rPr>
        <w:t xml:space="preserve">. Therefore, this folder contains </w:t>
      </w:r>
      <w:r w:rsidR="008D5262">
        <w:rPr>
          <w:lang w:val="en-US"/>
        </w:rPr>
        <w:t xml:space="preserve">a copy of </w:t>
      </w:r>
      <w:r w:rsidR="0070698E">
        <w:rPr>
          <w:lang w:val="en-US"/>
        </w:rPr>
        <w:t xml:space="preserve">bootstrap and </w:t>
      </w:r>
      <w:proofErr w:type="spellStart"/>
      <w:r w:rsidR="0070698E">
        <w:rPr>
          <w:lang w:val="en-US"/>
        </w:rPr>
        <w:t>jquery</w:t>
      </w:r>
      <w:proofErr w:type="spellEnd"/>
      <w:r w:rsidR="002A55E9">
        <w:rPr>
          <w:lang w:val="en-US"/>
        </w:rPr>
        <w:t>.</w:t>
      </w:r>
    </w:p>
    <w:p w14:paraId="64130B0F" w14:textId="747E9E19" w:rsidR="00FA0B15" w:rsidRPr="00FA0B15" w:rsidRDefault="002A55E9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v</w:t>
      </w:r>
      <w:r w:rsidR="00FA0B15">
        <w:rPr>
          <w:lang w:val="en-US"/>
        </w:rPr>
        <w:t>iews</w:t>
      </w:r>
      <w:r>
        <w:rPr>
          <w:lang w:val="en-US"/>
        </w:rPr>
        <w:br/>
        <w:t>This folder contains the html files used for the web interface.</w:t>
      </w:r>
    </w:p>
    <w:p w14:paraId="7A55870F" w14:textId="4F1870F7" w:rsidR="00A54535" w:rsidRDefault="00A54535" w:rsidP="00A54535">
      <w:pPr>
        <w:pStyle w:val="berschrift3"/>
        <w:rPr>
          <w:lang w:val="en-US"/>
        </w:rPr>
      </w:pPr>
      <w:bookmarkStart w:id="30" w:name="_Toc509817901"/>
      <w:r w:rsidRPr="005D61B5">
        <w:rPr>
          <w:lang w:val="en-US"/>
        </w:rPr>
        <w:t>Controller</w:t>
      </w:r>
      <w:bookmarkEnd w:id="30"/>
    </w:p>
    <w:p w14:paraId="77B2A518" w14:textId="5B479932" w:rsidR="002A55E9" w:rsidRDefault="004B0CB6" w:rsidP="004B0CB6">
      <w:pPr>
        <w:pStyle w:val="berschrift4"/>
        <w:rPr>
          <w:lang w:val="en-US"/>
        </w:rPr>
      </w:pPr>
      <w:r>
        <w:rPr>
          <w:lang w:val="en-US"/>
        </w:rPr>
        <w:t>Camera</w:t>
      </w:r>
    </w:p>
    <w:p w14:paraId="64CCE848" w14:textId="5493FEA2" w:rsidR="004B0CB6" w:rsidRPr="004B0CB6" w:rsidRDefault="00B44A57" w:rsidP="004B0CB6">
      <w:pPr>
        <w:rPr>
          <w:lang w:val="en-US"/>
        </w:rPr>
      </w:pPr>
      <w:r>
        <w:rPr>
          <w:lang w:val="en-US"/>
        </w:rPr>
        <w:t xml:space="preserve">The camera controller makes use of the </w:t>
      </w:r>
      <w:proofErr w:type="spellStart"/>
      <w:r>
        <w:rPr>
          <w:lang w:val="en-US"/>
        </w:rPr>
        <w:t>picamera</w:t>
      </w:r>
      <w:proofErr w:type="spellEnd"/>
      <w:r>
        <w:rPr>
          <w:lang w:val="en-US"/>
        </w:rPr>
        <w:t xml:space="preserve"> package. </w:t>
      </w:r>
      <w:r w:rsidR="00C51C66">
        <w:rPr>
          <w:lang w:val="en-US"/>
        </w:rPr>
        <w:t xml:space="preserve">This is based on </w:t>
      </w:r>
      <w:r w:rsidR="008143C2">
        <w:rPr>
          <w:lang w:val="en-US"/>
        </w:rPr>
        <w:t>a tutorial by Miguel Grinberg:</w:t>
      </w:r>
      <w:r w:rsidR="00C51C66">
        <w:rPr>
          <w:lang w:val="en-US"/>
        </w:rPr>
        <w:t xml:space="preserve"> </w:t>
      </w:r>
      <w:r w:rsidR="00C51C66">
        <w:rPr>
          <w:lang w:val="en-US"/>
        </w:rPr>
        <w:fldChar w:fldCharType="begin"/>
      </w:r>
      <w:r w:rsidR="00C51C66">
        <w:rPr>
          <w:lang w:val="en-US"/>
        </w:rPr>
        <w:instrText>ADDIN CITAVI.PLACEHOLDER 51f0da66-68c5-4a5e-a550-00146df360e1 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hHcmluYmVyZyk8L1RleHQ+DQogICAgPC9UZXh0VW5pdD4NCiAgPC9UZXh0VW5pdHM+DQo8L1BsYWNlaG9sZGVyPg==</w:instrText>
      </w:r>
      <w:r w:rsidR="00C51C66">
        <w:rPr>
          <w:lang w:val="en-US"/>
        </w:rPr>
        <w:fldChar w:fldCharType="separate"/>
      </w:r>
      <w:bookmarkStart w:id="31" w:name="_CTVP00151f0da6668c54a5ea55000146df360e1"/>
      <w:r w:rsidR="00C51C66">
        <w:rPr>
          <w:lang w:val="en-US"/>
        </w:rPr>
        <w:t>(Grinberg)</w:t>
      </w:r>
      <w:bookmarkEnd w:id="31"/>
      <w:r w:rsidR="00C51C66">
        <w:rPr>
          <w:lang w:val="en-US"/>
        </w:rPr>
        <w:fldChar w:fldCharType="end"/>
      </w:r>
      <w:r w:rsidR="00C51C66">
        <w:rPr>
          <w:lang w:val="en-US"/>
        </w:rPr>
        <w:t xml:space="preserve"> &amp; </w:t>
      </w:r>
      <w:r w:rsidR="00C51C66">
        <w:rPr>
          <w:lang w:val="en-US"/>
        </w:rPr>
        <w:fldChar w:fldCharType="begin"/>
      </w:r>
      <w:r w:rsidR="00C51C66">
        <w:rPr>
          <w:lang w:val="en-US"/>
        </w:rPr>
        <w:instrText>ADDIN CITAVI.PLACEHOLDER 308c1a5d-58b0-4f34-b4dd-78f8f0834f3a 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EdyaW5iZXJnKTwvVGV4dD4NCiAgICA8L1RleHRVbml0Pg0KICA8L1RleHRVbml0cz4NCjwvUGxhY2Vob2xkZXI+</w:instrText>
      </w:r>
      <w:r w:rsidR="00C51C66">
        <w:rPr>
          <w:lang w:val="en-US"/>
        </w:rPr>
        <w:fldChar w:fldCharType="separate"/>
      </w:r>
      <w:bookmarkStart w:id="32" w:name="_CTVP001308c1a5d58b04f34b4dd78f8f0834f3a"/>
      <w:r w:rsidR="00C51C66">
        <w:rPr>
          <w:lang w:val="en-US"/>
        </w:rPr>
        <w:t>(Grinberg)</w:t>
      </w:r>
      <w:bookmarkEnd w:id="32"/>
      <w:r w:rsidR="00C51C66">
        <w:rPr>
          <w:lang w:val="en-US"/>
        </w:rPr>
        <w:fldChar w:fldCharType="end"/>
      </w:r>
      <w:r w:rsidR="00D47ADB">
        <w:rPr>
          <w:lang w:val="en-US"/>
        </w:rPr>
        <w:t>. The camera will continue to be accessed until no viewer was available for 10 seconds.</w:t>
      </w:r>
    </w:p>
    <w:p w14:paraId="46A205EF" w14:textId="42BEBAD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lastRenderedPageBreak/>
        <w:t>Distance</w:t>
      </w:r>
    </w:p>
    <w:p w14:paraId="2A12D553" w14:textId="4769D30A" w:rsidR="008143C2" w:rsidRPr="008143C2" w:rsidRDefault="008143C2" w:rsidP="008143C2">
      <w:pPr>
        <w:rPr>
          <w:lang w:val="en-US"/>
        </w:rPr>
      </w:pPr>
      <w:r>
        <w:rPr>
          <w:lang w:val="en-US"/>
        </w:rPr>
        <w:t xml:space="preserve">The distance controller implements a similar class as the camera controller. </w:t>
      </w:r>
      <w:r w:rsidR="007F3F44">
        <w:rPr>
          <w:lang w:val="en-US"/>
        </w:rPr>
        <w:t xml:space="preserve">When being accesses, it continues to read the distance for 10 seconds until after the </w:t>
      </w:r>
      <w:r w:rsidR="00742B45">
        <w:rPr>
          <w:lang w:val="en-US"/>
        </w:rPr>
        <w:t>last access was done. In case ASMO is moving, it continues to read the distance until the motors stop. In case it recognizes an object closer than a configurable maximum distance, it stops the motors.</w:t>
      </w:r>
    </w:p>
    <w:p w14:paraId="16002FFE" w14:textId="3829537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LED</w:t>
      </w:r>
    </w:p>
    <w:p w14:paraId="2473E4E8" w14:textId="4D4CC082" w:rsidR="000A2199" w:rsidRPr="000A2199" w:rsidRDefault="000A2199" w:rsidP="000A2199">
      <w:pPr>
        <w:rPr>
          <w:lang w:val="en-US"/>
        </w:rPr>
      </w:pPr>
      <w:r>
        <w:rPr>
          <w:lang w:val="en-US"/>
        </w:rPr>
        <w:t>The LED controller is rather simple</w:t>
      </w:r>
      <w:r w:rsidR="00596C5E">
        <w:rPr>
          <w:lang w:val="en-US"/>
        </w:rPr>
        <w:t>. It provides a method for turning the LED off and a method for to</w:t>
      </w:r>
      <w:r w:rsidR="002B0AC2">
        <w:rPr>
          <w:lang w:val="en-US"/>
        </w:rPr>
        <w:t>g</w:t>
      </w:r>
      <w:r w:rsidR="00596C5E">
        <w:rPr>
          <w:lang w:val="en-US"/>
        </w:rPr>
        <w:t>g</w:t>
      </w:r>
      <w:r w:rsidR="00D6181E">
        <w:rPr>
          <w:lang w:val="en-US"/>
        </w:rPr>
        <w:t xml:space="preserve">le </w:t>
      </w:r>
      <w:r w:rsidR="00EA00CD">
        <w:rPr>
          <w:lang w:val="en-US"/>
        </w:rPr>
        <w:t>the colors red, green or blue.</w:t>
      </w:r>
    </w:p>
    <w:p w14:paraId="25D9D307" w14:textId="2108E5F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Motor</w:t>
      </w:r>
    </w:p>
    <w:p w14:paraId="4C336494" w14:textId="73554142" w:rsidR="0055097C" w:rsidRPr="00EA00CD" w:rsidRDefault="00EA00CD" w:rsidP="00EA00CD">
      <w:pPr>
        <w:rPr>
          <w:lang w:val="en-US"/>
        </w:rPr>
      </w:pPr>
      <w:r>
        <w:rPr>
          <w:lang w:val="en-US"/>
        </w:rPr>
        <w:t xml:space="preserve">The Motor controller is based on the </w:t>
      </w:r>
      <w:proofErr w:type="spellStart"/>
      <w:r>
        <w:rPr>
          <w:lang w:val="en-US"/>
        </w:rPr>
        <w:t>Pico</w:t>
      </w:r>
      <w:r w:rsidR="00185B4B">
        <w:rPr>
          <w:lang w:val="en-US"/>
        </w:rPr>
        <w:t>B</w:t>
      </w:r>
      <w:r>
        <w:rPr>
          <w:lang w:val="en-US"/>
        </w:rPr>
        <w:t>org</w:t>
      </w:r>
      <w:r w:rsidR="00185B4B">
        <w:rPr>
          <w:lang w:val="en-US"/>
        </w:rPr>
        <w:t>R</w:t>
      </w:r>
      <w:r>
        <w:rPr>
          <w:lang w:val="en-US"/>
        </w:rPr>
        <w:t>ev</w:t>
      </w:r>
      <w:proofErr w:type="spellEnd"/>
      <w:r>
        <w:rPr>
          <w:lang w:val="en-US"/>
        </w:rPr>
        <w:t xml:space="preserve"> </w:t>
      </w:r>
      <w:r w:rsidR="00185B4B">
        <w:rPr>
          <w:lang w:val="en-US"/>
        </w:rPr>
        <w:t xml:space="preserve">module provided by </w:t>
      </w:r>
      <w:proofErr w:type="spellStart"/>
      <w:r w:rsidR="0049640A">
        <w:rPr>
          <w:lang w:val="en-US"/>
        </w:rPr>
        <w:t>PiBorg</w:t>
      </w:r>
      <w:proofErr w:type="spellEnd"/>
      <w:r w:rsidR="00B03617">
        <w:rPr>
          <w:lang w:val="en-US"/>
        </w:rPr>
        <w:t xml:space="preserve"> </w:t>
      </w:r>
      <w:r w:rsidR="00B03617">
        <w:rPr>
          <w:lang w:val="en-US"/>
        </w:rPr>
        <w:fldChar w:fldCharType="begin"/>
      </w:r>
      <w:r w:rsidR="00B03617">
        <w:rPr>
          <w:lang w:val="en-US"/>
        </w:rPr>
        <w:instrText>ADDIN CITAVI.PLACEHOLDER f63bd287-1533-4ea2-a406-7926a31b9c0a 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QaWNvQm9yZyBSZXZlcnNlIC0gRXhhbXBsZXMpPC9UZXh0Pg0KICAgIDwvVGV4dFVuaXQ+DQogIDwvVGV4dFVuaXRzPg0KPC9QbGFjZWhvbGRlcj4=</w:instrText>
      </w:r>
      <w:r w:rsidR="00B03617">
        <w:rPr>
          <w:lang w:val="en-US"/>
        </w:rPr>
        <w:fldChar w:fldCharType="separate"/>
      </w:r>
      <w:bookmarkStart w:id="33" w:name="_CTVP001f63bd28715334ea2a4067926a31b9c0a"/>
      <w:r w:rsidR="00B03617">
        <w:rPr>
          <w:lang w:val="en-US"/>
        </w:rPr>
        <w:t>(</w:t>
      </w:r>
      <w:proofErr w:type="spellStart"/>
      <w:r w:rsidR="00B03617" w:rsidRPr="00B03617">
        <w:rPr>
          <w:i/>
          <w:lang w:val="en-US"/>
        </w:rPr>
        <w:t>PicoBorg</w:t>
      </w:r>
      <w:proofErr w:type="spellEnd"/>
      <w:r w:rsidR="00B03617" w:rsidRPr="00B03617">
        <w:rPr>
          <w:i/>
          <w:lang w:val="en-US"/>
        </w:rPr>
        <w:t xml:space="preserve"> Reverse - Examples)</w:t>
      </w:r>
      <w:bookmarkEnd w:id="33"/>
      <w:r w:rsidR="00B03617">
        <w:rPr>
          <w:lang w:val="en-US"/>
        </w:rPr>
        <w:fldChar w:fldCharType="end"/>
      </w:r>
      <w:r w:rsidR="0055097C">
        <w:rPr>
          <w:lang w:val="en-US"/>
        </w:rPr>
        <w:t xml:space="preserve">. When the </w:t>
      </w:r>
      <w:r w:rsidR="00CE3AE9">
        <w:rPr>
          <w:lang w:val="en-US"/>
        </w:rPr>
        <w:t>m</w:t>
      </w:r>
      <w:r w:rsidR="0055097C">
        <w:rPr>
          <w:lang w:val="en-US"/>
        </w:rPr>
        <w:t xml:space="preserve">otors </w:t>
      </w:r>
      <w:r w:rsidR="00CE3AE9">
        <w:rPr>
          <w:lang w:val="en-US"/>
        </w:rPr>
        <w:t xml:space="preserve">are being activated, it also kicks off the distance reading. This is </w:t>
      </w:r>
      <w:r w:rsidR="00C91EFF">
        <w:rPr>
          <w:lang w:val="en-US"/>
        </w:rPr>
        <w:t>done in order to stop ASMO again when objects are too close.</w:t>
      </w:r>
    </w:p>
    <w:p w14:paraId="54283597" w14:textId="4D341BFE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Temperature</w:t>
      </w:r>
    </w:p>
    <w:p w14:paraId="6322B66A" w14:textId="36D0D70C" w:rsidR="00C91EFF" w:rsidRPr="00C91EFF" w:rsidRDefault="00C91EFF" w:rsidP="00C91EFF">
      <w:pPr>
        <w:rPr>
          <w:lang w:val="en-US"/>
        </w:rPr>
      </w:pPr>
      <w:r>
        <w:rPr>
          <w:lang w:val="en-US"/>
        </w:rPr>
        <w:t xml:space="preserve">The temperature </w:t>
      </w:r>
      <w:r w:rsidR="00C04582">
        <w:rPr>
          <w:lang w:val="en-US"/>
        </w:rPr>
        <w:t xml:space="preserve">controller makes use of the </w:t>
      </w:r>
      <w:proofErr w:type="spellStart"/>
      <w:r w:rsidR="00C04582">
        <w:rPr>
          <w:lang w:val="en-US"/>
        </w:rPr>
        <w:t>Adafruit_DHT</w:t>
      </w:r>
      <w:proofErr w:type="spellEnd"/>
      <w:r w:rsidR="00C04582">
        <w:rPr>
          <w:lang w:val="en-US"/>
        </w:rPr>
        <w:t xml:space="preserve"> library </w:t>
      </w:r>
      <w:r w:rsidR="00B9613E">
        <w:rPr>
          <w:lang w:val="en-US"/>
        </w:rPr>
        <w:fldChar w:fldCharType="begin"/>
      </w:r>
      <w:r w:rsidR="00B9613E">
        <w:rPr>
          <w:lang w:val="en-US"/>
        </w:rPr>
        <w:instrText>ADDIN CITAVI.PLACEHOLDER d32ca4fe-cdbd-4e91-a434-1ca2fdbad88e 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YWRhZnJ1aXQvQWRhZnJ1aXRfUHl0aG9uX0RIVCk8L1RleHQ+DQogICAgPC9UZXh0VW5pdD4NCiAgPC9UZXh0VW5pdHM+DQo8L1BsYWNlaG9sZGVyPg==</w:instrText>
      </w:r>
      <w:r w:rsidR="00B9613E">
        <w:rPr>
          <w:lang w:val="en-US"/>
        </w:rPr>
        <w:fldChar w:fldCharType="separate"/>
      </w:r>
      <w:bookmarkStart w:id="34" w:name="_CTVP001d32ca4fecdbd4e91a4341ca2fdbad88e"/>
      <w:r w:rsidR="00B9613E">
        <w:rPr>
          <w:lang w:val="en-US"/>
        </w:rPr>
        <w:t>(</w:t>
      </w:r>
      <w:proofErr w:type="spellStart"/>
      <w:r w:rsidR="00B9613E" w:rsidRPr="00B9613E">
        <w:rPr>
          <w:i/>
          <w:lang w:val="en-US"/>
        </w:rPr>
        <w:t>adafruit</w:t>
      </w:r>
      <w:proofErr w:type="spellEnd"/>
      <w:r w:rsidR="00B9613E" w:rsidRPr="00B9613E">
        <w:rPr>
          <w:i/>
          <w:lang w:val="en-US"/>
        </w:rPr>
        <w:t>/</w:t>
      </w:r>
      <w:proofErr w:type="spellStart"/>
      <w:r w:rsidR="00B9613E" w:rsidRPr="00B9613E">
        <w:rPr>
          <w:i/>
          <w:lang w:val="en-US"/>
        </w:rPr>
        <w:t>Adafruit_Python_DHT</w:t>
      </w:r>
      <w:proofErr w:type="spellEnd"/>
      <w:r w:rsidR="00B9613E" w:rsidRPr="00B9613E">
        <w:rPr>
          <w:i/>
          <w:lang w:val="en-US"/>
        </w:rPr>
        <w:t>)</w:t>
      </w:r>
      <w:bookmarkEnd w:id="34"/>
      <w:r w:rsidR="00B9613E">
        <w:rPr>
          <w:lang w:val="en-US"/>
        </w:rPr>
        <w:fldChar w:fldCharType="end"/>
      </w:r>
      <w:r w:rsidR="00B9613E">
        <w:rPr>
          <w:lang w:val="en-US"/>
        </w:rPr>
        <w:t xml:space="preserve">. It </w:t>
      </w:r>
      <w:r w:rsidR="0087263B">
        <w:rPr>
          <w:lang w:val="en-US"/>
        </w:rPr>
        <w:t>provides simple functions for reading the temperature, the humidity or both from a DHT11 Sensor.</w:t>
      </w:r>
    </w:p>
    <w:p w14:paraId="3E2B3140" w14:textId="5F894C9B" w:rsidR="00A54535" w:rsidRDefault="00A54535" w:rsidP="00A54535">
      <w:pPr>
        <w:pStyle w:val="berschrift3"/>
        <w:rPr>
          <w:lang w:val="en-US"/>
        </w:rPr>
      </w:pPr>
      <w:bookmarkStart w:id="35" w:name="_Toc509817902"/>
      <w:r w:rsidRPr="005D61B5">
        <w:rPr>
          <w:lang w:val="en-US"/>
        </w:rPr>
        <w:t>Web</w:t>
      </w:r>
      <w:r w:rsidR="00A63163">
        <w:rPr>
          <w:lang w:val="en-US"/>
        </w:rPr>
        <w:t xml:space="preserve"> </w:t>
      </w:r>
      <w:r w:rsidRPr="005D61B5">
        <w:rPr>
          <w:lang w:val="en-US"/>
        </w:rPr>
        <w:t>interface</w:t>
      </w:r>
      <w:bookmarkEnd w:id="35"/>
    </w:p>
    <w:p w14:paraId="3722F141" w14:textId="13C96B6D" w:rsidR="00A724AB" w:rsidRDefault="00A63163" w:rsidP="00A63163">
      <w:pPr>
        <w:rPr>
          <w:lang w:val="en-US"/>
        </w:rPr>
      </w:pPr>
      <w:r>
        <w:rPr>
          <w:lang w:val="en-US"/>
        </w:rPr>
        <w:t xml:space="preserve">The web interface for ASMO is </w:t>
      </w:r>
      <w:r w:rsidR="002D13BF">
        <w:rPr>
          <w:lang w:val="en-US"/>
        </w:rPr>
        <w:t>developed based on web.py, which is a lightweight</w:t>
      </w:r>
      <w:r w:rsidR="000159BD">
        <w:rPr>
          <w:lang w:val="en-US"/>
        </w:rPr>
        <w:t xml:space="preserve"> web framework for python</w:t>
      </w:r>
      <w:r w:rsidR="002D13BF">
        <w:rPr>
          <w:lang w:val="en-US"/>
        </w:rPr>
        <w:t xml:space="preserve"> </w:t>
      </w:r>
      <w:r w:rsidR="002D13BF">
        <w:rPr>
          <w:lang w:val="en-US"/>
        </w:rPr>
        <w:fldChar w:fldCharType="begin"/>
      </w:r>
      <w:r w:rsidR="002D13BF">
        <w:rPr>
          <w:lang w:val="en-US"/>
        </w:rPr>
        <w:instrText>ADDIN CITAVI.PLACEHOLDER 6decc3a0-da7e-4f51-a6ea-ffe2d7c1fb5f 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dlbGNvbWUgdG8gd2ViLnB5ISAod2ViLnB5K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guIEZlYnJ1YXIgMjAxOCk8L1RleHQ+DQogICAgPC9UZXh0VW5pdD4NCiAgPC9UZXh0VW5pdHM+DQo8L1BsYWNlaG9sZGVyPg==</w:instrText>
      </w:r>
      <w:r w:rsidR="002D13BF">
        <w:rPr>
          <w:lang w:val="en-US"/>
        </w:rPr>
        <w:fldChar w:fldCharType="separate"/>
      </w:r>
      <w:bookmarkStart w:id="36" w:name="_CTVP0016decc3a0da7e4f51a6eaffe2d7c1fb5f"/>
      <w:r w:rsidR="002D13BF">
        <w:rPr>
          <w:lang w:val="en-US"/>
        </w:rPr>
        <w:t>(</w:t>
      </w:r>
      <w:r w:rsidR="002D13BF" w:rsidRPr="002D13BF">
        <w:rPr>
          <w:i/>
          <w:lang w:val="en-US"/>
        </w:rPr>
        <w:t xml:space="preserve">Welcome to web.py! (web.py), </w:t>
      </w:r>
      <w:r w:rsidR="002D13BF" w:rsidRPr="002D13BF">
        <w:rPr>
          <w:lang w:val="en-US"/>
        </w:rPr>
        <w:t xml:space="preserve">28. </w:t>
      </w:r>
      <w:proofErr w:type="spellStart"/>
      <w:r w:rsidR="002D13BF" w:rsidRPr="002D13BF">
        <w:rPr>
          <w:lang w:val="en-US"/>
        </w:rPr>
        <w:t>Februar</w:t>
      </w:r>
      <w:proofErr w:type="spellEnd"/>
      <w:r w:rsidR="002D13BF" w:rsidRPr="002D13BF">
        <w:rPr>
          <w:lang w:val="en-US"/>
        </w:rPr>
        <w:t xml:space="preserve"> 2018)</w:t>
      </w:r>
      <w:bookmarkEnd w:id="36"/>
      <w:r w:rsidR="002D13BF">
        <w:rPr>
          <w:lang w:val="en-US"/>
        </w:rPr>
        <w:fldChar w:fldCharType="end"/>
      </w:r>
      <w:r w:rsidR="000159BD">
        <w:rPr>
          <w:lang w:val="en-US"/>
        </w:rPr>
        <w:t xml:space="preserve">. </w:t>
      </w:r>
      <w:r w:rsidR="009D2EF2">
        <w:rPr>
          <w:lang w:val="en-US"/>
        </w:rPr>
        <w:t xml:space="preserve">Within the AsmoApi.py script, the possible routes are defined and the </w:t>
      </w:r>
      <w:r w:rsidR="00A724AB">
        <w:rPr>
          <w:lang w:val="en-US"/>
        </w:rPr>
        <w:t xml:space="preserve">web.py server gets started. All routes are stored in the routes folder. </w:t>
      </w:r>
      <w:r w:rsidR="00D47AA4">
        <w:rPr>
          <w:lang w:val="en-US"/>
        </w:rPr>
        <w:t xml:space="preserve">If a not-specified route gets called, this is getting handled </w:t>
      </w:r>
      <w:r w:rsidR="001B73B6">
        <w:rPr>
          <w:lang w:val="en-US"/>
        </w:rPr>
        <w:t xml:space="preserve">by the route defined in index.py. This route will </w:t>
      </w:r>
      <w:r w:rsidR="006826CE">
        <w:rPr>
          <w:lang w:val="en-US"/>
        </w:rPr>
        <w:t>try to deliver the correspondent file stored in the views folder.</w:t>
      </w:r>
    </w:p>
    <w:p w14:paraId="312AF75C" w14:textId="77777777" w:rsidR="005B6BBC" w:rsidRPr="00A63163" w:rsidRDefault="005B6BBC" w:rsidP="00A63163">
      <w:pPr>
        <w:rPr>
          <w:lang w:val="en-US"/>
        </w:rPr>
      </w:pPr>
    </w:p>
    <w:p w14:paraId="1A0D462F" w14:textId="77777777" w:rsidR="00A54535" w:rsidRPr="005D61B5" w:rsidRDefault="00A54535" w:rsidP="00A54535">
      <w:pPr>
        <w:pStyle w:val="berschrift1"/>
        <w:rPr>
          <w:lang w:val="en-US"/>
        </w:rPr>
      </w:pPr>
      <w:bookmarkStart w:id="37" w:name="_Toc509817903"/>
      <w:r w:rsidRPr="005D61B5">
        <w:rPr>
          <w:lang w:val="en-US"/>
        </w:rPr>
        <w:lastRenderedPageBreak/>
        <w:t>Usage</w:t>
      </w:r>
      <w:bookmarkEnd w:id="37"/>
    </w:p>
    <w:p w14:paraId="0A4A3C10" w14:textId="77777777" w:rsidR="00A54535" w:rsidRDefault="00A54535" w:rsidP="00A54535">
      <w:pPr>
        <w:pStyle w:val="berschrift2"/>
        <w:rPr>
          <w:lang w:val="en-US"/>
        </w:rPr>
      </w:pPr>
      <w:bookmarkStart w:id="38" w:name="_Toc509817904"/>
      <w:r w:rsidRPr="005D61B5">
        <w:rPr>
          <w:lang w:val="en-US"/>
        </w:rPr>
        <w:t>Installation Guide</w:t>
      </w:r>
      <w:bookmarkEnd w:id="38"/>
    </w:p>
    <w:p w14:paraId="701D6838" w14:textId="140BF364" w:rsidR="00D83414" w:rsidRDefault="0099201A" w:rsidP="000F2566">
      <w:pPr>
        <w:rPr>
          <w:lang w:val="en-US"/>
        </w:rPr>
      </w:pPr>
      <w:r>
        <w:rPr>
          <w:lang w:val="en-US"/>
        </w:rPr>
        <w:t xml:space="preserve">The easiest way to install the ASMO Software on a new SD-Card it to just </w:t>
      </w:r>
      <w:r w:rsidR="00324025">
        <w:rPr>
          <w:lang w:val="en-US"/>
        </w:rPr>
        <w:t>burn the image to the SD Card. In order to do this,</w:t>
      </w:r>
      <w:r w:rsidR="00AE5908">
        <w:rPr>
          <w:lang w:val="en-US"/>
        </w:rPr>
        <w:t xml:space="preserve"> the tool “etcher” can be used. This is also the recommended tool of the raspberry pi foundation when it comes to installing a clean Raspbian system</w:t>
      </w:r>
      <w:r w:rsidR="00130AEC">
        <w:rPr>
          <w:lang w:val="en-US"/>
        </w:rPr>
        <w:t>.</w:t>
      </w:r>
      <w:r w:rsidR="005E3468">
        <w:rPr>
          <w:lang w:val="en-US"/>
        </w:rPr>
        <w:t xml:space="preserve"> </w:t>
      </w:r>
      <w:r w:rsidR="005E3468">
        <w:rPr>
          <w:lang w:val="en-US"/>
        </w:rPr>
        <w:fldChar w:fldCharType="begin"/>
      </w:r>
      <w:r w:rsidR="005E3468">
        <w:rPr>
          <w:lang w:val="en-US"/>
        </w:rPr>
        <w:instrText>ADDIN CITAVI.PLACEHOLDER fb44c13c-e4db-4edd-b07c-6e5549cd3584 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JbnN0YWxsaW5nIG9wZXJhdGluZyBzeXN0ZW0gaW1hZ2VzIC0gUmFzcGJlcnJ5IFBpIERvY3VtZW50YXRpb24pPC9UZXh0Pg0KICAgIDwvVGV4dFVuaXQ+DQogIDwvVGV4dFVuaXRzPg0KPC9QbGFjZWhvbGRlcj4=</w:instrText>
      </w:r>
      <w:r w:rsidR="005E3468">
        <w:rPr>
          <w:lang w:val="en-US"/>
        </w:rPr>
        <w:fldChar w:fldCharType="separate"/>
      </w:r>
      <w:bookmarkStart w:id="39" w:name="_CTVP001fb44c13ce4db4eddb07c6e5549cd3584"/>
      <w:r w:rsidR="005E3468">
        <w:rPr>
          <w:lang w:val="en-US"/>
        </w:rPr>
        <w:t>(</w:t>
      </w:r>
      <w:r w:rsidR="005E3468" w:rsidRPr="005E3468">
        <w:rPr>
          <w:i/>
          <w:lang w:val="en-US"/>
        </w:rPr>
        <w:t>Installing operating system images - Raspberry Pi Documentation)</w:t>
      </w:r>
      <w:bookmarkEnd w:id="39"/>
      <w:r w:rsidR="005E3468">
        <w:rPr>
          <w:lang w:val="en-US"/>
        </w:rPr>
        <w:fldChar w:fldCharType="end"/>
      </w:r>
      <w:r w:rsidR="005E3468">
        <w:rPr>
          <w:lang w:val="en-US"/>
        </w:rPr>
        <w:t>.</w:t>
      </w:r>
    </w:p>
    <w:p w14:paraId="29850890" w14:textId="443C41C6" w:rsidR="00907BAC" w:rsidRDefault="00907BAC" w:rsidP="000F2566">
      <w:pPr>
        <w:rPr>
          <w:lang w:val="en-US"/>
        </w:rPr>
      </w:pPr>
      <w:r w:rsidRPr="00907BAC">
        <w:rPr>
          <w:lang w:val="en-US"/>
        </w:rPr>
        <w:t>git add --</w:t>
      </w:r>
      <w:proofErr w:type="spellStart"/>
      <w:r w:rsidRPr="00907BAC">
        <w:rPr>
          <w:lang w:val="en-US"/>
        </w:rPr>
        <w:t>chmod</w:t>
      </w:r>
      <w:proofErr w:type="spellEnd"/>
      <w:r w:rsidRPr="00907BAC">
        <w:rPr>
          <w:lang w:val="en-US"/>
        </w:rPr>
        <w:t>=+x Install.sh</w:t>
      </w:r>
    </w:p>
    <w:p w14:paraId="3AE2B356" w14:textId="0E4A2753" w:rsidR="005E3468" w:rsidRDefault="00162C1E" w:rsidP="000F2566">
      <w:pPr>
        <w:rPr>
          <w:lang w:val="en-US"/>
        </w:rPr>
      </w:pPr>
      <w:r>
        <w:rPr>
          <w:lang w:val="en-US"/>
        </w:rPr>
        <w:t>In case a complete re-installation is preferred, an installation script has been written and the ASMO Software can be installed as follows:</w:t>
      </w:r>
    </w:p>
    <w:p w14:paraId="4DD35C90" w14:textId="0937F9BC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Download a recent Version of Raspbian</w:t>
      </w:r>
    </w:p>
    <w:p w14:paraId="437443EA" w14:textId="27D11754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Burn Raspbian to a new SD-Card</w:t>
      </w:r>
    </w:p>
    <w:p w14:paraId="1B78CA9C" w14:textId="59185704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Enable </w:t>
      </w:r>
      <w:r w:rsidR="001C24B7">
        <w:rPr>
          <w:lang w:val="en-US"/>
        </w:rPr>
        <w:t xml:space="preserve">SSH </w:t>
      </w:r>
      <w:r w:rsidR="001C24B7">
        <w:rPr>
          <w:lang w:val="en-US"/>
        </w:rPr>
        <w:fldChar w:fldCharType="begin"/>
      </w:r>
      <w:r w:rsidR="001C24B7">
        <w:rPr>
          <w:lang w:val="en-US"/>
        </w:rPr>
        <w:instrText>ADDIN CITAVI.PLACEHOLDER c4f2f47a-ff14-4aa9-822e-9d1cc1410d9a 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NTSCAoU2VjdXJlIFNoZWxsKSAtIFJhc3BiZXJyeSBQaSBEb2N1bWVudGF0aW9uKTwvVGV4dD4NCiAgICA8L1RleHRVbml0Pg0KICA8L1RleHRVbml0cz4NCjwvUGxhY2Vob2xkZXI+</w:instrText>
      </w:r>
      <w:r w:rsidR="001C24B7">
        <w:rPr>
          <w:lang w:val="en-US"/>
        </w:rPr>
        <w:fldChar w:fldCharType="separate"/>
      </w:r>
      <w:bookmarkStart w:id="40" w:name="_CTVP001c4f2f47aff144aa9822e9d1cc1410d9a"/>
      <w:r w:rsidR="001C24B7">
        <w:rPr>
          <w:lang w:val="en-US"/>
        </w:rPr>
        <w:t>(</w:t>
      </w:r>
      <w:r w:rsidR="001C24B7" w:rsidRPr="001C24B7">
        <w:rPr>
          <w:i/>
          <w:lang w:val="en-US"/>
        </w:rPr>
        <w:t>SSH (Secure Shell) - Raspberry Pi Documentation)</w:t>
      </w:r>
      <w:bookmarkEnd w:id="40"/>
      <w:r w:rsidR="001C24B7">
        <w:rPr>
          <w:lang w:val="en-US"/>
        </w:rPr>
        <w:fldChar w:fldCharType="end"/>
      </w:r>
      <w:r w:rsidR="001C24B7">
        <w:rPr>
          <w:lang w:val="en-US"/>
        </w:rPr>
        <w:t xml:space="preserve"> </w:t>
      </w:r>
    </w:p>
    <w:p w14:paraId="15CF1A22" w14:textId="55376DC3" w:rsidR="001C24B7" w:rsidRPr="00FC6EA9" w:rsidRDefault="00FC6EA9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Copy the ASMO files onto the SD-Card </w:t>
      </w:r>
      <w:r>
        <w:rPr>
          <w:color w:val="FF0000"/>
          <w:lang w:val="en-US"/>
        </w:rPr>
        <w:t>Insert Download link (</w:t>
      </w:r>
      <w:proofErr w:type="spellStart"/>
      <w:r>
        <w:rPr>
          <w:color w:val="FF0000"/>
          <w:lang w:val="en-US"/>
        </w:rPr>
        <w:t>Github</w:t>
      </w:r>
      <w:proofErr w:type="spellEnd"/>
      <w:r>
        <w:rPr>
          <w:color w:val="FF0000"/>
          <w:lang w:val="en-US"/>
        </w:rPr>
        <w:t>?)</w:t>
      </w:r>
    </w:p>
    <w:p w14:paraId="4A7AB113" w14:textId="2DC114A9" w:rsidR="00FC6EA9" w:rsidRDefault="00550916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Install.</w:t>
      </w:r>
      <w:r w:rsidR="00E7019C">
        <w:rPr>
          <w:lang w:val="en-US"/>
        </w:rPr>
        <w:t xml:space="preserve">sh executable: </w:t>
      </w:r>
      <w:proofErr w:type="spellStart"/>
      <w:r w:rsidR="00E7019C">
        <w:rPr>
          <w:lang w:val="en-US"/>
        </w:rPr>
        <w:t>chmod</w:t>
      </w:r>
      <w:proofErr w:type="spellEnd"/>
      <w:r w:rsidR="00E7019C">
        <w:rPr>
          <w:lang w:val="en-US"/>
        </w:rPr>
        <w:t xml:space="preserve"> +x Install.sh</w:t>
      </w:r>
    </w:p>
    <w:p w14:paraId="366CBF5E" w14:textId="3DBCFA9A" w:rsidR="00E7019C" w:rsidRDefault="00E7019C" w:rsidP="00E7019C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Execute Install.sh</w:t>
      </w:r>
    </w:p>
    <w:p w14:paraId="11C934DB" w14:textId="29DEE174" w:rsidR="00E7019C" w:rsidRDefault="00C10B63" w:rsidP="00E7019C">
      <w:pPr>
        <w:rPr>
          <w:lang w:val="en-US"/>
        </w:rPr>
      </w:pPr>
      <w:r>
        <w:rPr>
          <w:lang w:val="en-US"/>
        </w:rPr>
        <w:t>This will make the following changes to the raspberry pi:</w:t>
      </w:r>
    </w:p>
    <w:p w14:paraId="667BFB00" w14:textId="3B80FC27" w:rsidR="00C10B63" w:rsidRDefault="003A1C65" w:rsidP="00C10B63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Install the python packages web.py and </w:t>
      </w:r>
      <w:proofErr w:type="spellStart"/>
      <w:r>
        <w:rPr>
          <w:lang w:val="en-US"/>
        </w:rPr>
        <w:t>picamera</w:t>
      </w:r>
      <w:proofErr w:type="spellEnd"/>
    </w:p>
    <w:p w14:paraId="0554B4A5" w14:textId="6E030D45" w:rsidR="00293C57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enable i2c and the camera</w:t>
      </w:r>
    </w:p>
    <w:p w14:paraId="0620F11A" w14:textId="21F618EA" w:rsidR="00207A3E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disable loading the graphical environment during boot</w:t>
      </w:r>
    </w:p>
    <w:p w14:paraId="79268A7E" w14:textId="5B03CB64" w:rsidR="00207A3E" w:rsidRDefault="0040112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the build-essential and python-dev packages</w:t>
      </w:r>
    </w:p>
    <w:p w14:paraId="3B9EAD4B" w14:textId="51CA2EB0" w:rsidR="00104755" w:rsidRDefault="00104755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Download and install the </w:t>
      </w:r>
      <w:proofErr w:type="spellStart"/>
      <w:r>
        <w:rPr>
          <w:lang w:val="en-US"/>
        </w:rPr>
        <w:t>Adafruit_DHT</w:t>
      </w:r>
      <w:proofErr w:type="spellEnd"/>
      <w:r>
        <w:rPr>
          <w:lang w:val="en-US"/>
        </w:rPr>
        <w:t xml:space="preserve"> package</w:t>
      </w:r>
    </w:p>
    <w:p w14:paraId="0BD1C390" w14:textId="3D64FE6D" w:rsidR="0040112E" w:rsidRDefault="001610C2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Register and enable the ASMO Software as a service for </w:t>
      </w:r>
      <w:proofErr w:type="spellStart"/>
      <w:r>
        <w:rPr>
          <w:lang w:val="en-US"/>
        </w:rPr>
        <w:t>systemctl</w:t>
      </w:r>
      <w:proofErr w:type="spellEnd"/>
    </w:p>
    <w:p w14:paraId="211270C7" w14:textId="11F83393" w:rsidR="00AA0B4D" w:rsidRDefault="00AA0B4D" w:rsidP="00C93CEF">
      <w:pPr>
        <w:pStyle w:val="Listenabsatz"/>
        <w:numPr>
          <w:ilvl w:val="0"/>
          <w:numId w:val="6"/>
        </w:numPr>
        <w:rPr>
          <w:lang w:val="en-US"/>
        </w:rPr>
      </w:pPr>
      <w:r w:rsidRPr="00C93CEF">
        <w:rPr>
          <w:lang w:val="en-US"/>
        </w:rPr>
        <w:t xml:space="preserve">Install the build- </w:t>
      </w:r>
      <w:proofErr w:type="spellStart"/>
      <w:r w:rsidRPr="00C93CEF">
        <w:rPr>
          <w:lang w:val="en-US"/>
        </w:rPr>
        <w:t>dnsmasq</w:t>
      </w:r>
      <w:proofErr w:type="spellEnd"/>
      <w:r w:rsidRPr="00C93CEF">
        <w:rPr>
          <w:lang w:val="en-US"/>
        </w:rPr>
        <w:t xml:space="preserve"> and </w:t>
      </w:r>
      <w:proofErr w:type="spellStart"/>
      <w:r w:rsidRPr="00C93CEF">
        <w:rPr>
          <w:lang w:val="en-US"/>
        </w:rPr>
        <w:t>hostapd</w:t>
      </w:r>
      <w:proofErr w:type="spellEnd"/>
      <w:r w:rsidR="00C93CEF" w:rsidRPr="00C93CEF">
        <w:rPr>
          <w:lang w:val="en-US"/>
        </w:rPr>
        <w:t xml:space="preserve"> </w:t>
      </w:r>
      <w:r w:rsidRPr="00C93CEF">
        <w:rPr>
          <w:lang w:val="en-US"/>
        </w:rPr>
        <w:t>packages</w:t>
      </w:r>
    </w:p>
    <w:p w14:paraId="73D2D166" w14:textId="4732065B" w:rsidR="000C2DBF" w:rsidRPr="00C93CEF" w:rsidRDefault="00C93CEF" w:rsidP="00C93CE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3A043B">
        <w:rPr>
          <w:lang w:val="en-US"/>
        </w:rPr>
        <w:t>dhc</w:t>
      </w:r>
      <w:r w:rsidR="00707FB2">
        <w:rPr>
          <w:lang w:val="en-US"/>
        </w:rPr>
        <w:t>pcd</w:t>
      </w:r>
      <w:proofErr w:type="spellEnd"/>
      <w:r w:rsidR="00707FB2">
        <w:rPr>
          <w:lang w:val="en-US"/>
        </w:rPr>
        <w:t xml:space="preserve">, </w:t>
      </w:r>
      <w:proofErr w:type="spellStart"/>
      <w:r w:rsidR="00707FB2">
        <w:rPr>
          <w:lang w:val="en-US"/>
        </w:rPr>
        <w:t>dnsmasq</w:t>
      </w:r>
      <w:proofErr w:type="spellEnd"/>
      <w:r w:rsidR="00707FB2">
        <w:rPr>
          <w:lang w:val="en-US"/>
        </w:rPr>
        <w:t xml:space="preserve"> and </w:t>
      </w:r>
      <w:proofErr w:type="spellStart"/>
      <w:r w:rsidR="00707FB2">
        <w:rPr>
          <w:lang w:val="en-US"/>
        </w:rPr>
        <w:t>hostapd</w:t>
      </w:r>
      <w:proofErr w:type="spellEnd"/>
      <w:r w:rsidR="00707FB2">
        <w:rPr>
          <w:lang w:val="en-US"/>
        </w:rPr>
        <w:t xml:space="preserve"> to automatically open a</w:t>
      </w:r>
      <w:r w:rsidR="000C2DBF">
        <w:rPr>
          <w:lang w:val="en-US"/>
        </w:rPr>
        <w:t xml:space="preserve"> </w:t>
      </w:r>
      <w:proofErr w:type="spellStart"/>
      <w:r w:rsidR="000C2DBF">
        <w:rPr>
          <w:lang w:val="en-US"/>
        </w:rPr>
        <w:t>Wifi</w:t>
      </w:r>
      <w:proofErr w:type="spellEnd"/>
      <w:r w:rsidR="000C2DBF">
        <w:rPr>
          <w:lang w:val="en-US"/>
        </w:rPr>
        <w:t xml:space="preserve"> Access Point at boot.</w:t>
      </w:r>
      <w:r w:rsidR="000C2DBF" w:rsidRPr="00C93CEF">
        <w:rPr>
          <w:lang w:val="en-US"/>
        </w:rPr>
        <w:t xml:space="preserve"> </w:t>
      </w:r>
    </w:p>
    <w:p w14:paraId="668182FF" w14:textId="77777777" w:rsidR="001610C2" w:rsidRPr="00C93CEF" w:rsidRDefault="001610C2" w:rsidP="00C93CEF">
      <w:pPr>
        <w:rPr>
          <w:lang w:val="en-US"/>
        </w:rPr>
      </w:pPr>
    </w:p>
    <w:p w14:paraId="5CEEF41F" w14:textId="6C5123DD" w:rsidR="00A54535" w:rsidRDefault="001C24B7" w:rsidP="00D83414">
      <w:pPr>
        <w:pStyle w:val="berschrift2"/>
        <w:rPr>
          <w:lang w:val="en-US"/>
        </w:rPr>
      </w:pPr>
      <w:bookmarkStart w:id="41" w:name="_Toc509817905"/>
      <w:r>
        <w:rPr>
          <w:lang w:val="en-US"/>
        </w:rPr>
        <w:lastRenderedPageBreak/>
        <w:t>U</w:t>
      </w:r>
      <w:r w:rsidR="00A54535" w:rsidRPr="005D61B5">
        <w:rPr>
          <w:lang w:val="en-US"/>
        </w:rPr>
        <w:t>ser guide</w:t>
      </w:r>
      <w:bookmarkEnd w:id="41"/>
    </w:p>
    <w:p w14:paraId="7C9D9843" w14:textId="77777777" w:rsidR="00CB0AE9" w:rsidRDefault="00A3472F" w:rsidP="00192217">
      <w:pPr>
        <w:rPr>
          <w:lang w:val="en-US"/>
        </w:rPr>
      </w:pPr>
      <w:r>
        <w:rPr>
          <w:lang w:val="en-US"/>
        </w:rPr>
        <w:t xml:space="preserve">There are several possibilities to interact with ASMO. All of them require to be in the same network as ASMO is. The easiest way to achieve this is to </w:t>
      </w:r>
      <w:r w:rsidR="00CB0AE9">
        <w:rPr>
          <w:lang w:val="en-US"/>
        </w:rPr>
        <w:t xml:space="preserve">log in to the </w:t>
      </w:r>
      <w:proofErr w:type="spellStart"/>
      <w:r w:rsidR="00CB0AE9">
        <w:rPr>
          <w:lang w:val="en-US"/>
        </w:rPr>
        <w:t>Wifi</w:t>
      </w:r>
      <w:proofErr w:type="spellEnd"/>
      <w:r w:rsidR="00CB0AE9">
        <w:rPr>
          <w:lang w:val="en-US"/>
        </w:rPr>
        <w:t xml:space="preserve"> Network ASMO opens:</w:t>
      </w:r>
    </w:p>
    <w:p w14:paraId="1473EFB9" w14:textId="77777777" w:rsidR="00CB0AE9" w:rsidRDefault="00CB0AE9" w:rsidP="00192217">
      <w:pPr>
        <w:rPr>
          <w:lang w:val="en-US"/>
        </w:rPr>
      </w:pPr>
      <w:r>
        <w:rPr>
          <w:lang w:val="en-US"/>
        </w:rPr>
        <w:t>SSID: ASMO</w:t>
      </w:r>
    </w:p>
    <w:p w14:paraId="74F90BD9" w14:textId="1796EFA3" w:rsidR="00A3472F" w:rsidRDefault="00CB0AE9" w:rsidP="00192217">
      <w:pPr>
        <w:rPr>
          <w:lang w:val="en-US"/>
        </w:rPr>
      </w:pPr>
      <w:r>
        <w:rPr>
          <w:lang w:val="en-US"/>
        </w:rPr>
        <w:t>Password: 12345678</w:t>
      </w:r>
    </w:p>
    <w:p w14:paraId="7C4536EF" w14:textId="0E71F633" w:rsidR="00CB0AE9" w:rsidRDefault="00B7612F" w:rsidP="00192217">
      <w:pPr>
        <w:rPr>
          <w:lang w:val="en-US"/>
        </w:rPr>
      </w:pPr>
      <w:r>
        <w:rPr>
          <w:lang w:val="en-US"/>
        </w:rPr>
        <w:t>Within this network, ASMO has the IP-Address 10.0.0.1</w:t>
      </w:r>
      <w:r w:rsidR="005533A6">
        <w:rPr>
          <w:lang w:val="en-US"/>
        </w:rPr>
        <w:t xml:space="preserve"> and provides the following services:</w:t>
      </w:r>
    </w:p>
    <w:p w14:paraId="44FEADD6" w14:textId="2E85077D" w:rsidR="007E4961" w:rsidRDefault="007E4961" w:rsidP="00192217">
      <w:pPr>
        <w:rPr>
          <w:lang w:val="en-US"/>
        </w:rPr>
      </w:pPr>
      <w:r>
        <w:rPr>
          <w:lang w:val="en-US"/>
        </w:rPr>
        <w:t xml:space="preserve">Port 22: SSH. Username: pi </w:t>
      </w:r>
      <w:r w:rsidR="00AA34A5">
        <w:rPr>
          <w:lang w:val="en-US"/>
        </w:rPr>
        <w:t>Password: raspberry</w:t>
      </w:r>
    </w:p>
    <w:p w14:paraId="43564A3C" w14:textId="5BBDB8AF" w:rsidR="005533A6" w:rsidRPr="00E63F73" w:rsidRDefault="005533A6" w:rsidP="00E63F73">
      <w:pPr>
        <w:rPr>
          <w:lang w:val="en-US"/>
        </w:rPr>
      </w:pPr>
      <w:r w:rsidRPr="00E63F73">
        <w:rPr>
          <w:lang w:val="en-US"/>
        </w:rPr>
        <w:t>Port 80</w:t>
      </w:r>
      <w:r w:rsidR="00E63F73" w:rsidRPr="00E63F73">
        <w:rPr>
          <w:lang w:val="en-US"/>
        </w:rPr>
        <w:t>80</w:t>
      </w:r>
      <w:r w:rsidRPr="00E63F73">
        <w:rPr>
          <w:lang w:val="en-US"/>
        </w:rPr>
        <w:t xml:space="preserve">: </w:t>
      </w:r>
      <w:r w:rsidR="00AA7A9A" w:rsidRPr="00E63F73">
        <w:rPr>
          <w:lang w:val="en-US"/>
        </w:rPr>
        <w:t>Web application</w:t>
      </w:r>
      <w:r w:rsidRPr="00E63F73">
        <w:rPr>
          <w:lang w:val="en-US"/>
        </w:rPr>
        <w:t xml:space="preserve"> to control ASMO</w:t>
      </w:r>
      <w:r w:rsidR="000343E7" w:rsidRPr="00E63F73">
        <w:rPr>
          <w:lang w:val="en-US"/>
        </w:rPr>
        <w:t xml:space="preserve">, including a </w:t>
      </w:r>
      <w:r w:rsidR="00DF40E0">
        <w:rPr>
          <w:lang w:val="en-US"/>
        </w:rPr>
        <w:t>HTTP-</w:t>
      </w:r>
      <w:r w:rsidR="000343E7" w:rsidRPr="00E63F73">
        <w:rPr>
          <w:lang w:val="en-US"/>
        </w:rPr>
        <w:t>API</w:t>
      </w:r>
    </w:p>
    <w:p w14:paraId="67D57779" w14:textId="4B5BBB23" w:rsidR="005533A6" w:rsidRDefault="00E8182F" w:rsidP="00E8182F">
      <w:pPr>
        <w:pStyle w:val="berschrift3"/>
      </w:pPr>
      <w:bookmarkStart w:id="42" w:name="_Toc509817906"/>
      <w:r>
        <w:t>Web</w:t>
      </w:r>
      <w:r w:rsidR="00B02BD0">
        <w:t xml:space="preserve"> interface</w:t>
      </w:r>
      <w:bookmarkEnd w:id="42"/>
    </w:p>
    <w:p w14:paraId="436EC049" w14:textId="67339182" w:rsidR="00B02BD0" w:rsidRDefault="00B02BD0" w:rsidP="00B02BD0">
      <w:pPr>
        <w:rPr>
          <w:lang w:val="en-US"/>
        </w:rPr>
      </w:pPr>
      <w:r w:rsidRPr="00B02BD0">
        <w:rPr>
          <w:lang w:val="en-US"/>
        </w:rPr>
        <w:t xml:space="preserve">As described above, ASMO </w:t>
      </w:r>
      <w:r>
        <w:rPr>
          <w:lang w:val="en-US"/>
        </w:rPr>
        <w:t xml:space="preserve">provides a Web-interface that can be accessed by just navigating to </w:t>
      </w:r>
      <w:hyperlink r:id="rId14" w:history="1">
        <w:r w:rsidRPr="009F07E9">
          <w:rPr>
            <w:rStyle w:val="Hyperlink"/>
            <w:lang w:val="en-US"/>
          </w:rPr>
          <w:t>http://10.0.0.1</w:t>
        </w:r>
      </w:hyperlink>
      <w:r w:rsidR="006424A8">
        <w:rPr>
          <w:rStyle w:val="Hyperlink"/>
          <w:lang w:val="en-US"/>
        </w:rPr>
        <w:t>:8080</w:t>
      </w:r>
      <w:r>
        <w:rPr>
          <w:lang w:val="en-US"/>
        </w:rPr>
        <w:t xml:space="preserve"> in any web browser.</w:t>
      </w:r>
    </w:p>
    <w:p w14:paraId="228400E9" w14:textId="4E7AFC29" w:rsidR="00B02BD0" w:rsidRDefault="00B02BD0" w:rsidP="00B02BD0">
      <w:pPr>
        <w:rPr>
          <w:lang w:val="en-US"/>
        </w:rPr>
      </w:pPr>
      <w:r>
        <w:rPr>
          <w:lang w:val="en-US"/>
        </w:rPr>
        <w:t>In here, multiple tabs exist:</w:t>
      </w:r>
    </w:p>
    <w:p w14:paraId="5F2883C3" w14:textId="1BE9D7E9" w:rsidR="00B02BD0" w:rsidRDefault="005E34F9" w:rsidP="00B02BD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Home</w:t>
      </w:r>
      <w:r w:rsidR="00663B7C">
        <w:rPr>
          <w:lang w:val="en-US"/>
        </w:rPr>
        <w:br/>
        <w:t xml:space="preserve">This is the </w:t>
      </w:r>
      <w:r w:rsidR="00B55A62">
        <w:rPr>
          <w:lang w:val="en-US"/>
        </w:rPr>
        <w:t xml:space="preserve">default page which gets opened when the </w:t>
      </w:r>
      <w:r w:rsidR="00AA7A9A">
        <w:rPr>
          <w:lang w:val="en-US"/>
        </w:rPr>
        <w:t>Web interface</w:t>
      </w:r>
      <w:r w:rsidR="00B55A62">
        <w:rPr>
          <w:lang w:val="en-US"/>
        </w:rPr>
        <w:t xml:space="preserve"> is being called without any specific page. It </w:t>
      </w:r>
      <w:r w:rsidR="00F00941">
        <w:rPr>
          <w:lang w:val="en-US"/>
        </w:rPr>
        <w:t>provides a remote control for ASMOs motors.</w:t>
      </w:r>
    </w:p>
    <w:p w14:paraId="2F603915" w14:textId="07728346" w:rsidR="00F00941" w:rsidRPr="00F00941" w:rsidRDefault="006424A8" w:rsidP="00F00941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Camera</w:t>
      </w:r>
      <w:r w:rsidR="00F00941">
        <w:rPr>
          <w:lang w:val="en-US"/>
        </w:rPr>
        <w:tab/>
      </w:r>
      <w:r w:rsidR="00F00941">
        <w:rPr>
          <w:lang w:val="en-US"/>
        </w:rPr>
        <w:br/>
        <w:t>This page displays the camera stream</w:t>
      </w:r>
    </w:p>
    <w:p w14:paraId="2E657A74" w14:textId="7F05AF91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Complete Control</w:t>
      </w:r>
      <w:r w:rsidR="00F00941">
        <w:rPr>
          <w:lang w:val="en-US"/>
        </w:rPr>
        <w:br/>
        <w:t xml:space="preserve">This page </w:t>
      </w:r>
      <w:r w:rsidR="007C00DE">
        <w:rPr>
          <w:lang w:val="en-US"/>
        </w:rPr>
        <w:t>provides a remote control, displays the camera stream and</w:t>
      </w:r>
      <w:r w:rsidR="005055D7">
        <w:rPr>
          <w:lang w:val="en-US"/>
        </w:rPr>
        <w:t xml:space="preserve"> the output of the </w:t>
      </w:r>
      <w:r w:rsidR="00977E77">
        <w:rPr>
          <w:lang w:val="en-US"/>
        </w:rPr>
        <w:t>distance sensor</w:t>
      </w:r>
    </w:p>
    <w:p w14:paraId="44E83455" w14:textId="5C378902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Shutdown the system</w:t>
      </w:r>
      <w:r w:rsidR="00977E77">
        <w:rPr>
          <w:lang w:val="en-US"/>
        </w:rPr>
        <w:br/>
        <w:t xml:space="preserve">Clicking this tab will </w:t>
      </w:r>
      <w:proofErr w:type="spellStart"/>
      <w:r w:rsidR="00977E77">
        <w:rPr>
          <w:lang w:val="en-US"/>
        </w:rPr>
        <w:t>shutdown</w:t>
      </w:r>
      <w:proofErr w:type="spellEnd"/>
      <w:r w:rsidR="00977E77">
        <w:rPr>
          <w:lang w:val="en-US"/>
        </w:rPr>
        <w:t xml:space="preserve"> the Raspberry Pi. It then has to be rebooted manually.</w:t>
      </w:r>
    </w:p>
    <w:p w14:paraId="598FFE72" w14:textId="582AB403" w:rsidR="00977E77" w:rsidRDefault="00665BB3" w:rsidP="00665BB3">
      <w:pPr>
        <w:pStyle w:val="berschrift3"/>
        <w:rPr>
          <w:lang w:val="en-US"/>
        </w:rPr>
      </w:pPr>
      <w:bookmarkStart w:id="43" w:name="_Toc509817907"/>
      <w:r>
        <w:rPr>
          <w:lang w:val="en-US"/>
        </w:rPr>
        <w:t>HTTP API</w:t>
      </w:r>
      <w:bookmarkEnd w:id="43"/>
    </w:p>
    <w:p w14:paraId="7948C767" w14:textId="01E8D9F9" w:rsidR="00665BB3" w:rsidRDefault="00665BB3" w:rsidP="00665BB3">
      <w:pPr>
        <w:rPr>
          <w:lang w:val="en-US"/>
        </w:rPr>
      </w:pPr>
      <w:r>
        <w:rPr>
          <w:lang w:val="en-US"/>
        </w:rPr>
        <w:t>ASMO is being controlled by the usage of an API that can be accessed via HTTP.</w:t>
      </w:r>
      <w:r w:rsidR="00A43691">
        <w:rPr>
          <w:lang w:val="en-US"/>
        </w:rPr>
        <w:t xml:space="preserve"> The following </w:t>
      </w:r>
      <w:r w:rsidR="002F2486">
        <w:rPr>
          <w:lang w:val="en-US"/>
        </w:rPr>
        <w:t>routes have been defined</w:t>
      </w:r>
      <w:r w:rsidR="00A43691">
        <w:rPr>
          <w:lang w:val="en-US"/>
        </w:rPr>
        <w:t>:</w:t>
      </w:r>
    </w:p>
    <w:p w14:paraId="6B0047A8" w14:textId="425E43AC" w:rsidR="002F2486" w:rsidRDefault="002F2486" w:rsidP="0024786A">
      <w:pPr>
        <w:pStyle w:val="berschrift4"/>
      </w:pPr>
      <w:r w:rsidRPr="002F2486">
        <w:lastRenderedPageBreak/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moto</w:t>
      </w:r>
      <w:r w:rsidR="0024786A">
        <w:t>r</w:t>
      </w:r>
      <w:proofErr w:type="spellEnd"/>
    </w:p>
    <w:p w14:paraId="3556FFDE" w14:textId="50C58310" w:rsidR="0024786A" w:rsidRDefault="0024786A" w:rsidP="0024786A">
      <w:pPr>
        <w:rPr>
          <w:lang w:val="en-US"/>
        </w:rPr>
      </w:pPr>
      <w:r w:rsidRPr="00236CF1">
        <w:rPr>
          <w:lang w:val="en-US"/>
        </w:rPr>
        <w:t>This r</w:t>
      </w:r>
      <w:r w:rsidR="00236CF1" w:rsidRPr="00236CF1">
        <w:rPr>
          <w:lang w:val="en-US"/>
        </w:rPr>
        <w:t>oute provides the f</w:t>
      </w:r>
      <w:r w:rsidR="00236CF1">
        <w:rPr>
          <w:lang w:val="en-US"/>
        </w:rPr>
        <w:t xml:space="preserve">unctionality to control ASMOs motors. It requires data to be sent as </w:t>
      </w:r>
      <w:r w:rsidR="006C1C8A">
        <w:rPr>
          <w:lang w:val="en-US"/>
        </w:rPr>
        <w:t xml:space="preserve">a POST request with </w:t>
      </w:r>
      <w:r w:rsidR="00236CF1" w:rsidRPr="00B31CAD">
        <w:rPr>
          <w:lang w:val="en-US"/>
        </w:rPr>
        <w:t xml:space="preserve">form-data. </w:t>
      </w:r>
      <w:r w:rsidR="00236CF1" w:rsidRPr="004E67EA">
        <w:rPr>
          <w:lang w:val="en-US"/>
        </w:rPr>
        <w:t xml:space="preserve">Within this, it expects the values </w:t>
      </w:r>
      <w:r w:rsidR="004E67EA" w:rsidRPr="004E67EA">
        <w:rPr>
          <w:lang w:val="en-US"/>
        </w:rPr>
        <w:t>motor1speed and motor2speed. In</w:t>
      </w:r>
      <w:r w:rsidR="004E67EA">
        <w:rPr>
          <w:lang w:val="en-US"/>
        </w:rPr>
        <w:t xml:space="preserve"> Postman, calling this route looks like this:</w:t>
      </w:r>
    </w:p>
    <w:p w14:paraId="37997211" w14:textId="77777777" w:rsidR="007204AF" w:rsidRDefault="009717A0" w:rsidP="007204AF">
      <w:pPr>
        <w:keepNext/>
      </w:pPr>
      <w:r>
        <w:rPr>
          <w:noProof/>
        </w:rPr>
        <w:drawing>
          <wp:inline distT="0" distB="0" distL="0" distR="0" wp14:anchorId="6FF5FD81" wp14:editId="11796E4C">
            <wp:extent cx="5220335" cy="24206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35D" w14:textId="55D00A4E" w:rsidR="004E67EA" w:rsidRPr="00266F2A" w:rsidRDefault="007204AF" w:rsidP="00266F2A">
      <w:pPr>
        <w:pStyle w:val="Beschriftung"/>
      </w:pPr>
      <w:bookmarkStart w:id="44" w:name="_Toc509817303"/>
      <w:r>
        <w:t xml:space="preserve">Figure </w:t>
      </w:r>
      <w:fldSimple w:instr=" SEQ Figure \* ARABIC ">
        <w:r w:rsidR="00266F2A">
          <w:rPr>
            <w:noProof/>
          </w:rPr>
          <w:t>2</w:t>
        </w:r>
      </w:fldSimple>
      <w:r>
        <w:t xml:space="preserve"> - Postman: /</w:t>
      </w:r>
      <w:proofErr w:type="spellStart"/>
      <w:r>
        <w:t>api</w:t>
      </w:r>
      <w:proofErr w:type="spellEnd"/>
      <w:r>
        <w:t>/</w:t>
      </w:r>
      <w:proofErr w:type="spellStart"/>
      <w:r>
        <w:t>motor</w:t>
      </w:r>
      <w:bookmarkEnd w:id="44"/>
      <w:proofErr w:type="spellEnd"/>
    </w:p>
    <w:p w14:paraId="04C9D58C" w14:textId="2DDAA7B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distance</w:t>
      </w:r>
      <w:proofErr w:type="spellEnd"/>
    </w:p>
    <w:p w14:paraId="38619D5B" w14:textId="26AA1FB3" w:rsidR="00334015" w:rsidRDefault="00334015" w:rsidP="00334015">
      <w:pPr>
        <w:rPr>
          <w:lang w:val="en-US"/>
        </w:rPr>
      </w:pPr>
      <w:r w:rsidRPr="00B31CAD">
        <w:rPr>
          <w:lang w:val="en-US"/>
        </w:rPr>
        <w:t xml:space="preserve">This </w:t>
      </w:r>
      <w:r w:rsidR="00B31CAD" w:rsidRPr="00B31CAD">
        <w:rPr>
          <w:lang w:val="en-US"/>
        </w:rPr>
        <w:t>route provides access to</w:t>
      </w:r>
      <w:r w:rsidR="00B31CAD">
        <w:rPr>
          <w:lang w:val="en-US"/>
        </w:rPr>
        <w:t xml:space="preserve"> the distance being read by the ultrasonic sensor in front of ASMO. It </w:t>
      </w:r>
      <w:r w:rsidR="00135233">
        <w:rPr>
          <w:lang w:val="en-US"/>
        </w:rPr>
        <w:t>has to be used as a GET request and will return a JSON Document containing the distance value. In Postman, calling this route looks like this:</w:t>
      </w:r>
    </w:p>
    <w:p w14:paraId="219881DC" w14:textId="77777777" w:rsidR="00266F2A" w:rsidRDefault="00CE47A7" w:rsidP="00266F2A">
      <w:pPr>
        <w:keepNext/>
      </w:pPr>
      <w:r>
        <w:rPr>
          <w:noProof/>
        </w:rPr>
        <w:drawing>
          <wp:inline distT="0" distB="0" distL="0" distR="0" wp14:anchorId="4EE0D58D" wp14:editId="2801D9B4">
            <wp:extent cx="5220335" cy="18846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EAA" w14:textId="67E90628" w:rsidR="004830FA" w:rsidRPr="00B31CAD" w:rsidRDefault="00266F2A" w:rsidP="00266F2A">
      <w:pPr>
        <w:pStyle w:val="Beschriftung"/>
        <w:rPr>
          <w:lang w:val="en-US"/>
        </w:rPr>
      </w:pPr>
      <w:bookmarkStart w:id="45" w:name="_Toc509817304"/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Pr="00A63C00">
        <w:t xml:space="preserve"> - Postman: /</w:t>
      </w:r>
      <w:proofErr w:type="spellStart"/>
      <w:r w:rsidRPr="00A63C00">
        <w:t>api</w:t>
      </w:r>
      <w:proofErr w:type="spellEnd"/>
      <w:r w:rsidRPr="00A63C00">
        <w:t>/</w:t>
      </w:r>
      <w:proofErr w:type="spellStart"/>
      <w:r>
        <w:t>distance</w:t>
      </w:r>
      <w:bookmarkEnd w:id="45"/>
      <w:proofErr w:type="spellEnd"/>
    </w:p>
    <w:p w14:paraId="4E120359" w14:textId="49D00CB5" w:rsidR="002F2486" w:rsidRDefault="002F2486" w:rsidP="0024786A">
      <w:pPr>
        <w:pStyle w:val="berschrift4"/>
      </w:pPr>
      <w:r w:rsidRPr="002F2486">
        <w:lastRenderedPageBreak/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camera</w:t>
      </w:r>
      <w:proofErr w:type="spellEnd"/>
      <w:r w:rsidR="002B0E9A">
        <w:t>/</w:t>
      </w:r>
      <w:proofErr w:type="spellStart"/>
      <w:r w:rsidR="002B0E9A">
        <w:t>SinglePicture</w:t>
      </w:r>
      <w:proofErr w:type="spellEnd"/>
    </w:p>
    <w:p w14:paraId="4D8468ED" w14:textId="07DE0395" w:rsidR="002B0E9A" w:rsidRDefault="002B0E9A" w:rsidP="002B0E9A">
      <w:pPr>
        <w:rPr>
          <w:lang w:val="en-US"/>
        </w:rPr>
      </w:pPr>
      <w:r w:rsidRPr="002B0E9A">
        <w:rPr>
          <w:lang w:val="en-US"/>
        </w:rPr>
        <w:t>This route provides access to</w:t>
      </w:r>
      <w:r>
        <w:rPr>
          <w:lang w:val="en-US"/>
        </w:rPr>
        <w:t xml:space="preserve"> </w:t>
      </w:r>
      <w:r w:rsidRPr="002B0E9A">
        <w:rPr>
          <w:lang w:val="en-US"/>
        </w:rPr>
        <w:t>the camera of A</w:t>
      </w:r>
      <w:r>
        <w:rPr>
          <w:lang w:val="en-US"/>
        </w:rPr>
        <w:t xml:space="preserve">SMO. It returns an image object containing the current </w:t>
      </w:r>
      <w:r w:rsidR="002576D8">
        <w:rPr>
          <w:lang w:val="en-US"/>
        </w:rPr>
        <w:t xml:space="preserve">picture from the camera. </w:t>
      </w:r>
      <w:r w:rsidR="002576D8">
        <w:rPr>
          <w:lang w:val="en-US"/>
        </w:rPr>
        <w:t>In Postman, calling this route looks like this:</w:t>
      </w:r>
    </w:p>
    <w:p w14:paraId="705692AC" w14:textId="77777777" w:rsidR="00266F2A" w:rsidRDefault="00242B75" w:rsidP="00266F2A">
      <w:pPr>
        <w:keepNext/>
      </w:pPr>
      <w:r>
        <w:rPr>
          <w:noProof/>
        </w:rPr>
        <w:drawing>
          <wp:inline distT="0" distB="0" distL="0" distR="0" wp14:anchorId="0D253F17" wp14:editId="5473012E">
            <wp:extent cx="5220335" cy="273875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E01" w14:textId="211A59B0" w:rsidR="00242B75" w:rsidRPr="002B0E9A" w:rsidRDefault="00266F2A" w:rsidP="00266F2A">
      <w:pPr>
        <w:pStyle w:val="Beschriftung"/>
        <w:rPr>
          <w:lang w:val="en-US"/>
        </w:rPr>
      </w:pPr>
      <w:bookmarkStart w:id="46" w:name="_Toc509817305"/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D0626E">
        <w:t xml:space="preserve"> - Postman: /</w:t>
      </w:r>
      <w:proofErr w:type="spellStart"/>
      <w:r w:rsidRPr="00D0626E">
        <w:t>api</w:t>
      </w:r>
      <w:proofErr w:type="spellEnd"/>
      <w:r w:rsidRPr="00D0626E">
        <w:t>/</w:t>
      </w:r>
      <w:proofErr w:type="spellStart"/>
      <w:r>
        <w:t>camera</w:t>
      </w:r>
      <w:proofErr w:type="spellEnd"/>
      <w:r>
        <w:t>/</w:t>
      </w:r>
      <w:proofErr w:type="spellStart"/>
      <w:r>
        <w:t>SinglePicture</w:t>
      </w:r>
      <w:bookmarkEnd w:id="46"/>
      <w:proofErr w:type="spellEnd"/>
    </w:p>
    <w:p w14:paraId="24173C9C" w14:textId="61DD6825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/camera/</w:t>
      </w:r>
      <w:r w:rsidR="002B0E9A">
        <w:rPr>
          <w:lang w:val="en-US"/>
        </w:rPr>
        <w:t>Stream</w:t>
      </w:r>
    </w:p>
    <w:p w14:paraId="44DDA8DE" w14:textId="5E1E5D01" w:rsidR="00CE47A7" w:rsidRPr="002576D8" w:rsidRDefault="002F1C5A" w:rsidP="002576D8">
      <w:pPr>
        <w:rPr>
          <w:lang w:val="en-US"/>
        </w:rPr>
      </w:pPr>
      <w:r>
        <w:rPr>
          <w:lang w:val="en-US"/>
        </w:rPr>
        <w:t>This route provides access to the camera of ASMO. It returns a</w:t>
      </w:r>
      <w:r w:rsidR="001F36D9">
        <w:rPr>
          <w:lang w:val="en-US"/>
        </w:rPr>
        <w:t xml:space="preserve"> stream of image objects.</w:t>
      </w:r>
    </w:p>
    <w:p w14:paraId="2A7CE6E5" w14:textId="1DDB1AED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/led</w:t>
      </w:r>
    </w:p>
    <w:p w14:paraId="79A4AAB2" w14:textId="0DDC3297" w:rsidR="002576D8" w:rsidRDefault="001F36D9" w:rsidP="002576D8">
      <w:pPr>
        <w:rPr>
          <w:lang w:val="en-US"/>
        </w:rPr>
      </w:pPr>
      <w:r>
        <w:rPr>
          <w:lang w:val="en-US"/>
        </w:rPr>
        <w:t xml:space="preserve">This route </w:t>
      </w:r>
      <w:r w:rsidR="00B3099C">
        <w:rPr>
          <w:lang w:val="en-US"/>
        </w:rPr>
        <w:t xml:space="preserve">provides access to the LED of ASMO. It can be called both with a </w:t>
      </w:r>
      <w:r w:rsidR="005B0172">
        <w:rPr>
          <w:lang w:val="en-US"/>
        </w:rPr>
        <w:t xml:space="preserve">GET and a POST request. Calling it with a GET request will turn the LED off and return a JSON document which states that is was successful. </w:t>
      </w:r>
      <w:r w:rsidR="00E322FA">
        <w:rPr>
          <w:lang w:val="en-US"/>
        </w:rPr>
        <w:t xml:space="preserve">With a POST request, the colors of the LED can be </w:t>
      </w:r>
      <w:proofErr w:type="spellStart"/>
      <w:r w:rsidR="00E322FA">
        <w:rPr>
          <w:lang w:val="en-US"/>
        </w:rPr>
        <w:t>toogled</w:t>
      </w:r>
      <w:proofErr w:type="spellEnd"/>
      <w:r w:rsidR="00E322FA">
        <w:rPr>
          <w:lang w:val="en-US"/>
        </w:rPr>
        <w:t xml:space="preserve">. Here, red, green and blue are available. The color provided will be turned on or off dependent on its current status. </w:t>
      </w:r>
      <w:r w:rsidR="00303B0E">
        <w:rPr>
          <w:lang w:val="en-US"/>
        </w:rPr>
        <w:t>If multiple colors are turned on, the LED will show the mix of these colors.</w:t>
      </w:r>
      <w:r w:rsidR="00B36F60">
        <w:rPr>
          <w:lang w:val="en-US"/>
        </w:rPr>
        <w:t xml:space="preserve"> </w:t>
      </w:r>
      <w:r w:rsidR="002576D8">
        <w:rPr>
          <w:lang w:val="en-US"/>
        </w:rPr>
        <w:t>In Postman, calling this route looks like this:</w:t>
      </w:r>
    </w:p>
    <w:p w14:paraId="7102F7BF" w14:textId="77777777" w:rsidR="00266F2A" w:rsidRDefault="00B36F60" w:rsidP="00266F2A">
      <w:pPr>
        <w:keepNext/>
      </w:pPr>
      <w:r>
        <w:rPr>
          <w:noProof/>
        </w:rPr>
        <w:lastRenderedPageBreak/>
        <w:drawing>
          <wp:inline distT="0" distB="0" distL="0" distR="0" wp14:anchorId="2D426324" wp14:editId="4366BCBF">
            <wp:extent cx="5220335" cy="34829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B85" w14:textId="4920278D" w:rsidR="00B36F60" w:rsidRDefault="00266F2A" w:rsidP="00266F2A">
      <w:pPr>
        <w:pStyle w:val="Beschriftung"/>
        <w:rPr>
          <w:lang w:val="en-US"/>
        </w:rPr>
      </w:pPr>
      <w:bookmarkStart w:id="47" w:name="_Toc509817306"/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524011">
        <w:t xml:space="preserve"> - Postman: /</w:t>
      </w:r>
      <w:proofErr w:type="spellStart"/>
      <w:r w:rsidRPr="00524011">
        <w:t>api</w:t>
      </w:r>
      <w:proofErr w:type="spellEnd"/>
      <w:r w:rsidRPr="00524011">
        <w:t>/</w:t>
      </w:r>
      <w:proofErr w:type="spellStart"/>
      <w:r>
        <w:t>led</w:t>
      </w:r>
      <w:proofErr w:type="spellEnd"/>
      <w:r>
        <w:t xml:space="preserve"> - POST</w:t>
      </w:r>
      <w:bookmarkEnd w:id="47"/>
    </w:p>
    <w:p w14:paraId="0FA356E0" w14:textId="77777777" w:rsidR="00266F2A" w:rsidRDefault="00677D9E" w:rsidP="00266F2A">
      <w:pPr>
        <w:keepNext/>
      </w:pPr>
      <w:r>
        <w:rPr>
          <w:noProof/>
        </w:rPr>
        <w:drawing>
          <wp:inline distT="0" distB="0" distL="0" distR="0" wp14:anchorId="10E25525" wp14:editId="3A1D27D1">
            <wp:extent cx="5220335" cy="1790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C17" w14:textId="70DC9F2F" w:rsidR="00677D9E" w:rsidRPr="002576D8" w:rsidRDefault="00266F2A" w:rsidP="00266F2A">
      <w:pPr>
        <w:pStyle w:val="Beschriftung"/>
        <w:rPr>
          <w:lang w:val="en-US"/>
        </w:rPr>
      </w:pPr>
      <w:bookmarkStart w:id="48" w:name="_Toc509817307"/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7A1198">
        <w:t xml:space="preserve"> - Postman: /</w:t>
      </w:r>
      <w:proofErr w:type="spellStart"/>
      <w:r w:rsidRPr="007A1198">
        <w:t>api</w:t>
      </w:r>
      <w:proofErr w:type="spellEnd"/>
      <w:r w:rsidRPr="007A1198">
        <w:t>/</w:t>
      </w:r>
      <w:proofErr w:type="spellStart"/>
      <w:r>
        <w:t>led</w:t>
      </w:r>
      <w:proofErr w:type="spellEnd"/>
      <w:r>
        <w:t xml:space="preserve"> - GET</w:t>
      </w:r>
      <w:bookmarkEnd w:id="48"/>
    </w:p>
    <w:p w14:paraId="14B297D7" w14:textId="363905C3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/temperature</w:t>
      </w:r>
    </w:p>
    <w:p w14:paraId="449ECC87" w14:textId="62EF9BE7" w:rsidR="00BA6476" w:rsidRPr="00BA6476" w:rsidRDefault="00BA6476" w:rsidP="00BA6476">
      <w:pPr>
        <w:rPr>
          <w:lang w:val="en-US"/>
        </w:rPr>
      </w:pPr>
      <w:r>
        <w:rPr>
          <w:lang w:val="en-US"/>
        </w:rPr>
        <w:t xml:space="preserve">This route provides access to the temperature sensor of ASMO. </w:t>
      </w:r>
      <w:r w:rsidR="008C6589">
        <w:rPr>
          <w:lang w:val="en-US"/>
        </w:rPr>
        <w:t xml:space="preserve">It has to be called with a GET request and will return </w:t>
      </w:r>
      <w:r w:rsidR="007950D2">
        <w:rPr>
          <w:lang w:val="en-US"/>
        </w:rPr>
        <w:t xml:space="preserve">a JSON document containing </w:t>
      </w:r>
      <w:r w:rsidR="008C6589">
        <w:rPr>
          <w:lang w:val="en-US"/>
        </w:rPr>
        <w:t>the current temperature and humidity.</w:t>
      </w:r>
    </w:p>
    <w:p w14:paraId="388017E1" w14:textId="234CBE75" w:rsidR="002576D8" w:rsidRDefault="002576D8" w:rsidP="002576D8">
      <w:pPr>
        <w:rPr>
          <w:lang w:val="en-US"/>
        </w:rPr>
      </w:pPr>
      <w:r>
        <w:rPr>
          <w:lang w:val="en-US"/>
        </w:rPr>
        <w:t>In Postman, calling this route looks like this:</w:t>
      </w:r>
    </w:p>
    <w:p w14:paraId="1CABF929" w14:textId="77777777" w:rsidR="00266F2A" w:rsidRDefault="00800F17" w:rsidP="00266F2A">
      <w:pPr>
        <w:keepNext/>
      </w:pPr>
      <w:r>
        <w:rPr>
          <w:noProof/>
        </w:rPr>
        <w:lastRenderedPageBreak/>
        <w:drawing>
          <wp:inline distT="0" distB="0" distL="0" distR="0" wp14:anchorId="2F3C783D" wp14:editId="5A8E82C8">
            <wp:extent cx="5220335" cy="20250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9C5" w14:textId="6332369C" w:rsidR="00677D9E" w:rsidRPr="002576D8" w:rsidRDefault="00266F2A" w:rsidP="00266F2A">
      <w:pPr>
        <w:pStyle w:val="Beschriftung"/>
        <w:rPr>
          <w:lang w:val="en-US"/>
        </w:rPr>
      </w:pPr>
      <w:bookmarkStart w:id="49" w:name="_Toc509817308"/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FC59A6">
        <w:t xml:space="preserve"> - Postman: /</w:t>
      </w:r>
      <w:proofErr w:type="spellStart"/>
      <w:r w:rsidRPr="00FC59A6">
        <w:t>api</w:t>
      </w:r>
      <w:proofErr w:type="spellEnd"/>
      <w:r w:rsidRPr="00FC59A6">
        <w:t>/</w:t>
      </w:r>
      <w:proofErr w:type="spellStart"/>
      <w:r>
        <w:t>temperature</w:t>
      </w:r>
      <w:bookmarkEnd w:id="49"/>
      <w:proofErr w:type="spellEnd"/>
    </w:p>
    <w:p w14:paraId="32CA342D" w14:textId="04893A19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shutdown</w:t>
      </w:r>
      <w:proofErr w:type="spellEnd"/>
    </w:p>
    <w:p w14:paraId="1F8674E6" w14:textId="10A1DC04" w:rsidR="007950D2" w:rsidRDefault="007950D2" w:rsidP="007950D2">
      <w:pPr>
        <w:rPr>
          <w:lang w:val="en-US"/>
        </w:rPr>
      </w:pPr>
      <w:r w:rsidRPr="00DD2A98">
        <w:rPr>
          <w:lang w:val="en-US"/>
        </w:rPr>
        <w:t>This rout</w:t>
      </w:r>
      <w:r w:rsidR="00DD2A98" w:rsidRPr="00DD2A98">
        <w:rPr>
          <w:lang w:val="en-US"/>
        </w:rPr>
        <w:t>e provides the f</w:t>
      </w:r>
      <w:r w:rsidR="00DD2A98">
        <w:rPr>
          <w:lang w:val="en-US"/>
        </w:rPr>
        <w:t xml:space="preserve">unctionality to </w:t>
      </w:r>
      <w:proofErr w:type="spellStart"/>
      <w:r w:rsidR="00DD2A98">
        <w:rPr>
          <w:lang w:val="en-US"/>
        </w:rPr>
        <w:t>shutdown</w:t>
      </w:r>
      <w:proofErr w:type="spellEnd"/>
      <w:r w:rsidR="00DD2A98">
        <w:rPr>
          <w:lang w:val="en-US"/>
        </w:rPr>
        <w:t xml:space="preserve"> the system. It has to get called with a GET request. Since the system will </w:t>
      </w:r>
      <w:proofErr w:type="spellStart"/>
      <w:r w:rsidR="00DD2A98">
        <w:rPr>
          <w:lang w:val="en-US"/>
        </w:rPr>
        <w:t>shutdown</w:t>
      </w:r>
      <w:proofErr w:type="spellEnd"/>
      <w:r w:rsidR="00DD2A98">
        <w:rPr>
          <w:lang w:val="en-US"/>
        </w:rPr>
        <w:t xml:space="preserve"> immediately, no result will be </w:t>
      </w:r>
      <w:r w:rsidR="009A2338">
        <w:rPr>
          <w:lang w:val="en-US"/>
        </w:rPr>
        <w:t>returned</w:t>
      </w:r>
      <w:r w:rsidR="00F61EF7">
        <w:rPr>
          <w:lang w:val="en-US"/>
        </w:rPr>
        <w:t>:</w:t>
      </w:r>
    </w:p>
    <w:p w14:paraId="2EE84E32" w14:textId="77777777" w:rsidR="00266F2A" w:rsidRDefault="000437ED" w:rsidP="00266F2A">
      <w:pPr>
        <w:keepNext/>
      </w:pPr>
      <w:r>
        <w:rPr>
          <w:noProof/>
        </w:rPr>
        <w:drawing>
          <wp:inline distT="0" distB="0" distL="0" distR="0" wp14:anchorId="21E34B1F" wp14:editId="218264E5">
            <wp:extent cx="5220335" cy="22891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88E" w14:textId="79EA0610" w:rsidR="00F61EF7" w:rsidRPr="00DD2A98" w:rsidRDefault="00266F2A" w:rsidP="00266F2A">
      <w:pPr>
        <w:pStyle w:val="Beschriftung"/>
        <w:rPr>
          <w:lang w:val="en-US"/>
        </w:rPr>
      </w:pPr>
      <w:bookmarkStart w:id="50" w:name="_Toc509817309"/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FD748B">
        <w:t xml:space="preserve"> - Postman: /</w:t>
      </w:r>
      <w:proofErr w:type="spellStart"/>
      <w:r w:rsidRPr="00FD748B">
        <w:t>api</w:t>
      </w:r>
      <w:proofErr w:type="spellEnd"/>
      <w:r w:rsidRPr="00FD748B">
        <w:t>/</w:t>
      </w:r>
      <w:proofErr w:type="spellStart"/>
      <w:r>
        <w:t>shutdown</w:t>
      </w:r>
      <w:bookmarkEnd w:id="50"/>
      <w:proofErr w:type="spellEnd"/>
    </w:p>
    <w:p w14:paraId="708FEA6E" w14:textId="7DA3B92A" w:rsidR="00977E77" w:rsidRDefault="00977E77" w:rsidP="002F2486">
      <w:pPr>
        <w:pStyle w:val="berschrift1"/>
        <w:rPr>
          <w:lang w:val="en-US"/>
        </w:rPr>
      </w:pPr>
      <w:bookmarkStart w:id="51" w:name="_Toc509817908"/>
      <w:r w:rsidRPr="002F2486">
        <w:rPr>
          <w:lang w:val="en-US"/>
        </w:rPr>
        <w:lastRenderedPageBreak/>
        <w:t>Outlook</w:t>
      </w:r>
      <w:bookmarkEnd w:id="51"/>
    </w:p>
    <w:p w14:paraId="0D0369E9" w14:textId="6172C045" w:rsidR="00782EBB" w:rsidRDefault="00782EBB" w:rsidP="00782EBB">
      <w:pPr>
        <w:rPr>
          <w:lang w:val="en-US"/>
        </w:rPr>
      </w:pPr>
      <w:r>
        <w:rPr>
          <w:lang w:val="en-US"/>
        </w:rPr>
        <w:t>This implementation of ASMO provides only the basic features needed by a robot platform. Therefore, a lot more features can</w:t>
      </w:r>
      <w:r w:rsidR="00E06671">
        <w:rPr>
          <w:lang w:val="en-US"/>
        </w:rPr>
        <w:t xml:space="preserve"> get implemented. This section will try to outline some features and possible ways of implementing them.</w:t>
      </w:r>
    </w:p>
    <w:p w14:paraId="0A47121A" w14:textId="77F7732F" w:rsidR="00E06671" w:rsidRDefault="00222A58" w:rsidP="00976C9D">
      <w:pPr>
        <w:pStyle w:val="berschrift2"/>
        <w:rPr>
          <w:lang w:val="en-US"/>
        </w:rPr>
      </w:pPr>
      <w:bookmarkStart w:id="52" w:name="_Toc509817909"/>
      <w:r>
        <w:rPr>
          <w:lang w:val="en-US"/>
        </w:rPr>
        <w:t>Driven distance</w:t>
      </w:r>
      <w:bookmarkEnd w:id="52"/>
    </w:p>
    <w:p w14:paraId="7DC7A959" w14:textId="66DC6B61" w:rsidR="00626805" w:rsidRDefault="00626805" w:rsidP="00626805">
      <w:pPr>
        <w:rPr>
          <w:lang w:val="en-US"/>
        </w:rPr>
      </w:pPr>
      <w:r>
        <w:rPr>
          <w:lang w:val="en-US"/>
        </w:rPr>
        <w:t xml:space="preserve">Currently, ASMO is using DC motors in order to drive. While driving is absolutely possible, DC motors have the downside that there is no feedback given about the distance driven. </w:t>
      </w:r>
      <w:r w:rsidR="00222A58">
        <w:rPr>
          <w:lang w:val="en-US"/>
        </w:rPr>
        <w:t>In addition, the speed of the motors depends on the power delivered by the power supply. Therefore, if the batteries are running low, ASMO gets slower.</w:t>
      </w:r>
    </w:p>
    <w:p w14:paraId="3110552F" w14:textId="3DDA1AB7" w:rsidR="00222A58" w:rsidRDefault="00222A58" w:rsidP="00626805">
      <w:pPr>
        <w:rPr>
          <w:lang w:val="en-US"/>
        </w:rPr>
      </w:pPr>
      <w:r>
        <w:rPr>
          <w:lang w:val="en-US"/>
        </w:rPr>
        <w:t>As of this, there is currently no possibility to determine the distance driven. This could be implemented in multiple ways:</w:t>
      </w:r>
    </w:p>
    <w:p w14:paraId="733FB758" w14:textId="3477D052" w:rsidR="00222A58" w:rsidRDefault="007A08FA" w:rsidP="007A08FA">
      <w:pPr>
        <w:pStyle w:val="berschrift3"/>
        <w:rPr>
          <w:lang w:val="en-US"/>
        </w:rPr>
      </w:pPr>
      <w:bookmarkStart w:id="53" w:name="_Toc509817910"/>
      <w:r>
        <w:rPr>
          <w:lang w:val="en-US"/>
        </w:rPr>
        <w:t>Stepper Motors</w:t>
      </w:r>
      <w:bookmarkEnd w:id="53"/>
    </w:p>
    <w:p w14:paraId="737FA670" w14:textId="541B44F5" w:rsidR="001619F5" w:rsidRDefault="001619F5" w:rsidP="001619F5">
      <w:pPr>
        <w:rPr>
          <w:lang w:val="en-US"/>
        </w:rPr>
      </w:pPr>
      <w:r>
        <w:rPr>
          <w:lang w:val="en-US"/>
        </w:rPr>
        <w:t xml:space="preserve">Opposite to DC motors, stepper motors have the advantage that they </w:t>
      </w:r>
      <w:r w:rsidR="00324347">
        <w:rPr>
          <w:lang w:val="en-US"/>
        </w:rPr>
        <w:t>have defined positions at which they will stop. Therefore, with a stepper motor, the application would always know, how much distance was driven.</w:t>
      </w:r>
    </w:p>
    <w:p w14:paraId="35314957" w14:textId="24D1D9C2" w:rsidR="007A6F2B" w:rsidRPr="001619F5" w:rsidRDefault="007A6F2B" w:rsidP="001619F5">
      <w:pPr>
        <w:rPr>
          <w:lang w:val="en-US"/>
        </w:rPr>
      </w:pPr>
      <w:r>
        <w:rPr>
          <w:lang w:val="en-US"/>
        </w:rPr>
        <w:t>According to the documentation of the driver shield used in ASMO</w:t>
      </w:r>
      <w:r w:rsidR="00A45ACE">
        <w:rPr>
          <w:lang w:val="en-US"/>
        </w:rPr>
        <w:t xml:space="preserve"> (section “stepper motor”)</w:t>
      </w:r>
      <w:r>
        <w:rPr>
          <w:lang w:val="en-US"/>
        </w:rPr>
        <w:t xml:space="preserve">, the connection of a stepper motor should be possible. However, since a stepper motor would use </w:t>
      </w:r>
      <w:r w:rsidR="00754DAA">
        <w:rPr>
          <w:lang w:val="en-US"/>
        </w:rPr>
        <w:t xml:space="preserve">both motor connections, an additional one of the </w:t>
      </w:r>
      <w:proofErr w:type="spellStart"/>
      <w:r w:rsidR="00754DAA">
        <w:rPr>
          <w:lang w:val="en-US"/>
        </w:rPr>
        <w:t>picoborgrev</w:t>
      </w:r>
      <w:proofErr w:type="spellEnd"/>
      <w:r w:rsidR="00754DAA">
        <w:rPr>
          <w:lang w:val="en-US"/>
        </w:rPr>
        <w:t xml:space="preserve"> shields might be needed </w:t>
      </w:r>
      <w:r w:rsidR="00754DAA">
        <w:rPr>
          <w:lang w:val="en-US"/>
        </w:rPr>
        <w:fldChar w:fldCharType="begin"/>
      </w:r>
      <w:r w:rsidR="00754DAA">
        <w:rPr>
          <w:lang w:val="en-US"/>
        </w:rPr>
        <w:instrText>ADDIN CITAVI.PLACEHOLDER d22c3388-fe9e-447c-97ee-abb12f49908a 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Gljb0JvcmcgUmV2ZXJzZSAtIEdldHRpbmcgU3RhcnRlZCk8L1RleHQ+DQogICAgPC9UZXh0VW5pdD4NCiAgPC9UZXh0VW5pdHM+DQo8L1BsYWNlaG9sZGVyPg==</w:instrText>
      </w:r>
      <w:r w:rsidR="00754DAA">
        <w:rPr>
          <w:lang w:val="en-US"/>
        </w:rPr>
        <w:fldChar w:fldCharType="separate"/>
      </w:r>
      <w:bookmarkStart w:id="54" w:name="_CTVP001d22c3388fe9e447c97eeabb12f49908a"/>
      <w:r w:rsidR="00754DAA">
        <w:rPr>
          <w:lang w:val="en-US"/>
        </w:rPr>
        <w:t>(</w:t>
      </w:r>
      <w:proofErr w:type="spellStart"/>
      <w:r w:rsidR="00754DAA" w:rsidRPr="00754DAA">
        <w:rPr>
          <w:i/>
          <w:lang w:val="en-US"/>
        </w:rPr>
        <w:t>PicoBorg</w:t>
      </w:r>
      <w:proofErr w:type="spellEnd"/>
      <w:r w:rsidR="00754DAA" w:rsidRPr="00754DAA">
        <w:rPr>
          <w:i/>
          <w:lang w:val="en-US"/>
        </w:rPr>
        <w:t xml:space="preserve"> Reverse - Getting Started)</w:t>
      </w:r>
      <w:bookmarkEnd w:id="54"/>
      <w:r w:rsidR="00754DAA">
        <w:rPr>
          <w:lang w:val="en-US"/>
        </w:rPr>
        <w:fldChar w:fldCharType="end"/>
      </w:r>
    </w:p>
    <w:p w14:paraId="5B5CC816" w14:textId="66077DDC" w:rsidR="007A08FA" w:rsidRDefault="007A08FA" w:rsidP="007A08FA">
      <w:pPr>
        <w:pStyle w:val="berschrift3"/>
        <w:rPr>
          <w:lang w:val="en-US"/>
        </w:rPr>
      </w:pPr>
      <w:bookmarkStart w:id="55" w:name="_Toc509817911"/>
      <w:r>
        <w:rPr>
          <w:lang w:val="en-US"/>
        </w:rPr>
        <w:t>Accelerometer</w:t>
      </w:r>
      <w:bookmarkEnd w:id="55"/>
    </w:p>
    <w:p w14:paraId="48745D01" w14:textId="1EDCEBF8" w:rsidR="00242047" w:rsidRPr="00242047" w:rsidRDefault="00154DEA" w:rsidP="00242047">
      <w:pPr>
        <w:rPr>
          <w:lang w:val="en-US"/>
        </w:rPr>
      </w:pPr>
      <w:r>
        <w:rPr>
          <w:lang w:val="en-US"/>
        </w:rPr>
        <w:t>D</w:t>
      </w:r>
      <w:r w:rsidR="005D764F">
        <w:rPr>
          <w:lang w:val="en-US"/>
        </w:rPr>
        <w:t xml:space="preserve">ata from an accelerometer </w:t>
      </w:r>
      <w:r>
        <w:rPr>
          <w:lang w:val="en-US"/>
        </w:rPr>
        <w:t xml:space="preserve">can be used in order to measure the distance an object has been moved. However, this is a </w:t>
      </w:r>
      <w:r w:rsidR="00DD3A58">
        <w:rPr>
          <w:lang w:val="en-US"/>
        </w:rPr>
        <w:t xml:space="preserve">not very precise measurement methodology </w:t>
      </w:r>
      <w:r w:rsidR="00DD3A58">
        <w:rPr>
          <w:lang w:val="en-US"/>
        </w:rPr>
        <w:fldChar w:fldCharType="begin"/>
      </w:r>
      <w:r w:rsidR="00DD3A58">
        <w:rPr>
          <w:lang w:val="en-US"/>
        </w:rPr>
        <w:instrText>ADDIN CITAVI.PLACEHOLDER b2bf5de3-9fa5-4948-ae1a-32103aa579ee 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hTZW1pY29uZHVjdG9yIHVuZCBJbmMpPC9UZXh0Pg0KICAgIDwvVGV4dFVuaXQ+DQogIDwvVGV4dFVuaXRzPg0KPC9QbGFjZWhvbGRlcj4=</w:instrText>
      </w:r>
      <w:r w:rsidR="00DD3A58">
        <w:rPr>
          <w:lang w:val="en-US"/>
        </w:rPr>
        <w:fldChar w:fldCharType="separate"/>
      </w:r>
      <w:bookmarkStart w:id="56" w:name="_CTVP001b2bf5de39fa54948ae1a32103aa579ee"/>
      <w:r w:rsidR="00DD3A58">
        <w:rPr>
          <w:lang w:val="en-US"/>
        </w:rPr>
        <w:t>(Semiconductor und Inc)</w:t>
      </w:r>
      <w:bookmarkEnd w:id="56"/>
      <w:r w:rsidR="00DD3A58">
        <w:rPr>
          <w:lang w:val="en-US"/>
        </w:rPr>
        <w:fldChar w:fldCharType="end"/>
      </w:r>
    </w:p>
    <w:p w14:paraId="6139F952" w14:textId="377B651A" w:rsidR="007A08FA" w:rsidRDefault="007A08FA" w:rsidP="007A08FA">
      <w:pPr>
        <w:pStyle w:val="berschrift3"/>
        <w:rPr>
          <w:lang w:val="en-US"/>
        </w:rPr>
      </w:pPr>
      <w:bookmarkStart w:id="57" w:name="_Toc509817912"/>
      <w:r>
        <w:rPr>
          <w:lang w:val="en-US"/>
        </w:rPr>
        <w:t>Sensor on the wheels</w:t>
      </w:r>
      <w:bookmarkEnd w:id="57"/>
    </w:p>
    <w:p w14:paraId="13E25FBA" w14:textId="05D4F8D7" w:rsidR="006C7CD5" w:rsidRPr="006C7CD5" w:rsidRDefault="006C7CD5" w:rsidP="006C7CD5">
      <w:pPr>
        <w:rPr>
          <w:lang w:val="en-US"/>
        </w:rPr>
      </w:pPr>
      <w:r>
        <w:rPr>
          <w:lang w:val="en-US"/>
        </w:rPr>
        <w:t xml:space="preserve">The motor shield used in ASMO supports the usage of feedback signals when being used with DC motors. This is described in the section </w:t>
      </w:r>
      <w:r w:rsidR="001279A8">
        <w:rPr>
          <w:lang w:val="en-US"/>
        </w:rPr>
        <w:t>“</w:t>
      </w:r>
      <w:r w:rsidR="001279A8" w:rsidRPr="001279A8">
        <w:rPr>
          <w:lang w:val="en-US"/>
        </w:rPr>
        <w:t>DC (normal) motors with feedback</w:t>
      </w:r>
      <w:r w:rsidR="001279A8">
        <w:rPr>
          <w:lang w:val="en-US"/>
        </w:rPr>
        <w:t xml:space="preserve">” of the documentation </w:t>
      </w:r>
      <w:r w:rsidR="001279A8">
        <w:rPr>
          <w:lang w:val="en-US"/>
        </w:rPr>
        <w:fldChar w:fldCharType="begin"/>
      </w:r>
      <w:r w:rsidR="001279A8">
        <w:rPr>
          <w:lang w:val="en-US"/>
        </w:rPr>
        <w:instrText>ADDIN CITAVI.PLACEHOLDER 56c00160-a010-419b-a05f-fa46729ddeac 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Gljb0JvcmcgUmV2ZXJzZSAtIEdldHRpbmcgU3RhcnRlZCk8L1RleHQ+DQogICAgPC9UZXh0VW5pdD4NCiAgPC9UZXh0VW5pdHM+DQo8L1BsYWNlaG9sZGVyPg==</w:instrText>
      </w:r>
      <w:r w:rsidR="001279A8">
        <w:rPr>
          <w:lang w:val="en-US"/>
        </w:rPr>
        <w:fldChar w:fldCharType="separate"/>
      </w:r>
      <w:bookmarkStart w:id="58" w:name="_CTVP00156c00160a010419ba05ffa46729ddeac"/>
      <w:r w:rsidR="001279A8">
        <w:rPr>
          <w:lang w:val="en-US"/>
        </w:rPr>
        <w:t>(</w:t>
      </w:r>
      <w:proofErr w:type="spellStart"/>
      <w:r w:rsidR="001279A8" w:rsidRPr="001279A8">
        <w:rPr>
          <w:i/>
          <w:lang w:val="en-US"/>
        </w:rPr>
        <w:t>PicoBorg</w:t>
      </w:r>
      <w:proofErr w:type="spellEnd"/>
      <w:r w:rsidR="001279A8" w:rsidRPr="001279A8">
        <w:rPr>
          <w:i/>
          <w:lang w:val="en-US"/>
        </w:rPr>
        <w:t xml:space="preserve"> Reverse - Getting Started)</w:t>
      </w:r>
      <w:bookmarkEnd w:id="58"/>
      <w:r w:rsidR="001279A8">
        <w:rPr>
          <w:lang w:val="en-US"/>
        </w:rPr>
        <w:fldChar w:fldCharType="end"/>
      </w:r>
      <w:r w:rsidR="001279A8">
        <w:rPr>
          <w:lang w:val="en-US"/>
        </w:rPr>
        <w:t xml:space="preserve">. For this, a sensor could be used which </w:t>
      </w:r>
      <w:r w:rsidR="001279A8">
        <w:rPr>
          <w:lang w:val="en-US"/>
        </w:rPr>
        <w:lastRenderedPageBreak/>
        <w:t xml:space="preserve">sends a “1” </w:t>
      </w:r>
      <w:r w:rsidR="006719F1">
        <w:rPr>
          <w:lang w:val="en-US"/>
        </w:rPr>
        <w:t>at every turn of the wheel. This could possibly be achieved using a magnetic sensor.</w:t>
      </w:r>
    </w:p>
    <w:p w14:paraId="16F6309E" w14:textId="282F3460" w:rsidR="00976C9D" w:rsidRDefault="00976C9D" w:rsidP="00976C9D">
      <w:pPr>
        <w:pStyle w:val="berschrift2"/>
        <w:rPr>
          <w:lang w:val="en-US"/>
        </w:rPr>
      </w:pPr>
      <w:bookmarkStart w:id="59" w:name="_Toc509817913"/>
      <w:r>
        <w:rPr>
          <w:lang w:val="en-US"/>
        </w:rPr>
        <w:t>Indoor positioning</w:t>
      </w:r>
      <w:bookmarkEnd w:id="59"/>
    </w:p>
    <w:p w14:paraId="35F90FDB" w14:textId="1554E4C4" w:rsidR="006719F1" w:rsidRDefault="006719F1" w:rsidP="006719F1">
      <w:pPr>
        <w:rPr>
          <w:lang w:val="en-US"/>
        </w:rPr>
      </w:pPr>
      <w:r>
        <w:rPr>
          <w:lang w:val="en-US"/>
        </w:rPr>
        <w:t xml:space="preserve">Right now, ASMO does not know its position. </w:t>
      </w:r>
      <w:r w:rsidR="00AA3B9B">
        <w:rPr>
          <w:lang w:val="en-US"/>
        </w:rPr>
        <w:t>For indoor positioning, multiple approaches exist with different implementation effort and precision:</w:t>
      </w:r>
    </w:p>
    <w:p w14:paraId="74D901A6" w14:textId="1A7ACB30" w:rsidR="00AA3B9B" w:rsidRDefault="0021178D" w:rsidP="0087275B">
      <w:pPr>
        <w:pStyle w:val="berschrift3"/>
        <w:rPr>
          <w:lang w:val="en-US"/>
        </w:rPr>
      </w:pPr>
      <w:bookmarkStart w:id="60" w:name="_Toc509817914"/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r w:rsidR="0081098A">
        <w:rPr>
          <w:lang w:val="en-US"/>
        </w:rPr>
        <w:t>based positioning</w:t>
      </w:r>
      <w:bookmarkEnd w:id="60"/>
    </w:p>
    <w:p w14:paraId="73D1AF99" w14:textId="278845FA" w:rsidR="0008438F" w:rsidRPr="0008438F" w:rsidRDefault="0008438F" w:rsidP="0008438F">
      <w:pPr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based positioning makes use of the already existing </w:t>
      </w:r>
      <w:r w:rsidR="00210768">
        <w:rPr>
          <w:lang w:val="en-US"/>
        </w:rPr>
        <w:t xml:space="preserve">wireless signals such as </w:t>
      </w:r>
      <w:proofErr w:type="spellStart"/>
      <w:r w:rsidR="00210768">
        <w:rPr>
          <w:lang w:val="en-US"/>
        </w:rPr>
        <w:t>wifi</w:t>
      </w:r>
      <w:proofErr w:type="spellEnd"/>
      <w:r w:rsidR="00210768">
        <w:rPr>
          <w:lang w:val="en-US"/>
        </w:rPr>
        <w:t xml:space="preserve"> signals. This approach could be used by implementing the FIND Software </w:t>
      </w:r>
      <w:r w:rsidR="00210768">
        <w:rPr>
          <w:lang w:val="en-US"/>
        </w:rPr>
        <w:fldChar w:fldCharType="begin"/>
      </w:r>
      <w:r w:rsidR="00210768">
        <w:rPr>
          <w:lang w:val="en-US"/>
        </w:rPr>
        <w:instrText>ADDIN CITAVI.PLACEHOLDER 16f0fc8c-b394-4ebc-a41b-a62f25e4e9ee 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nNjaG9sbHovZmluZCk8L1RleHQ+DQogICAgPC9UZXh0VW5pdD4NCiAgPC9UZXh0VW5pdHM+DQo8L1BsYWNlaG9sZGVyPg==</w:instrText>
      </w:r>
      <w:r w:rsidR="00210768">
        <w:rPr>
          <w:lang w:val="en-US"/>
        </w:rPr>
        <w:fldChar w:fldCharType="separate"/>
      </w:r>
      <w:bookmarkStart w:id="61" w:name="_CTVP00116f0fc8cb3944ebca41ba62f25e4e9ee"/>
      <w:r w:rsidR="00210768">
        <w:rPr>
          <w:lang w:val="en-US"/>
        </w:rPr>
        <w:t>(</w:t>
      </w:r>
      <w:proofErr w:type="spellStart"/>
      <w:r w:rsidR="00210768" w:rsidRPr="0087275B">
        <w:rPr>
          <w:i/>
          <w:lang w:val="en-US"/>
        </w:rPr>
        <w:t>schollz</w:t>
      </w:r>
      <w:proofErr w:type="spellEnd"/>
      <w:r w:rsidR="00210768" w:rsidRPr="0087275B">
        <w:rPr>
          <w:i/>
          <w:lang w:val="en-US"/>
        </w:rPr>
        <w:t>/find)</w:t>
      </w:r>
      <w:bookmarkEnd w:id="61"/>
      <w:r w:rsidR="00210768">
        <w:rPr>
          <w:lang w:val="en-US"/>
        </w:rPr>
        <w:fldChar w:fldCharType="end"/>
      </w:r>
      <w:r w:rsidR="00210768">
        <w:rPr>
          <w:lang w:val="en-US"/>
        </w:rPr>
        <w:t>. It has the advantage that no new sensor would be needed.</w:t>
      </w:r>
    </w:p>
    <w:p w14:paraId="0B5FD8CF" w14:textId="2994EE6F" w:rsidR="0081098A" w:rsidRPr="0081098A" w:rsidRDefault="0008438F" w:rsidP="0008438F">
      <w:pPr>
        <w:pStyle w:val="berschrift3"/>
        <w:rPr>
          <w:lang w:val="en-US"/>
        </w:rPr>
      </w:pPr>
      <w:bookmarkStart w:id="62" w:name="_Toc509817915"/>
      <w:r>
        <w:rPr>
          <w:lang w:val="en-US"/>
        </w:rPr>
        <w:t>L</w:t>
      </w:r>
      <w:r w:rsidR="008A0B1D">
        <w:rPr>
          <w:lang w:val="en-US"/>
        </w:rPr>
        <w:t>ight detection and ranging (LIDAR)</w:t>
      </w:r>
      <w:bookmarkEnd w:id="62"/>
    </w:p>
    <w:p w14:paraId="12E1C012" w14:textId="16497A27" w:rsidR="008B524A" w:rsidRPr="0087275B" w:rsidRDefault="008A0B1D" w:rsidP="0087275B">
      <w:pPr>
        <w:rPr>
          <w:lang w:val="en-US"/>
        </w:rPr>
      </w:pPr>
      <w:r>
        <w:rPr>
          <w:lang w:val="en-US"/>
        </w:rPr>
        <w:t xml:space="preserve">LIDAR sensors are sensors which are being used </w:t>
      </w:r>
      <w:r w:rsidR="00133F91">
        <w:rPr>
          <w:lang w:val="en-US"/>
        </w:rPr>
        <w:t>a lot within the field of autonomous driving. They basically send out lase</w:t>
      </w:r>
      <w:r w:rsidR="00383AED">
        <w:rPr>
          <w:lang w:val="en-US"/>
        </w:rPr>
        <w:t>r signals and measure the time the light needs to get back to the sensor. With this, a precise map of the environment can be created.</w:t>
      </w:r>
      <w:r w:rsidR="008E0C88">
        <w:rPr>
          <w:lang w:val="en-US"/>
        </w:rPr>
        <w:t xml:space="preserve"> There are existing </w:t>
      </w:r>
      <w:r w:rsidR="002A474D">
        <w:rPr>
          <w:lang w:val="en-US"/>
        </w:rPr>
        <w:t xml:space="preserve">implementations of LIDAR sensors with the raspberry pi </w:t>
      </w:r>
      <w:r w:rsidR="002A474D">
        <w:rPr>
          <w:lang w:val="en-US"/>
        </w:rPr>
        <w:fldChar w:fldCharType="begin"/>
      </w:r>
      <w:r w:rsidR="002A474D">
        <w:rPr>
          <w:lang w:val="en-US"/>
        </w:rPr>
        <w:instrText>ADDIN CITAVI.PLACEHOLDER c139abc8-e1c0-4d2e-ab81-4c011dfec85b 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Ib3cgdG8gVXNlIExpZGFyIHdpdGggdGhlIFJhc3BiZXJyeSBQaSk8L1RleHQ+DQogICAgPC9UZXh0VW5pdD4NCiAgPC9UZXh0VW5pdHM+DQo8L1BsYWNlaG9sZGVyPg==</w:instrText>
      </w:r>
      <w:r w:rsidR="002A474D">
        <w:rPr>
          <w:lang w:val="en-US"/>
        </w:rPr>
        <w:fldChar w:fldCharType="separate"/>
      </w:r>
      <w:bookmarkStart w:id="63" w:name="_CTVP001c139abc8e1c04d2eab814c011dfec85b"/>
      <w:r w:rsidR="002A474D">
        <w:rPr>
          <w:lang w:val="en-US"/>
        </w:rPr>
        <w:t>(</w:t>
      </w:r>
      <w:r w:rsidR="002A474D" w:rsidRPr="002A474D">
        <w:rPr>
          <w:i/>
          <w:lang w:val="en-US"/>
        </w:rPr>
        <w:t>How to Use Lidar with the Raspberry Pi)</w:t>
      </w:r>
      <w:bookmarkEnd w:id="63"/>
      <w:r w:rsidR="002A474D">
        <w:rPr>
          <w:lang w:val="en-US"/>
        </w:rPr>
        <w:fldChar w:fldCharType="end"/>
      </w:r>
      <w:r w:rsidR="002A474D">
        <w:rPr>
          <w:lang w:val="en-US"/>
        </w:rPr>
        <w:t xml:space="preserve">. Unfortunately, LIDAR sensors are </w:t>
      </w:r>
      <w:r w:rsidR="00F45C79">
        <w:rPr>
          <w:lang w:val="en-US"/>
        </w:rPr>
        <w:t xml:space="preserve">very expensive. However, using LIDAR could replace the </w:t>
      </w:r>
      <w:r w:rsidR="00161D91">
        <w:rPr>
          <w:lang w:val="en-US"/>
        </w:rPr>
        <w:t>ultrasonic distance sensor, which is not very precise.</w:t>
      </w:r>
    </w:p>
    <w:p w14:paraId="3CC560CC" w14:textId="60AE60BE" w:rsidR="00976C9D" w:rsidRDefault="002A7355" w:rsidP="002A7355">
      <w:pPr>
        <w:pStyle w:val="berschrift2"/>
        <w:rPr>
          <w:lang w:val="en-US"/>
        </w:rPr>
      </w:pPr>
      <w:bookmarkStart w:id="64" w:name="_Toc509817916"/>
      <w:r>
        <w:rPr>
          <w:lang w:val="en-US"/>
        </w:rPr>
        <w:t>Automatic path finding</w:t>
      </w:r>
      <w:bookmarkEnd w:id="64"/>
    </w:p>
    <w:p w14:paraId="1CC252A2" w14:textId="4C99FA57" w:rsidR="00F45C79" w:rsidRPr="00F45C79" w:rsidRDefault="00F45C79" w:rsidP="00F45C79">
      <w:pPr>
        <w:rPr>
          <w:lang w:val="en-US"/>
        </w:rPr>
      </w:pPr>
      <w:r>
        <w:rPr>
          <w:lang w:val="en-US"/>
        </w:rPr>
        <w:t>Once ASMO is aware of its surroundings</w:t>
      </w:r>
      <w:r w:rsidR="00161D91">
        <w:rPr>
          <w:lang w:val="en-US"/>
        </w:rPr>
        <w:t xml:space="preserve"> and the driven distance can be properly controlled, an automatic path finding </w:t>
      </w:r>
      <w:r w:rsidR="00A6012A">
        <w:rPr>
          <w:lang w:val="en-US"/>
        </w:rPr>
        <w:t xml:space="preserve">can be implemented. There was already an implementation of the A* algorithm done on ASMO. This implementation was controlling the distance </w:t>
      </w:r>
      <w:r w:rsidR="00F92E35">
        <w:rPr>
          <w:lang w:val="en-US"/>
        </w:rPr>
        <w:t>by controlling the time the motors have been activated. While this provided good results in a testing environment, it is not useable in a real scenario.</w:t>
      </w:r>
    </w:p>
    <w:p w14:paraId="00A9C994" w14:textId="67216D43" w:rsidR="002A7355" w:rsidRDefault="002A7355" w:rsidP="002A7355">
      <w:pPr>
        <w:pStyle w:val="berschrift2"/>
        <w:rPr>
          <w:lang w:val="en-US"/>
        </w:rPr>
      </w:pPr>
      <w:bookmarkStart w:id="65" w:name="_Toc509817917"/>
      <w:r>
        <w:rPr>
          <w:lang w:val="en-US"/>
        </w:rPr>
        <w:t>Voice control</w:t>
      </w:r>
      <w:bookmarkEnd w:id="65"/>
    </w:p>
    <w:p w14:paraId="08698C05" w14:textId="1DFE8AC0" w:rsidR="00F92E35" w:rsidRDefault="00F92E35" w:rsidP="00F92E35">
      <w:pPr>
        <w:rPr>
          <w:lang w:val="en-US"/>
        </w:rPr>
      </w:pPr>
      <w:r>
        <w:rPr>
          <w:lang w:val="en-US"/>
        </w:rPr>
        <w:t xml:space="preserve">In order to interact with ASMO in a user-friendly way, </w:t>
      </w:r>
      <w:r w:rsidR="00657F2A">
        <w:rPr>
          <w:lang w:val="en-US"/>
        </w:rPr>
        <w:t xml:space="preserve">a voice control system could be implemented. In general, Services like Google Assistant or Amazon Alexa can be used on the </w:t>
      </w:r>
      <w:r w:rsidR="00657F2A">
        <w:rPr>
          <w:lang w:val="en-US"/>
        </w:rPr>
        <w:lastRenderedPageBreak/>
        <w:t xml:space="preserve">raspberry pi. However, they </w:t>
      </w:r>
      <w:r w:rsidR="00D20B9A">
        <w:rPr>
          <w:lang w:val="en-US"/>
        </w:rPr>
        <w:t>require an active internet connection, which is not given with ASMO. Therefore, an offline system needs to be used.</w:t>
      </w:r>
      <w:r w:rsidR="00864279">
        <w:rPr>
          <w:lang w:val="en-US"/>
        </w:rPr>
        <w:t xml:space="preserve"> Existing systems are available</w:t>
      </w:r>
      <w:r w:rsidR="00875529">
        <w:rPr>
          <w:lang w:val="en-US"/>
        </w:rPr>
        <w:t>.</w:t>
      </w:r>
    </w:p>
    <w:p w14:paraId="5A4B3E93" w14:textId="3083F229" w:rsidR="00864279" w:rsidRDefault="00864279" w:rsidP="00F92E3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36688214-383e-4af1-a8e0-c9091e347b1a 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NZWV0IEphc3Blcjogb3Blbi1zb3VyY2Ugdm9pY2UgY29tcHV0aW5nIC0gUmFzcGJlcnJ5IFBpKTwvVGV4dD4NCiAgICA8L1RleHRVbml0Pg0KICA8L1RleHRVbml0cz4NCjwvUGxhY2Vob2xkZXI+</w:instrText>
      </w:r>
      <w:r>
        <w:rPr>
          <w:lang w:val="en-US"/>
        </w:rPr>
        <w:fldChar w:fldCharType="separate"/>
      </w:r>
      <w:bookmarkStart w:id="66" w:name="_CTVP00136688214383e4af1a8e0c9091e347b1a"/>
      <w:r>
        <w:rPr>
          <w:lang w:val="en-US"/>
        </w:rPr>
        <w:t>(</w:t>
      </w:r>
      <w:r w:rsidRPr="00864279">
        <w:rPr>
          <w:i/>
          <w:lang w:val="en-US"/>
        </w:rPr>
        <w:t>Meet Jasper: open-source voice computing - Raspberry Pi)</w:t>
      </w:r>
      <w:bookmarkEnd w:id="66"/>
      <w:r>
        <w:rPr>
          <w:lang w:val="en-US"/>
        </w:rPr>
        <w:fldChar w:fldCharType="end"/>
      </w:r>
    </w:p>
    <w:p w14:paraId="50EDE37D" w14:textId="54614A57" w:rsidR="00864279" w:rsidRDefault="00864279" w:rsidP="00F92E3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c7c86414-bd5d-4d4d-94bd-f5de22df7ee1 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YmlzaG9waC9zb3BhcmUsIFN0ZXAgYnkgc3RlcDogUmFzcGJlcnJ5IFBpIG9mZmxpbmUgdm9pY2UgcmVjb2duaXRpb24gd2l0aCBTT1BBUkUgfCBob21lIG9mIGJpc2hvcGgpPC9UZXh0Pg0KICAgIDwvVGV4dFVuaXQ+DQogIDwvVGV4dFVuaXRzPg0KPC9QbGFjZWhvbGRlcj4=</w:instrText>
      </w:r>
      <w:r>
        <w:rPr>
          <w:lang w:val="en-US"/>
        </w:rPr>
        <w:fldChar w:fldCharType="separate"/>
      </w:r>
      <w:bookmarkStart w:id="67" w:name="_CTVP001c7c86414bd5d4d4d94bdf5de22df7ee1"/>
      <w:r>
        <w:rPr>
          <w:lang w:val="en-US"/>
        </w:rPr>
        <w:t>(</w:t>
      </w:r>
      <w:proofErr w:type="spellStart"/>
      <w:r w:rsidRPr="00864279">
        <w:rPr>
          <w:i/>
          <w:lang w:val="en-US"/>
        </w:rPr>
        <w:t>bishoph</w:t>
      </w:r>
      <w:proofErr w:type="spellEnd"/>
      <w:r w:rsidRPr="00864279">
        <w:rPr>
          <w:i/>
          <w:lang w:val="en-US"/>
        </w:rPr>
        <w:t>/</w:t>
      </w:r>
      <w:proofErr w:type="spellStart"/>
      <w:r w:rsidRPr="00864279">
        <w:rPr>
          <w:i/>
          <w:lang w:val="en-US"/>
        </w:rPr>
        <w:t>sopare</w:t>
      </w:r>
      <w:proofErr w:type="spellEnd"/>
      <w:r w:rsidRPr="00864279">
        <w:rPr>
          <w:i/>
          <w:lang w:val="en-US"/>
        </w:rPr>
        <w:t xml:space="preserve">, Step by step: Raspberry Pi offline voice recognition with SOPARE | home of </w:t>
      </w:r>
      <w:proofErr w:type="spellStart"/>
      <w:r w:rsidRPr="00864279">
        <w:rPr>
          <w:i/>
          <w:lang w:val="en-US"/>
        </w:rPr>
        <w:t>bishoph</w:t>
      </w:r>
      <w:proofErr w:type="spellEnd"/>
      <w:r w:rsidRPr="00864279">
        <w:rPr>
          <w:i/>
          <w:lang w:val="en-US"/>
        </w:rPr>
        <w:t>)</w:t>
      </w:r>
      <w:bookmarkEnd w:id="67"/>
      <w:r>
        <w:rPr>
          <w:lang w:val="en-US"/>
        </w:rPr>
        <w:fldChar w:fldCharType="end"/>
      </w:r>
    </w:p>
    <w:p w14:paraId="336DC359" w14:textId="00C224A3" w:rsidR="00864279" w:rsidRDefault="00875529" w:rsidP="00F92E35">
      <w:pPr>
        <w:rPr>
          <w:lang w:val="en-US"/>
        </w:rPr>
      </w:pPr>
      <w:r>
        <w:rPr>
          <w:lang w:val="en-US"/>
        </w:rPr>
        <w:t xml:space="preserve">When implementing voice control, </w:t>
      </w:r>
      <w:r w:rsidR="00DC2CBB">
        <w:rPr>
          <w:lang w:val="en-US"/>
        </w:rPr>
        <w:t>an upgrade to the Raspberry Pi 3 should be considered.</w:t>
      </w:r>
    </w:p>
    <w:p w14:paraId="33042269" w14:textId="11B7067A" w:rsidR="00170983" w:rsidRDefault="00F438E1" w:rsidP="00F438E1">
      <w:pPr>
        <w:pStyle w:val="berschrift2"/>
        <w:rPr>
          <w:lang w:val="en-US"/>
        </w:rPr>
      </w:pPr>
      <w:bookmarkStart w:id="68" w:name="_Toc509817918"/>
      <w:r>
        <w:rPr>
          <w:lang w:val="en-US"/>
        </w:rPr>
        <w:t>Camera stream performance</w:t>
      </w:r>
      <w:bookmarkEnd w:id="68"/>
    </w:p>
    <w:p w14:paraId="358025AD" w14:textId="1B91149F" w:rsidR="00F438E1" w:rsidRPr="00F438E1" w:rsidRDefault="00F438E1" w:rsidP="00F438E1">
      <w:pPr>
        <w:rPr>
          <w:lang w:val="en-US"/>
        </w:rPr>
      </w:pPr>
      <w:r>
        <w:rPr>
          <w:lang w:val="en-US"/>
        </w:rPr>
        <w:t>Right now, the camera stream has very poor perf</w:t>
      </w:r>
      <w:bookmarkStart w:id="69" w:name="_GoBack"/>
      <w:bookmarkEnd w:id="69"/>
      <w:r>
        <w:rPr>
          <w:lang w:val="en-US"/>
        </w:rPr>
        <w:t xml:space="preserve">ormance. </w:t>
      </w:r>
      <w:r w:rsidR="00AE3CF6">
        <w:rPr>
          <w:lang w:val="en-US"/>
        </w:rPr>
        <w:t xml:space="preserve">This is most likely caused by the usage of python and </w:t>
      </w:r>
      <w:proofErr w:type="spellStart"/>
      <w:r w:rsidR="00AE3CF6">
        <w:rPr>
          <w:lang w:val="en-US"/>
        </w:rPr>
        <w:t>picamera</w:t>
      </w:r>
      <w:proofErr w:type="spellEnd"/>
      <w:r w:rsidR="00AE3CF6">
        <w:rPr>
          <w:lang w:val="en-US"/>
        </w:rPr>
        <w:t xml:space="preserve"> in order to get the stream. </w:t>
      </w:r>
      <w:r w:rsidR="00A37F16">
        <w:rPr>
          <w:lang w:val="en-US"/>
        </w:rPr>
        <w:t xml:space="preserve">In the past, the </w:t>
      </w:r>
      <w:proofErr w:type="spellStart"/>
      <w:r w:rsidR="00D33690">
        <w:rPr>
          <w:lang w:val="en-US"/>
        </w:rPr>
        <w:t>RPi</w:t>
      </w:r>
      <w:proofErr w:type="spellEnd"/>
      <w:r w:rsidR="00D33690">
        <w:rPr>
          <w:lang w:val="en-US"/>
        </w:rPr>
        <w:t xml:space="preserve">-Cam-Web-Interface was being used, which provided </w:t>
      </w:r>
      <w:r w:rsidR="00F00313">
        <w:rPr>
          <w:lang w:val="en-US"/>
        </w:rPr>
        <w:t xml:space="preserve">a stream with low latency. This interface is a </w:t>
      </w:r>
      <w:r w:rsidR="006E50D1">
        <w:rPr>
          <w:lang w:val="en-US"/>
        </w:rPr>
        <w:t xml:space="preserve">wrapper around the </w:t>
      </w:r>
      <w:proofErr w:type="spellStart"/>
      <w:r w:rsidR="004826D7">
        <w:rPr>
          <w:lang w:val="en-US"/>
        </w:rPr>
        <w:t>raspimjpe</w:t>
      </w:r>
      <w:r w:rsidR="00477FB4">
        <w:rPr>
          <w:lang w:val="en-US"/>
        </w:rPr>
        <w:t>g</w:t>
      </w:r>
      <w:proofErr w:type="spellEnd"/>
      <w:r w:rsidR="004826D7">
        <w:rPr>
          <w:lang w:val="en-US"/>
        </w:rPr>
        <w:t xml:space="preserve"> software. It could be checked, how this software can be integrated properly into the ASMO Software.</w:t>
      </w:r>
      <w:r w:rsidR="00CC7C91">
        <w:rPr>
          <w:lang w:val="en-US"/>
        </w:rPr>
        <w:t xml:space="preserve"> Since it works by </w:t>
      </w:r>
      <w:r w:rsidR="00F05360">
        <w:rPr>
          <w:lang w:val="en-US"/>
        </w:rPr>
        <w:t>writing files into the temporary storage on /dev/</w:t>
      </w:r>
      <w:proofErr w:type="spellStart"/>
      <w:r w:rsidR="00F05360">
        <w:rPr>
          <w:lang w:val="en-US"/>
        </w:rPr>
        <w:t>shm</w:t>
      </w:r>
      <w:proofErr w:type="spellEnd"/>
      <w:r w:rsidR="00F05360">
        <w:rPr>
          <w:lang w:val="en-US"/>
        </w:rPr>
        <w:t>/, this should be possible</w:t>
      </w:r>
      <w:r w:rsidR="00F250C0">
        <w:rPr>
          <w:lang w:val="en-US"/>
        </w:rPr>
        <w:t xml:space="preserve"> </w:t>
      </w:r>
      <w:r w:rsidR="00F250C0">
        <w:rPr>
          <w:lang w:val="en-US"/>
        </w:rPr>
        <w:fldChar w:fldCharType="begin"/>
      </w:r>
      <w:r w:rsidR="00F250C0">
        <w:rPr>
          <w:lang w:val="en-US"/>
        </w:rPr>
        <w:instrText>ADDIN CITAVI.PLACEHOLDER 8b5ca8c8-9dff-47b6-ba3b-82956031f182 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lBpLUNhbS1XZWItSW50ZXJmYWNlIC0gZUxpbnV4Lm9yZy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MuIE3DpHJ6IDIwMTgpPC9UZXh0Pg0KICAgIDwvVGV4dFVuaXQ+DQogIDwvVGV4dFVuaXRzPg0KPC9QbGFjZWhvbGRlcj4=</w:instrText>
      </w:r>
      <w:r w:rsidR="00F250C0">
        <w:rPr>
          <w:lang w:val="en-US"/>
        </w:rPr>
        <w:fldChar w:fldCharType="separate"/>
      </w:r>
      <w:bookmarkStart w:id="70" w:name="_CTVP0018b5ca8c89dff47b6ba3b82956031f182"/>
      <w:r w:rsidR="00F250C0">
        <w:rPr>
          <w:lang w:val="en-US"/>
        </w:rPr>
        <w:t>(</w:t>
      </w:r>
      <w:proofErr w:type="spellStart"/>
      <w:r w:rsidR="00F250C0" w:rsidRPr="00F250C0">
        <w:rPr>
          <w:i/>
          <w:lang w:val="en-US"/>
        </w:rPr>
        <w:t>RPi</w:t>
      </w:r>
      <w:proofErr w:type="spellEnd"/>
      <w:r w:rsidR="00F250C0" w:rsidRPr="00F250C0">
        <w:rPr>
          <w:i/>
          <w:lang w:val="en-US"/>
        </w:rPr>
        <w:t xml:space="preserve">-Cam-Web-Interface - eLinux.org, </w:t>
      </w:r>
      <w:r w:rsidR="00F250C0" w:rsidRPr="00F250C0">
        <w:rPr>
          <w:lang w:val="en-US"/>
        </w:rPr>
        <w:t xml:space="preserve">23. </w:t>
      </w:r>
      <w:proofErr w:type="spellStart"/>
      <w:r w:rsidR="00F250C0" w:rsidRPr="00F250C0">
        <w:rPr>
          <w:lang w:val="en-US"/>
        </w:rPr>
        <w:t>März</w:t>
      </w:r>
      <w:proofErr w:type="spellEnd"/>
      <w:r w:rsidR="00F250C0" w:rsidRPr="00F250C0">
        <w:rPr>
          <w:lang w:val="en-US"/>
        </w:rPr>
        <w:t xml:space="preserve"> 2018)</w:t>
      </w:r>
      <w:bookmarkEnd w:id="70"/>
      <w:r w:rsidR="00F250C0">
        <w:rPr>
          <w:lang w:val="en-US"/>
        </w:rPr>
        <w:fldChar w:fldCharType="end"/>
      </w:r>
      <w:r w:rsidR="00F05360">
        <w:rPr>
          <w:lang w:val="en-US"/>
        </w:rPr>
        <w:t>. For power consumption reasons</w:t>
      </w:r>
      <w:r w:rsidR="004826D7">
        <w:rPr>
          <w:lang w:val="en-US"/>
        </w:rPr>
        <w:t>, focus should be put on starting the camera access only when needed and stopping it again when it is not needed anymore.</w:t>
      </w:r>
    </w:p>
    <w:p w14:paraId="56183FF2" w14:textId="77777777" w:rsidR="006532C8" w:rsidRPr="005D61B5" w:rsidRDefault="006532C8">
      <w:pPr>
        <w:rPr>
          <w:lang w:val="en-US"/>
        </w:rPr>
      </w:pPr>
    </w:p>
    <w:p w14:paraId="7B5A1C53" w14:textId="77777777" w:rsidR="006532C8" w:rsidRPr="005D61B5" w:rsidRDefault="006532C8">
      <w:pPr>
        <w:rPr>
          <w:lang w:val="en-US"/>
        </w:rPr>
        <w:sectPr w:rsidR="006532C8" w:rsidRPr="005D61B5" w:rsidSect="00A82B12">
          <w:headerReference w:type="default" r:id="rId22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</w:p>
    <w:p w14:paraId="38267619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71" w:name="_Toc391366297"/>
      <w:bookmarkStart w:id="72" w:name="_Toc391366421"/>
      <w:bookmarkStart w:id="73" w:name="_Toc391366512"/>
      <w:bookmarkStart w:id="74" w:name="_Toc391366635"/>
      <w:bookmarkStart w:id="75" w:name="_Toc509817919"/>
      <w:r w:rsidRPr="005D61B5">
        <w:rPr>
          <w:lang w:val="en-US"/>
        </w:rPr>
        <w:lastRenderedPageBreak/>
        <w:t>Index of Figures</w:t>
      </w:r>
      <w:bookmarkEnd w:id="71"/>
      <w:bookmarkEnd w:id="72"/>
      <w:bookmarkEnd w:id="73"/>
      <w:bookmarkEnd w:id="74"/>
      <w:bookmarkEnd w:id="75"/>
    </w:p>
    <w:p w14:paraId="75AEC6DA" w14:textId="4DBCD06A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509817302" w:history="1">
        <w:r w:rsidRPr="003F73DB">
          <w:rPr>
            <w:rStyle w:val="Hyperlink"/>
            <w:noProof/>
          </w:rPr>
          <w:t>Figure 1 - Wiring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0F8F0F" w14:textId="7FC29F39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3" w:history="1">
        <w:r w:rsidRPr="003F73DB">
          <w:rPr>
            <w:rStyle w:val="Hyperlink"/>
            <w:noProof/>
          </w:rPr>
          <w:t>Figure 2 - Postman: /api/motor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F001A5" w14:textId="4BA71CDA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4" w:history="1">
        <w:r w:rsidRPr="003F73DB">
          <w:rPr>
            <w:rStyle w:val="Hyperlink"/>
            <w:noProof/>
          </w:rPr>
          <w:t>Figure 3 - Postman: /api/distance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7C16EB" w14:textId="53FF2727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5" w:history="1">
        <w:r w:rsidRPr="003F73DB">
          <w:rPr>
            <w:rStyle w:val="Hyperlink"/>
            <w:noProof/>
          </w:rPr>
          <w:t>Figure 4 - Postman: /api/camera/SinglePicture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881880" w14:textId="0CC911B0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6" w:history="1">
        <w:r w:rsidRPr="003F73DB">
          <w:rPr>
            <w:rStyle w:val="Hyperlink"/>
            <w:noProof/>
          </w:rPr>
          <w:t>Figure 5 - Postman: /api/led -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20CC41" w14:textId="25E2E5C6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7" w:history="1">
        <w:r w:rsidRPr="003F73DB">
          <w:rPr>
            <w:rStyle w:val="Hyperlink"/>
            <w:noProof/>
          </w:rPr>
          <w:t>Figure 6 - Postman: /api/led -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48A6B7" w14:textId="60D4B2DB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8" w:history="1">
        <w:r w:rsidRPr="003F73DB">
          <w:rPr>
            <w:rStyle w:val="Hyperlink"/>
            <w:noProof/>
          </w:rPr>
          <w:t>Figure 7 - Postman: /api/temperature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3090CC" w14:textId="128305C0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9" w:history="1">
        <w:r w:rsidRPr="003F73DB">
          <w:rPr>
            <w:rStyle w:val="Hyperlink"/>
            <w:noProof/>
          </w:rPr>
          <w:t>Figure 8 - Postman: /api/shutdown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F501C1" w14:textId="7132CBAD" w:rsidR="004926E5" w:rsidRPr="005D61B5" w:rsidRDefault="00044ACD" w:rsidP="008E3D6E">
      <w:pPr>
        <w:rPr>
          <w:lang w:val="en-US"/>
        </w:rPr>
      </w:pPr>
      <w:r>
        <w:rPr>
          <w:lang w:val="en-US"/>
        </w:rPr>
        <w:fldChar w:fldCharType="end"/>
      </w:r>
    </w:p>
    <w:p w14:paraId="7E510DF8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76" w:name="_Toc391366298"/>
      <w:bookmarkStart w:id="77" w:name="_Toc391366422"/>
      <w:bookmarkStart w:id="78" w:name="_Toc391366513"/>
      <w:bookmarkStart w:id="79" w:name="_Toc391366636"/>
      <w:bookmarkStart w:id="80" w:name="_Toc509817920"/>
      <w:r w:rsidRPr="005D61B5">
        <w:rPr>
          <w:lang w:val="en-US"/>
        </w:rPr>
        <w:lastRenderedPageBreak/>
        <w:t>Index of Tables</w:t>
      </w:r>
      <w:bookmarkEnd w:id="76"/>
      <w:bookmarkEnd w:id="77"/>
      <w:bookmarkEnd w:id="78"/>
      <w:bookmarkEnd w:id="79"/>
      <w:bookmarkEnd w:id="80"/>
    </w:p>
    <w:p w14:paraId="185B6B0A" w14:textId="6A275FF5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509817293" w:history="1">
        <w:r w:rsidRPr="000C5759">
          <w:rPr>
            <w:rStyle w:val="Hyperlink"/>
            <w:noProof/>
          </w:rPr>
          <w:t>Table 1 - 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262FDC" w14:textId="0F16902B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294" w:history="1">
        <w:r w:rsidRPr="000C5759">
          <w:rPr>
            <w:rStyle w:val="Hyperlink"/>
            <w:noProof/>
          </w:rPr>
          <w:t>Table 2 - Actuators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08BAD7" w14:textId="261199F8" w:rsidR="00E60DDE" w:rsidRPr="005D61B5" w:rsidRDefault="00044ACD" w:rsidP="00BD267D">
      <w:pPr>
        <w:rPr>
          <w:lang w:val="en-US"/>
        </w:rPr>
      </w:pPr>
      <w:r>
        <w:rPr>
          <w:lang w:val="en-US"/>
        </w:rPr>
        <w:fldChar w:fldCharType="end"/>
      </w:r>
    </w:p>
    <w:p w14:paraId="57F4A8BD" w14:textId="77777777" w:rsidR="00A54535" w:rsidRPr="005D61B5" w:rsidRDefault="00A54535" w:rsidP="00A54535">
      <w:pPr>
        <w:pStyle w:val="berschrift1"/>
        <w:numPr>
          <w:ilvl w:val="0"/>
          <w:numId w:val="0"/>
        </w:numPr>
        <w:rPr>
          <w:lang w:val="en-US"/>
        </w:rPr>
      </w:pPr>
      <w:bookmarkStart w:id="81" w:name="_Toc509817921"/>
      <w:r w:rsidRPr="005D61B5">
        <w:rPr>
          <w:lang w:val="en-US"/>
        </w:rPr>
        <w:lastRenderedPageBreak/>
        <w:t>Hardware Datasheets</w:t>
      </w:r>
      <w:bookmarkEnd w:id="81"/>
    </w:p>
    <w:p w14:paraId="5FFA444F" w14:textId="252334C5" w:rsidR="00A54535" w:rsidRDefault="00A54535" w:rsidP="00A54535">
      <w:pPr>
        <w:pStyle w:val="berschrift2"/>
        <w:numPr>
          <w:ilvl w:val="0"/>
          <w:numId w:val="0"/>
        </w:numPr>
        <w:rPr>
          <w:lang w:val="en-US"/>
        </w:rPr>
      </w:pPr>
      <w:bookmarkStart w:id="82" w:name="_Toc509817922"/>
      <w:proofErr w:type="spellStart"/>
      <w:r w:rsidRPr="005D61B5">
        <w:rPr>
          <w:lang w:val="en-US"/>
        </w:rPr>
        <w:t>BattBorg</w:t>
      </w:r>
      <w:proofErr w:type="spellEnd"/>
      <w:r w:rsidRPr="005D61B5">
        <w:rPr>
          <w:lang w:val="en-US"/>
        </w:rPr>
        <w:t xml:space="preserve"> - Pi Battery Power Board PCB Only</w:t>
      </w:r>
      <w:bookmarkEnd w:id="82"/>
    </w:p>
    <w:p w14:paraId="52AC2F8C" w14:textId="2807476A" w:rsidR="004F6025" w:rsidRPr="004F6025" w:rsidRDefault="004F6025" w:rsidP="004F602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54ea201f-ebc2-48c4-9286-79e5783af2a6 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CYXR0Qm9yZyAtIFBpIEJhdHRlcnkgUG93ZXIgQm9hcmQgUENCIE9ubHkgKFNvbGRlcmVkKSk8L1RleHQ+DQogICAgPC9UZXh0VW5pdD4NCiAgPC9UZXh0VW5pdHM+DQo8L1BsYWNlaG9sZGVyPg==</w:instrText>
      </w:r>
      <w:r>
        <w:rPr>
          <w:lang w:val="en-US"/>
        </w:rPr>
        <w:fldChar w:fldCharType="separate"/>
      </w:r>
      <w:bookmarkStart w:id="83" w:name="_CTVP00154ea201febc248c4928679e5783af2a6"/>
      <w:r>
        <w:rPr>
          <w:lang w:val="en-US"/>
        </w:rPr>
        <w:t>(</w:t>
      </w:r>
      <w:proofErr w:type="spellStart"/>
      <w:r w:rsidRPr="004F6025">
        <w:rPr>
          <w:i/>
          <w:lang w:val="en-US"/>
        </w:rPr>
        <w:t>BattBorg</w:t>
      </w:r>
      <w:proofErr w:type="spellEnd"/>
      <w:r w:rsidRPr="004F6025">
        <w:rPr>
          <w:i/>
          <w:lang w:val="en-US"/>
        </w:rPr>
        <w:t xml:space="preserve"> - Pi Battery Power Board PCB Only (Soldered))</w:t>
      </w:r>
      <w:bookmarkEnd w:id="83"/>
      <w:r>
        <w:rPr>
          <w:lang w:val="en-US"/>
        </w:rPr>
        <w:fldChar w:fldCharType="end"/>
      </w:r>
    </w:p>
    <w:p w14:paraId="1F1B68E3" w14:textId="5548248B" w:rsidR="00A54535" w:rsidRDefault="00A54535" w:rsidP="00A54535">
      <w:pPr>
        <w:pStyle w:val="berschrift2"/>
        <w:numPr>
          <w:ilvl w:val="0"/>
          <w:numId w:val="0"/>
        </w:numPr>
        <w:rPr>
          <w:lang w:val="en-US"/>
        </w:rPr>
      </w:pPr>
      <w:bookmarkStart w:id="84" w:name="_Toc509817923"/>
      <w:proofErr w:type="spellStart"/>
      <w:r w:rsidRPr="005D61B5">
        <w:rPr>
          <w:lang w:val="en-US"/>
        </w:rPr>
        <w:t>PicoBorg</w:t>
      </w:r>
      <w:proofErr w:type="spellEnd"/>
      <w:r w:rsidRPr="005D61B5">
        <w:rPr>
          <w:lang w:val="en-US"/>
        </w:rPr>
        <w:t xml:space="preserve"> Reverse - Dual 5A Motor Controller</w:t>
      </w:r>
      <w:bookmarkEnd w:id="84"/>
    </w:p>
    <w:p w14:paraId="505D4BB3" w14:textId="372A922E" w:rsidR="000E5CAF" w:rsidRPr="00A0315B" w:rsidRDefault="00A0315B" w:rsidP="00A0315B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dd91b57d-723b-46ca-914e-f9ec69501e3d 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Gljb0JvcmcgUmV2ZXJzZSAtIER1YWwgNUEgTW90b3IgQ29udHJvbGxlcik8L1RleHQ+DQogICAgPC9UZXh0VW5pdD4NCiAgPC9UZXh0VW5pdHM+DQo8L1BsYWNlaG9sZGVyPg==</w:instrText>
      </w:r>
      <w:r>
        <w:rPr>
          <w:lang w:val="en-US"/>
        </w:rPr>
        <w:fldChar w:fldCharType="separate"/>
      </w:r>
      <w:bookmarkStart w:id="85" w:name="_CTVP001dd91b57d723b46ca914ef9ec69501e3d"/>
      <w:r>
        <w:rPr>
          <w:lang w:val="en-US"/>
        </w:rPr>
        <w:t>(</w:t>
      </w:r>
      <w:proofErr w:type="spellStart"/>
      <w:r w:rsidRPr="00A0315B">
        <w:rPr>
          <w:i/>
          <w:lang w:val="en-US"/>
        </w:rPr>
        <w:t>PicoBorg</w:t>
      </w:r>
      <w:proofErr w:type="spellEnd"/>
      <w:r w:rsidRPr="00A0315B">
        <w:rPr>
          <w:i/>
          <w:lang w:val="en-US"/>
        </w:rPr>
        <w:t xml:space="preserve"> Reverse - Dual 5A Motor Controller)</w:t>
      </w:r>
      <w:bookmarkEnd w:id="85"/>
      <w:r>
        <w:rPr>
          <w:lang w:val="en-US"/>
        </w:rPr>
        <w:fldChar w:fldCharType="end"/>
      </w:r>
    </w:p>
    <w:p w14:paraId="51D894A2" w14:textId="1D839CB9" w:rsidR="00A54535" w:rsidRDefault="00A54535" w:rsidP="00A54535">
      <w:pPr>
        <w:pStyle w:val="berschrift2"/>
        <w:numPr>
          <w:ilvl w:val="0"/>
          <w:numId w:val="0"/>
        </w:numPr>
        <w:rPr>
          <w:lang w:val="en-US"/>
        </w:rPr>
      </w:pPr>
      <w:bookmarkStart w:id="86" w:name="_Toc509817924"/>
      <w:r w:rsidRPr="005D61B5">
        <w:rPr>
          <w:lang w:val="en-US"/>
        </w:rPr>
        <w:t>KY-015 TEMPERATURE AND HUMIDITY SENSOR MODULE</w:t>
      </w:r>
      <w:bookmarkEnd w:id="86"/>
    </w:p>
    <w:p w14:paraId="5D202784" w14:textId="57130E5D" w:rsidR="00CF238A" w:rsidRPr="00CF238A" w:rsidRDefault="00F250C0" w:rsidP="00CF238A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6012bc36-d086-42b5-8e28-74f0dc75c5ce 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S1ktMDE1IFRlbXBlcmF0dXJlIGFuZCBIdW1pZGl0eSBTZW5zb3IgTW9kdWxlIC0gQXJkdWlub01vZHVsZXNJbmZvKTwvVGV4dD4NCiAgICA8L1RleHRVbml0Pg0KICA8L1RleHRVbml0cz4NCjwvUGxhY2Vob2xkZXI+</w:instrText>
      </w:r>
      <w:r>
        <w:rPr>
          <w:lang w:val="en-US"/>
        </w:rPr>
        <w:fldChar w:fldCharType="separate"/>
      </w:r>
      <w:bookmarkStart w:id="87" w:name="_CTVP0016012bc36d08642b58e2874f0dc75c5ce"/>
      <w:r>
        <w:rPr>
          <w:lang w:val="en-US"/>
        </w:rPr>
        <w:t>(</w:t>
      </w:r>
      <w:r w:rsidRPr="00F250C0">
        <w:rPr>
          <w:i/>
          <w:lang w:val="en-US"/>
        </w:rPr>
        <w:t xml:space="preserve">KY-015 Temperature and Humidity Sensor Module - </w:t>
      </w:r>
      <w:proofErr w:type="spellStart"/>
      <w:r w:rsidRPr="00F250C0">
        <w:rPr>
          <w:i/>
          <w:lang w:val="en-US"/>
        </w:rPr>
        <w:t>ArduinoModulesInfo</w:t>
      </w:r>
      <w:proofErr w:type="spellEnd"/>
      <w:r w:rsidRPr="00F250C0">
        <w:rPr>
          <w:i/>
          <w:lang w:val="en-US"/>
        </w:rPr>
        <w:t>)</w:t>
      </w:r>
      <w:bookmarkEnd w:id="87"/>
      <w:r>
        <w:rPr>
          <w:lang w:val="en-US"/>
        </w:rPr>
        <w:fldChar w:fldCharType="end"/>
      </w:r>
    </w:p>
    <w:p w14:paraId="7CCAF360" w14:textId="1F40DFD4" w:rsidR="00A54535" w:rsidRDefault="00A54535" w:rsidP="00A54535">
      <w:pPr>
        <w:pStyle w:val="berschrift2"/>
        <w:numPr>
          <w:ilvl w:val="0"/>
          <w:numId w:val="0"/>
        </w:numPr>
        <w:rPr>
          <w:lang w:val="en-US"/>
        </w:rPr>
      </w:pPr>
      <w:bookmarkStart w:id="88" w:name="_Toc509817925"/>
      <w:r w:rsidRPr="005D61B5">
        <w:rPr>
          <w:lang w:val="en-US"/>
        </w:rPr>
        <w:t>KY-009 RGB FULL COLOR LED SMD MODULE</w:t>
      </w:r>
      <w:bookmarkEnd w:id="88"/>
    </w:p>
    <w:p w14:paraId="16D77F3E" w14:textId="3B0D0165" w:rsidR="00CF238A" w:rsidRPr="00CF238A" w:rsidRDefault="00CF238A" w:rsidP="00CF238A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1b139dfa-f8df-4999-a3cc-af265249102e 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JHQiBMRUQgTW9kdWxlIC0gV2lra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Ny4gTcOkcnogMjAxNyk8L1RleHQ+DQogICAgPC9UZXh0VW5pdD4NCiAgPC9UZXh0VW5pdHM+DQo8L1BsYWNlaG9sZGVyPg==</w:instrText>
      </w:r>
      <w:r>
        <w:rPr>
          <w:lang w:val="en-US"/>
        </w:rPr>
        <w:fldChar w:fldCharType="separate"/>
      </w:r>
      <w:bookmarkStart w:id="89" w:name="_CTVP0011b139dfaf8df4999a3ccaf265249102e"/>
      <w:r>
        <w:rPr>
          <w:lang w:val="en-US"/>
        </w:rPr>
        <w:t>(</w:t>
      </w:r>
      <w:r w:rsidRPr="00CF238A">
        <w:rPr>
          <w:i/>
          <w:lang w:val="en-US"/>
        </w:rPr>
        <w:t xml:space="preserve">RGB LED Module - Wiki, </w:t>
      </w:r>
      <w:r w:rsidRPr="00CF238A">
        <w:rPr>
          <w:lang w:val="en-US"/>
        </w:rPr>
        <w:t xml:space="preserve">7. </w:t>
      </w:r>
      <w:proofErr w:type="spellStart"/>
      <w:r w:rsidRPr="00CF238A">
        <w:rPr>
          <w:lang w:val="en-US"/>
        </w:rPr>
        <w:t>März</w:t>
      </w:r>
      <w:proofErr w:type="spellEnd"/>
      <w:r w:rsidRPr="00CF238A">
        <w:rPr>
          <w:lang w:val="en-US"/>
        </w:rPr>
        <w:t xml:space="preserve"> 2017)</w:t>
      </w:r>
      <w:bookmarkEnd w:id="89"/>
      <w:r>
        <w:rPr>
          <w:lang w:val="en-US"/>
        </w:rPr>
        <w:fldChar w:fldCharType="end"/>
      </w:r>
    </w:p>
    <w:p w14:paraId="43C15AC0" w14:textId="0095D2E2" w:rsidR="008201E6" w:rsidRPr="008201E6" w:rsidRDefault="00A54535" w:rsidP="008201E6">
      <w:pPr>
        <w:pStyle w:val="berschrift2"/>
        <w:numPr>
          <w:ilvl w:val="0"/>
          <w:numId w:val="0"/>
        </w:numPr>
        <w:rPr>
          <w:lang w:val="en-US"/>
        </w:rPr>
      </w:pPr>
      <w:bookmarkStart w:id="90" w:name="_Toc509817926"/>
      <w:r w:rsidRPr="005D61B5">
        <w:rPr>
          <w:lang w:val="en-US"/>
        </w:rPr>
        <w:t>HC-SR04 Ultrasonic range sensor</w:t>
      </w:r>
      <w:bookmarkEnd w:id="90"/>
    </w:p>
    <w:p w14:paraId="1F210910" w14:textId="34F58D1F" w:rsidR="00CF238A" w:rsidRDefault="00CF238A" w:rsidP="00CF238A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f8cfd64e-6c47-4ff1-89ba-727381cb6de1 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VbHRyYXNvbmljIE1vZHVsZSAtIFdpa2ksIDwvVGV4dD4NCiAgICA8L1RleHRVbml0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jIwLiBNw6RyeiAyMDE3KTwvVGV4dD4NCiAgICA8L1RleHRVbml0Pg0KICA8L1RleHRVbml0cz4NCjwvUGxhY2Vob2xkZXI+</w:instrText>
      </w:r>
      <w:r>
        <w:rPr>
          <w:lang w:val="en-US"/>
        </w:rPr>
        <w:fldChar w:fldCharType="separate"/>
      </w:r>
      <w:bookmarkStart w:id="91" w:name="_CTVP001f8cfd64e6c474ff189ba727381cb6de1"/>
      <w:r>
        <w:rPr>
          <w:lang w:val="en-US"/>
        </w:rPr>
        <w:t>(</w:t>
      </w:r>
      <w:r w:rsidRPr="00CF238A">
        <w:rPr>
          <w:i/>
          <w:lang w:val="en-US"/>
        </w:rPr>
        <w:t xml:space="preserve">Ultrasonic Module - Wiki, </w:t>
      </w:r>
      <w:r w:rsidRPr="00CF238A">
        <w:rPr>
          <w:lang w:val="en-US"/>
        </w:rPr>
        <w:t xml:space="preserve">20. </w:t>
      </w:r>
      <w:proofErr w:type="spellStart"/>
      <w:r w:rsidRPr="00CF238A">
        <w:rPr>
          <w:lang w:val="en-US"/>
        </w:rPr>
        <w:t>März</w:t>
      </w:r>
      <w:proofErr w:type="spellEnd"/>
      <w:r w:rsidRPr="00CF238A">
        <w:rPr>
          <w:lang w:val="en-US"/>
        </w:rPr>
        <w:t xml:space="preserve"> 2017)</w:t>
      </w:r>
      <w:bookmarkEnd w:id="91"/>
      <w:r>
        <w:rPr>
          <w:lang w:val="en-US"/>
        </w:rPr>
        <w:fldChar w:fldCharType="end"/>
      </w:r>
    </w:p>
    <w:p w14:paraId="4B33A2E5" w14:textId="6E4D2124" w:rsidR="00F250C0" w:rsidRPr="00CF238A" w:rsidRDefault="00F250C0" w:rsidP="00CF238A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9b3abd75-7b54-4e6a-865c-2562c6af36b1 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Nb2RNeVBpIHwgSEMtU1IwNCBVbHRyYXNvbmljIFJhbmdlIFNlbnNvciBvbiB0aGUgUmFzcGJlcnJ5IFBpKTwvVGV4dD4NCiAgICA8L1RleHRVbml0Pg0KICA8L1RleHRVbml0cz4NCjwvUGxhY2Vob2xkZXI+</w:instrText>
      </w:r>
      <w:r>
        <w:rPr>
          <w:lang w:val="en-US"/>
        </w:rPr>
        <w:fldChar w:fldCharType="separate"/>
      </w:r>
      <w:bookmarkStart w:id="92" w:name="_CTVP0019b3abd757b544e6a865c2562c6af36b1"/>
      <w:r>
        <w:rPr>
          <w:lang w:val="en-US"/>
        </w:rPr>
        <w:t>(</w:t>
      </w:r>
      <w:proofErr w:type="spellStart"/>
      <w:r w:rsidRPr="00F250C0">
        <w:rPr>
          <w:i/>
          <w:lang w:val="en-US"/>
        </w:rPr>
        <w:t>ModMyPi</w:t>
      </w:r>
      <w:proofErr w:type="spellEnd"/>
      <w:r w:rsidRPr="00F250C0">
        <w:rPr>
          <w:i/>
          <w:lang w:val="en-US"/>
        </w:rPr>
        <w:t xml:space="preserve"> | HC-SR04 Ultrasonic Range Sensor on the Raspberry Pi)</w:t>
      </w:r>
      <w:bookmarkEnd w:id="92"/>
      <w:r>
        <w:rPr>
          <w:lang w:val="en-US"/>
        </w:rPr>
        <w:fldChar w:fldCharType="end"/>
      </w:r>
    </w:p>
    <w:p w14:paraId="45D17A3E" w14:textId="7CF9D771" w:rsidR="00F250C0" w:rsidRPr="00F250C0" w:rsidRDefault="005E3468" w:rsidP="00F250C0">
      <w:pPr>
        <w:pStyle w:val="CitaviBibliographyHeading"/>
      </w:pPr>
      <w:r>
        <w:rPr>
          <w:lang w:val="en-US"/>
        </w:rPr>
        <w:lastRenderedPageBreak/>
        <w:fldChar w:fldCharType="begin"/>
      </w:r>
      <w:r w:rsidR="00F250C0">
        <w:rPr>
          <w:lang w:val="en-US"/>
        </w:rPr>
        <w:instrText>ADDIN CITAVI.BIBLIOGRAPHY 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Z2l0aHViLmNvbeKAiy/igIthZGFmcnVpdC/igItBZGFmcnVpdF/igItQeXRob25f4oCLREhUPC9UZXh0PjwvVGV4dFVuaXQ+PFRleHRVbml0PjxJbnNlcnRQYXJhZ3JhcGhBZnRlcj5mYWxzZTwvSW5zZXJ0UGFyYWdyYXBoQWZ0ZXI+PEZvbnROYW1lIC8+PEZvbnRTdHlsZT48SXRhbGljPnRydWU8L0l0YWxpYz48TmFtZSAvPjwvRm9udFN0eWxlPjxGb250U2l6ZT4wPC9Gb250U2l6ZT48VGV4dD5CYXR0Qm9yZyAtIFBpIEJhdHRlcnkgUG93ZXIgQm9hcmQgUENCIE9ubHkgKFNvbGRlcmVkK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yYXNwYmVycnlwaS5vcmfigIsv4oCLZG93bmxvYWRzL+KAi3Jhc3BiaWFuL+KAizwvVGV4dD48L1RleHRVbml0PjxUZXh0VW5pdD48SW5zZXJ0UGFyYWdyYXBoQWZ0ZXI+ZmFsc2U8L0luc2VydFBhcmFncmFwaEFmdGVyPjxGb250TmFtZSAvPjxGb250U3R5bGU+PEl0YWxpYz50cnVlPC9JdGFsaWM+PE5hbWUgLz48L0ZvbnRTdHlsZT48Rm9udFNpemU+MDwvRm9udFNpemU+PFRleHQ+RnJpdHppbmc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DovL+KAi2ZyaXR6aW5nLm9yZ+KAiy/igItob21lL+KAiz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Rmxhc2sgVmlkZW8gU3RyZWFtaW5nIFJldmlzaXRlZCAtIG1pZ3VlbGdyaW5iZXJnLmNvb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Jsb2cubWlndWVsZ3JpbmJlcmcuY29t4oCLL+KAi3Bvc3Qv4oCLZmxhc2stdmlkZW8tc3RyZWFtaW5nLXJldmlzaXRlZD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hhY2thZGF5LmNvbeKAiy/igIsyMDE2L+KAizAxL+KAizIyL+KAi2hvdy10by11c2UtbGlkYXItd2l0aC10aGUtcmFzcGJlcnJ5LXBpL+KAizwvVGV4dD48L1RleHRVbml0PjxUZXh0VW5pdD48SW5zZXJ0UGFyYWdyYXBoQWZ0ZXI+ZmFsc2U8L0luc2VydFBhcmFncmFwaEFmdGVyPjxGb250TmFtZSAvPjxGb250U3R5bGU+PEl0YWxpYz50cnVlPC9JdGFsaWM+PE5hbWUgLz48L0ZvbnRTdHlsZT48Rm9udFNpemU+MDwvRm9udFNpemU+PFRleHQ+SW5zdGFsbGluZyBvcGVyYXRpbmcgc3lzdGVtIGltYWdlcy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OC4gRmVicnVhciAyMDE4XS4gVmVyZsO8Z2JhciB1bnRlcjogaHR0cHM6Ly/igIt3d3cucmFzcGJlcnJ5cGkub3Jn4oCLL+KAi2RvY3VtZW50YXRpb24v4oCLaW5zdGFsbGF0aW9uL+KAi2luc3RhbGxpbmctaW1hZ2VzL+KAi1JFQURNRS5tZDwvVGV4dD48L1RleHRVbml0PjxUZXh0VW5pdD48SW5zZXJ0UGFyYWdyYXBoQWZ0ZXI+ZmFsc2U8L0luc2VydFBhcmFncmFwaEFmdGVyPjxGb250TmFtZSAvPjxGb250U3R5bGU+PEl0YWxpYz50cnVlPC9JdGFsaWM+PE5hbWUgLz48L0ZvbnRTdHlsZT48Rm9udFNpemU+MDwvRm9udFNpemU+PFRleHQ+S1ktMDE1IFRlbXBlcmF0dXJlIGFuZCBIdW1pZGl0eSBTZW5zb3IgTW9kdWxlIC0gQXJkdWlub01vZHVsZXNJbmZv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TYuIE3DpHJ6IDIwMThdLiBWZXJmw7xnYmFyIHVudGVyOiBodHRwczovL+KAi3d3dy5tb2RteXBpLmNvbeKAiy/igItibG9nL+KAi2hjLXNyMDQtdWx0cmFzb25pYy1yYW5nZS1zZW5zb3Itb24tdGhlLXJhc3BiZXJyeS1waTwvVGV4dD48L1RleHRVbml0PjxUZXh0VW5pdD48SW5zZXJ0UGFyYWdyYXBoQWZ0ZXI+ZmFsc2U8L0luc2VydFBhcmFncmFwaEFmdGVyPjxGb250TmFtZSAvPjxGb250U3R5bGU+PEl0YWxpYz50cnVlPC9JdGFsaWM+PE5hbWUgLz48L0ZvbnRTdHlsZT48Rm9udFNpemU+MDwvRm9udFNpemU+PFRleHQ+UGljb0JvcmcgUmV2ZXJzZSAtIER1YWwgNUEgTW90b3IgQ29udHJvbGxlcj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21vdG9yLWNvbnRyb2wtMTEzNS/igItwaWNvYm9yZ3JldjwvVGV4dD48L1RleHRVbml0PjxUZXh0VW5pdD48SW5zZXJ0UGFyYWdyYXBoQWZ0ZXI+ZmFsc2U8L0luc2VydFBhcmFncmFwaEFmdGVyPjxGb250TmFtZSAvPjxGb250U3R5bGU+PEl0YWxpYz50cnVlPC9JdGFsaWM+PE5hbWUgLz48L0ZvbnRTdHlsZT48Rm9udFNpemU+MDwvRm9udFNpemU+PFRleHQ+UGljb0JvcmcgUmV2ZXJzZSAtIEV4YW1wbGVz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d3d3LnBpYm9yZy5vcmfigIsv4oCLYmxvZy/igItidWlsZC/igItwaWNvYm9yZy1yZXZlcnNlLWJ1aWxkL+KAi3BpY29ib3JnLXJldmVyc2UtZXhhbXBsZXM8L1RleHQ+PC9UZXh0VW5pdD48VGV4dFVuaXQ+PEluc2VydFBhcmFncmFwaEFmdGVyPmZhbHNlPC9JbnNlcnRQYXJhZ3JhcGhBZnRlcj48Rm9udE5hbWUgLz48Rm9udFN0eWxlPjxJdGFsaWM+dHJ1ZTwvSXRhbGljPjxOYW1lIC8+PC9Gb250U3R5bGU+PEZvbnRTaXplPjA8L0ZvbnRTaXplPjxUZXh0PlBpY29Cb3JnIFJldmVyc2UgLSBHZXR0aW5nIFN0YXJ0ZWQ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HM6Ly/igIt3d3cucGlib3JnLm9yZ+KAiy/igItibG9nL+KAi2J1aWxkL+KAi3BpY29ib3JnLXJldmVyc2UtYnVpbGQv4oCLcGljb2JvcmctcmV2ZXJzZS1nZXR0aW5nLXN0YXJ0ZWQ8L1RleHQ+PC9UZXh0VW5pdD48VGV4dFVuaXQ+PEluc2VydFBhcmFncmFwaEFmdGVyPmZhbHNlPC9JbnNlcnRQYXJhZ3JhcGhBZnRlcj48Rm9udE5hbWUgLz48Rm9udFN0eWxlPjxJdGFsaWM+dHJ1ZTwvSXRhbGljPjxOYW1lIC8+PC9Gb250U3R5bGU+PEZvbnRTaXplPjA8L0ZvbnRTaXplPjxUZXh0PlB5dGhvbiBwaWNhbWVyY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Mi4gTcOkcnogMjAxOF0uIFZlcmbDvGdiYXIgdW50ZXI6IGh0dHBzOi8v4oCLd3d3LnJhc3BiZXJyeXBpLm9yZ+KAiy/igItkb2N1bWVudGF0aW9uL+KAi3VzYWdlL+KAi2NhbWVyYS/igItweXRob24v4oCLUkVBRE1FLm1kPC9UZXh0PjwvVGV4dFVuaXQ+PFRleHRVbml0PjxJbnNlcnRQYXJhZ3JhcGhBZnRlcj5mYWxzZTwvSW5zZXJ0UGFyYWdyYXBoQWZ0ZXI+PEZvbnROYW1lIC8+PEZvbnRTdHlsZT48SXRhbGljPnRydWU8L0l0YWxpYz48TmFtZSAvPjwvRm9udFN0eWxlPjxGb250U2l6ZT4wPC9Gb250U2l6ZT48VGV4dD5yYXNwaS1jb25maWcgY29tbWFuZCBsaW5lIHBhcmFtZXRlciAtIFJhc3BiZXJyeSBQaSBGb3J1bXM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</w:instrText>
      </w:r>
      <w:r w:rsidR="00F250C0" w:rsidRPr="00F250C0">
        <w:instrText>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</w:instrText>
      </w:r>
      <w:r>
        <w:rPr>
          <w:lang w:val="en-US"/>
        </w:rPr>
        <w:fldChar w:fldCharType="separate"/>
      </w:r>
      <w:bookmarkStart w:id="93" w:name="_CTVBIBLIOGRAPHY1"/>
      <w:bookmarkStart w:id="94" w:name="_Toc509817927"/>
      <w:bookmarkEnd w:id="93"/>
      <w:proofErr w:type="spellStart"/>
      <w:r w:rsidR="000E5CAF" w:rsidRPr="000E5CAF">
        <w:t>B</w:t>
      </w:r>
      <w:r w:rsidR="000E5CAF">
        <w:t>ibliography</w:t>
      </w:r>
      <w:bookmarkEnd w:id="94"/>
      <w:proofErr w:type="spellEnd"/>
    </w:p>
    <w:p w14:paraId="7EDBCF1A" w14:textId="2A6D6E72" w:rsidR="00F250C0" w:rsidRPr="000E5CAF" w:rsidRDefault="00F250C0" w:rsidP="00F250C0">
      <w:pPr>
        <w:pStyle w:val="CitaviBibliographyEntry"/>
      </w:pPr>
      <w:bookmarkStart w:id="95" w:name="_CTVL001ebc75cf2eaac459891d338f42d71a8c1"/>
      <w:proofErr w:type="spellStart"/>
      <w:r w:rsidRPr="00F250C0">
        <w:rPr>
          <w:i/>
        </w:rPr>
        <w:t>adafruit</w:t>
      </w:r>
      <w:proofErr w:type="spellEnd"/>
      <w:r w:rsidRPr="00F250C0">
        <w:rPr>
          <w:i/>
        </w:rPr>
        <w:t>/</w:t>
      </w:r>
      <w:proofErr w:type="spellStart"/>
      <w:r w:rsidRPr="00F250C0">
        <w:rPr>
          <w:i/>
        </w:rPr>
        <w:t>Adafruit_Python_DHT</w:t>
      </w:r>
      <w:bookmarkEnd w:id="95"/>
      <w:proofErr w:type="spellEnd"/>
      <w:r w:rsidRPr="00F250C0">
        <w:t xml:space="preserve"> [online] [Zugriff am: 26. März 2018]. Verfügbar unter: </w:t>
      </w:r>
      <w:r w:rsidRPr="000E5CAF">
        <w:t>https://github.com/adafruit/Adafruit_Python_DHT</w:t>
      </w:r>
    </w:p>
    <w:p w14:paraId="3422BD45" w14:textId="37D13564" w:rsidR="00F250C0" w:rsidRPr="00F250C0" w:rsidRDefault="00F250C0" w:rsidP="00F250C0">
      <w:pPr>
        <w:pStyle w:val="CitaviBibliographyEntry"/>
      </w:pPr>
      <w:bookmarkStart w:id="96" w:name="_CTVL0011c1c442890344454be808dfaf7150f45"/>
      <w:proofErr w:type="spellStart"/>
      <w:r w:rsidRPr="00F250C0">
        <w:rPr>
          <w:i/>
        </w:rPr>
        <w:t>BattBorg</w:t>
      </w:r>
      <w:proofErr w:type="spellEnd"/>
      <w:r w:rsidRPr="00F250C0">
        <w:rPr>
          <w:i/>
        </w:rPr>
        <w:t xml:space="preserve"> - Pi </w:t>
      </w:r>
      <w:proofErr w:type="spellStart"/>
      <w:r w:rsidRPr="00F250C0">
        <w:rPr>
          <w:i/>
        </w:rPr>
        <w:t>Battery</w:t>
      </w:r>
      <w:proofErr w:type="spellEnd"/>
      <w:r w:rsidRPr="00F250C0">
        <w:rPr>
          <w:i/>
        </w:rPr>
        <w:t xml:space="preserve"> Power Board PCB </w:t>
      </w:r>
      <w:proofErr w:type="spellStart"/>
      <w:r w:rsidRPr="00F250C0">
        <w:rPr>
          <w:i/>
        </w:rPr>
        <w:t>Only</w:t>
      </w:r>
      <w:proofErr w:type="spellEnd"/>
      <w:r w:rsidRPr="00F250C0">
        <w:rPr>
          <w:i/>
        </w:rPr>
        <w:t xml:space="preserve"> (</w:t>
      </w:r>
      <w:proofErr w:type="spellStart"/>
      <w:r w:rsidRPr="00F250C0">
        <w:rPr>
          <w:i/>
        </w:rPr>
        <w:t>Soldered</w:t>
      </w:r>
      <w:proofErr w:type="spellEnd"/>
      <w:r w:rsidRPr="00F250C0">
        <w:rPr>
          <w:i/>
        </w:rPr>
        <w:t>)</w:t>
      </w:r>
      <w:bookmarkEnd w:id="96"/>
      <w:r w:rsidRPr="00F250C0">
        <w:t xml:space="preserve"> [online] [Zugriff am: 26. März 2018]. Verfügbar unter: https://www.piborg.org/power-1137/battborg</w:t>
      </w:r>
    </w:p>
    <w:p w14:paraId="3D4A54B6" w14:textId="0DE6F53F" w:rsidR="00F250C0" w:rsidRPr="00F250C0" w:rsidRDefault="00F250C0" w:rsidP="00F250C0">
      <w:pPr>
        <w:pStyle w:val="CitaviBibliographyEntry"/>
      </w:pPr>
      <w:bookmarkStart w:id="97" w:name="_CTVL0015786919db26841cdafd43970303910ca"/>
      <w:proofErr w:type="spellStart"/>
      <w:r w:rsidRPr="00F250C0">
        <w:rPr>
          <w:i/>
        </w:rPr>
        <w:t>bishoph</w:t>
      </w:r>
      <w:proofErr w:type="spellEnd"/>
      <w:r w:rsidRPr="00F250C0">
        <w:rPr>
          <w:i/>
        </w:rPr>
        <w:t>/</w:t>
      </w:r>
      <w:proofErr w:type="spellStart"/>
      <w:r w:rsidRPr="00F250C0">
        <w:rPr>
          <w:i/>
        </w:rPr>
        <w:t>sopare</w:t>
      </w:r>
      <w:bookmarkEnd w:id="97"/>
      <w:proofErr w:type="spellEnd"/>
      <w:r w:rsidRPr="00F250C0">
        <w:t xml:space="preserve"> [online] [Zugriff am: 21. März 2018]. Verfügbar unter: https://github.com/bishoph/sopare</w:t>
      </w:r>
    </w:p>
    <w:p w14:paraId="67B82ED4" w14:textId="0285C513" w:rsidR="00F250C0" w:rsidRPr="00F250C0" w:rsidRDefault="00F250C0" w:rsidP="00F250C0">
      <w:pPr>
        <w:pStyle w:val="CitaviBibliographyEntry"/>
      </w:pPr>
      <w:bookmarkStart w:id="98" w:name="_CTVL00168c3d6a97e214d19a34d7fcc1cb9ad86"/>
      <w:r w:rsidRPr="00F250C0">
        <w:rPr>
          <w:i/>
        </w:rPr>
        <w:t xml:space="preserve">Download Raspbian </w:t>
      </w:r>
      <w:proofErr w:type="spellStart"/>
      <w:r w:rsidRPr="00F250C0">
        <w:rPr>
          <w:i/>
        </w:rPr>
        <w:t>for</w:t>
      </w:r>
      <w:proofErr w:type="spellEnd"/>
      <w:r w:rsidRPr="00F250C0">
        <w:rPr>
          <w:i/>
        </w:rPr>
        <w:t xml:space="preserve"> Raspberry Pi</w:t>
      </w:r>
      <w:bookmarkEnd w:id="98"/>
      <w:r w:rsidRPr="00F250C0">
        <w:t xml:space="preserve"> [online] [Zugriff am: 26. März 2018]. Verfügbar unter: https://www.raspberrypi.org/downloads/raspbian/</w:t>
      </w:r>
    </w:p>
    <w:p w14:paraId="7FF722E1" w14:textId="12749B0E" w:rsidR="00F250C0" w:rsidRPr="00F250C0" w:rsidRDefault="00F250C0" w:rsidP="00F250C0">
      <w:pPr>
        <w:pStyle w:val="CitaviBibliographyEntry"/>
      </w:pPr>
      <w:bookmarkStart w:id="99" w:name="_CTVL00186fc88e9a353425b827f30684e242cef"/>
      <w:proofErr w:type="spellStart"/>
      <w:r w:rsidRPr="00F250C0">
        <w:rPr>
          <w:i/>
        </w:rPr>
        <w:t>Fritzing</w:t>
      </w:r>
      <w:bookmarkEnd w:id="99"/>
      <w:proofErr w:type="spellEnd"/>
      <w:r w:rsidRPr="00F250C0">
        <w:t xml:space="preserve"> [online] [Zugriff am: 26. März 2018]. Verfügbar unter: http://fritzing.org/home/</w:t>
      </w:r>
    </w:p>
    <w:p w14:paraId="08E2647E" w14:textId="2773CD86" w:rsidR="00F250C0" w:rsidRPr="00F250C0" w:rsidRDefault="00F250C0" w:rsidP="00F250C0">
      <w:pPr>
        <w:pStyle w:val="CitaviBibliographyEntry"/>
      </w:pPr>
      <w:bookmarkStart w:id="100" w:name="_CTVL001006473eca8b34fe9a428f7b12ae87cef"/>
      <w:r w:rsidRPr="00F250C0">
        <w:rPr>
          <w:caps/>
        </w:rPr>
        <w:t>Grinberg</w:t>
      </w:r>
      <w:bookmarkEnd w:id="100"/>
      <w:r w:rsidRPr="00F250C0">
        <w:t xml:space="preserve">, M. </w:t>
      </w:r>
      <w:proofErr w:type="spellStart"/>
      <w:r w:rsidRPr="00F250C0">
        <w:rPr>
          <w:i/>
        </w:rPr>
        <w:t>Flask</w:t>
      </w:r>
      <w:proofErr w:type="spellEnd"/>
      <w:r w:rsidRPr="00F250C0">
        <w:rPr>
          <w:i/>
        </w:rPr>
        <w:t xml:space="preserve"> Video Streaming </w:t>
      </w:r>
      <w:proofErr w:type="spellStart"/>
      <w:r w:rsidRPr="00F250C0">
        <w:rPr>
          <w:i/>
        </w:rPr>
        <w:t>Revisited</w:t>
      </w:r>
      <w:proofErr w:type="spellEnd"/>
      <w:r w:rsidRPr="00F250C0">
        <w:rPr>
          <w:i/>
        </w:rPr>
        <w:t xml:space="preserve"> - miguelgrinberg.com</w:t>
      </w:r>
      <w:r w:rsidRPr="00F250C0">
        <w:t xml:space="preserve"> [online] [Zugriff am: 26. März 2018]. Verfügbar unter: https://blog.miguelgrinberg.com/post/flask-video-streaming-revisited</w:t>
      </w:r>
    </w:p>
    <w:p w14:paraId="730EE764" w14:textId="16D7E525" w:rsidR="00F250C0" w:rsidRPr="00F250C0" w:rsidRDefault="00F250C0" w:rsidP="00F250C0">
      <w:pPr>
        <w:pStyle w:val="CitaviBibliographyEntry"/>
      </w:pPr>
      <w:bookmarkStart w:id="101" w:name="_CTVL00134680c03ad684fd18e7641c0d7ddb48c"/>
      <w:r w:rsidRPr="00F250C0">
        <w:rPr>
          <w:caps/>
        </w:rPr>
        <w:t>Grinberg</w:t>
      </w:r>
      <w:bookmarkEnd w:id="101"/>
      <w:r w:rsidRPr="00F250C0">
        <w:t xml:space="preserve">, M. </w:t>
      </w:r>
      <w:r w:rsidRPr="00F250C0">
        <w:rPr>
          <w:i/>
        </w:rPr>
        <w:t xml:space="preserve">Video Streaming </w:t>
      </w:r>
      <w:proofErr w:type="spellStart"/>
      <w:r w:rsidRPr="00F250C0">
        <w:rPr>
          <w:i/>
        </w:rPr>
        <w:t>with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Flask</w:t>
      </w:r>
      <w:proofErr w:type="spellEnd"/>
      <w:r w:rsidRPr="00F250C0">
        <w:rPr>
          <w:i/>
        </w:rPr>
        <w:t xml:space="preserve"> - miguelgrinberg.com</w:t>
      </w:r>
      <w:r w:rsidRPr="00F250C0">
        <w:t xml:space="preserve"> [online] [Zugriff am: 17. März 2018]. Verfügbar unter: https://blog.miguelgrinberg.com/post/video-streaming-with-flask</w:t>
      </w:r>
    </w:p>
    <w:p w14:paraId="16365E19" w14:textId="07E7BA02" w:rsidR="00F250C0" w:rsidRPr="00F250C0" w:rsidRDefault="00F250C0" w:rsidP="00F250C0">
      <w:pPr>
        <w:pStyle w:val="CitaviBibliographyEntry"/>
      </w:pPr>
      <w:bookmarkStart w:id="102" w:name="_CTVL00195c6edc9519245c8a6fa3aee5718e424"/>
      <w:proofErr w:type="spellStart"/>
      <w:r w:rsidRPr="00F250C0">
        <w:rPr>
          <w:i/>
        </w:rPr>
        <w:t>How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to</w:t>
      </w:r>
      <w:proofErr w:type="spellEnd"/>
      <w:r w:rsidRPr="00F250C0">
        <w:rPr>
          <w:i/>
        </w:rPr>
        <w:t xml:space="preserve"> Use </w:t>
      </w:r>
      <w:proofErr w:type="spellStart"/>
      <w:r w:rsidRPr="00F250C0">
        <w:rPr>
          <w:i/>
        </w:rPr>
        <w:t>Lidar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with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the</w:t>
      </w:r>
      <w:proofErr w:type="spellEnd"/>
      <w:r w:rsidRPr="00F250C0">
        <w:rPr>
          <w:i/>
        </w:rPr>
        <w:t xml:space="preserve"> Raspberry Pi</w:t>
      </w:r>
      <w:bookmarkEnd w:id="102"/>
      <w:r w:rsidRPr="00F250C0">
        <w:t xml:space="preserve"> [online] [Zugriff am: 26. März 2018]. Verfügbar unter: https://hackaday.com/2016/01/22/how-to-use-lidar-with-the-raspberry-pi/</w:t>
      </w:r>
    </w:p>
    <w:p w14:paraId="138D8525" w14:textId="0727F9B4" w:rsidR="00F250C0" w:rsidRPr="00F250C0" w:rsidRDefault="00F250C0" w:rsidP="00F250C0">
      <w:pPr>
        <w:pStyle w:val="CitaviBibliographyEntry"/>
      </w:pPr>
      <w:bookmarkStart w:id="103" w:name="_CTVL0016122ffb533c14a4b9ed349469a9b5ace"/>
      <w:proofErr w:type="spellStart"/>
      <w:r w:rsidRPr="00F250C0">
        <w:rPr>
          <w:i/>
        </w:rPr>
        <w:t>Installing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operating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system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images</w:t>
      </w:r>
      <w:proofErr w:type="spellEnd"/>
      <w:r w:rsidRPr="00F250C0">
        <w:rPr>
          <w:i/>
        </w:rPr>
        <w:t xml:space="preserve"> - Raspberry Pi </w:t>
      </w:r>
      <w:proofErr w:type="spellStart"/>
      <w:r w:rsidRPr="00F250C0">
        <w:rPr>
          <w:i/>
        </w:rPr>
        <w:t>Documentation</w:t>
      </w:r>
      <w:bookmarkEnd w:id="103"/>
      <w:proofErr w:type="spellEnd"/>
      <w:r w:rsidRPr="00F250C0">
        <w:t xml:space="preserve"> [online] [Zugriff am: 28. Februar 2018]. Verfügbar unter: https://www.raspberrypi.org/documentation/installation/installing-images/README.md</w:t>
      </w:r>
    </w:p>
    <w:p w14:paraId="042D3361" w14:textId="52248586" w:rsidR="00F250C0" w:rsidRPr="00F250C0" w:rsidRDefault="00F250C0" w:rsidP="00F250C0">
      <w:pPr>
        <w:pStyle w:val="CitaviBibliographyEntry"/>
      </w:pPr>
      <w:bookmarkStart w:id="104" w:name="_CTVL0019e5813ab7b3c4e618e8087196e050eed"/>
      <w:r w:rsidRPr="00F250C0">
        <w:rPr>
          <w:i/>
        </w:rPr>
        <w:t xml:space="preserve">KY-015 </w:t>
      </w:r>
      <w:proofErr w:type="spellStart"/>
      <w:r w:rsidRPr="00F250C0">
        <w:rPr>
          <w:i/>
        </w:rPr>
        <w:t>Temperature</w:t>
      </w:r>
      <w:proofErr w:type="spellEnd"/>
      <w:r w:rsidRPr="00F250C0">
        <w:rPr>
          <w:i/>
        </w:rPr>
        <w:t xml:space="preserve"> and </w:t>
      </w:r>
      <w:proofErr w:type="spellStart"/>
      <w:r w:rsidRPr="00F250C0">
        <w:rPr>
          <w:i/>
        </w:rPr>
        <w:t>Humidity</w:t>
      </w:r>
      <w:proofErr w:type="spellEnd"/>
      <w:r w:rsidRPr="00F250C0">
        <w:rPr>
          <w:i/>
        </w:rPr>
        <w:t xml:space="preserve"> Sensor Module - </w:t>
      </w:r>
      <w:proofErr w:type="spellStart"/>
      <w:r w:rsidRPr="00F250C0">
        <w:rPr>
          <w:i/>
        </w:rPr>
        <w:t>ArduinoModulesInfo</w:t>
      </w:r>
      <w:bookmarkEnd w:id="104"/>
      <w:proofErr w:type="spellEnd"/>
      <w:r w:rsidRPr="00F250C0">
        <w:t xml:space="preserve"> [online] [Zugriff am: 26. März 2018]. Verfügbar unter: https://arduinomodules.info/ky-015-temperature-humidity-sensor-module/</w:t>
      </w:r>
    </w:p>
    <w:p w14:paraId="5ECBD0AE" w14:textId="68D02868" w:rsidR="00F250C0" w:rsidRPr="00F250C0" w:rsidRDefault="00F250C0" w:rsidP="00F250C0">
      <w:pPr>
        <w:pStyle w:val="CitaviBibliographyEntry"/>
      </w:pPr>
      <w:bookmarkStart w:id="105" w:name="_CTVL0011059822a10ca4d60b8c37ffb9116e16a"/>
      <w:r w:rsidRPr="00F250C0">
        <w:rPr>
          <w:i/>
          <w:lang w:val="en-US"/>
        </w:rPr>
        <w:t>Meet Jasper: open-source voice computing - Raspberry Pi</w:t>
      </w:r>
      <w:bookmarkEnd w:id="105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20. </w:t>
      </w:r>
      <w:r w:rsidRPr="00F250C0">
        <w:t>März 2018]. Verfügbar unter: https://www.raspberrypi.org/blog/meet-jasper-open-source-voice-computing/</w:t>
      </w:r>
    </w:p>
    <w:p w14:paraId="0F601A92" w14:textId="4142FFFE" w:rsidR="00F250C0" w:rsidRPr="00F250C0" w:rsidRDefault="00F250C0" w:rsidP="00F250C0">
      <w:pPr>
        <w:pStyle w:val="CitaviBibliographyEntry"/>
      </w:pPr>
      <w:bookmarkStart w:id="106" w:name="_CTVL001fe27b721c6e54ad49b5b2a7f39be1bf3"/>
      <w:proofErr w:type="spellStart"/>
      <w:r w:rsidRPr="00F250C0">
        <w:rPr>
          <w:i/>
          <w:lang w:val="en-US"/>
        </w:rPr>
        <w:lastRenderedPageBreak/>
        <w:t>ModMyPi</w:t>
      </w:r>
      <w:proofErr w:type="spellEnd"/>
      <w:r w:rsidRPr="00F250C0">
        <w:rPr>
          <w:i/>
          <w:lang w:val="en-US"/>
        </w:rPr>
        <w:t xml:space="preserve"> | HC-SR04 Ultrasonic Range Sensor on the Raspberry Pi</w:t>
      </w:r>
      <w:bookmarkEnd w:id="106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16. </w:t>
      </w:r>
      <w:r w:rsidRPr="00F250C0">
        <w:t>März 2018]. Verfügbar unter: https://www.modmypi.com/blog/hc-sr04-ultrasonic-range-sensor-on-the-raspberry-pi</w:t>
      </w:r>
    </w:p>
    <w:p w14:paraId="21DA162C" w14:textId="2F12CF58" w:rsidR="00F250C0" w:rsidRPr="00F250C0" w:rsidRDefault="00F250C0" w:rsidP="00F250C0">
      <w:pPr>
        <w:pStyle w:val="CitaviBibliographyEntry"/>
      </w:pPr>
      <w:bookmarkStart w:id="107" w:name="_CTVL001062b20af4c0f458ca026dea2d81766ac"/>
      <w:proofErr w:type="spellStart"/>
      <w:r w:rsidRPr="00F250C0">
        <w:rPr>
          <w:i/>
          <w:lang w:val="en-US"/>
        </w:rPr>
        <w:t>PicoBorg</w:t>
      </w:r>
      <w:proofErr w:type="spellEnd"/>
      <w:r w:rsidRPr="00F250C0">
        <w:rPr>
          <w:i/>
          <w:lang w:val="en-US"/>
        </w:rPr>
        <w:t xml:space="preserve"> Reverse - Dual 5A Motor Controller</w:t>
      </w:r>
      <w:bookmarkEnd w:id="107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26. </w:t>
      </w:r>
      <w:r w:rsidRPr="00F250C0">
        <w:t>März 2018]. Verfügbar unter: https://www.piborg.org/motor-control-1135/picoborgrev</w:t>
      </w:r>
    </w:p>
    <w:p w14:paraId="4C7EA23E" w14:textId="6D2940D9" w:rsidR="00F250C0" w:rsidRPr="00F250C0" w:rsidRDefault="00F250C0" w:rsidP="00F250C0">
      <w:pPr>
        <w:pStyle w:val="CitaviBibliographyEntry"/>
      </w:pPr>
      <w:bookmarkStart w:id="108" w:name="_CTVL0010e832c2b430a45688294c545539572ac"/>
      <w:proofErr w:type="spellStart"/>
      <w:r w:rsidRPr="00F250C0">
        <w:rPr>
          <w:i/>
        </w:rPr>
        <w:t>PicoBorg</w:t>
      </w:r>
      <w:proofErr w:type="spellEnd"/>
      <w:r w:rsidRPr="00F250C0">
        <w:rPr>
          <w:i/>
        </w:rPr>
        <w:t xml:space="preserve"> Reverse - </w:t>
      </w:r>
      <w:proofErr w:type="spellStart"/>
      <w:r w:rsidRPr="00F250C0">
        <w:rPr>
          <w:i/>
        </w:rPr>
        <w:t>Examples</w:t>
      </w:r>
      <w:bookmarkEnd w:id="108"/>
      <w:proofErr w:type="spellEnd"/>
      <w:r w:rsidRPr="00F250C0">
        <w:t xml:space="preserve"> [online] [Zugriff am: 26. März 2018]. Verfügbar unter: https://www.piborg.org/blog/build/picoborg-reverse-build/picoborg-reverse-examples</w:t>
      </w:r>
    </w:p>
    <w:p w14:paraId="7C67A92A" w14:textId="6EC6A6E2" w:rsidR="00F250C0" w:rsidRPr="00F250C0" w:rsidRDefault="00F250C0" w:rsidP="00F250C0">
      <w:pPr>
        <w:pStyle w:val="CitaviBibliographyEntry"/>
      </w:pPr>
      <w:bookmarkStart w:id="109" w:name="_CTVL001e330b107d13b41b08ff134bcf5c3dc8d"/>
      <w:proofErr w:type="spellStart"/>
      <w:r w:rsidRPr="00F250C0">
        <w:rPr>
          <w:i/>
        </w:rPr>
        <w:t>PicoBorg</w:t>
      </w:r>
      <w:proofErr w:type="spellEnd"/>
      <w:r w:rsidRPr="00F250C0">
        <w:rPr>
          <w:i/>
        </w:rPr>
        <w:t xml:space="preserve"> Reverse - </w:t>
      </w:r>
      <w:proofErr w:type="spellStart"/>
      <w:r w:rsidRPr="00F250C0">
        <w:rPr>
          <w:i/>
        </w:rPr>
        <w:t>Getting</w:t>
      </w:r>
      <w:proofErr w:type="spellEnd"/>
      <w:r w:rsidRPr="00F250C0">
        <w:rPr>
          <w:i/>
        </w:rPr>
        <w:t xml:space="preserve"> </w:t>
      </w:r>
      <w:proofErr w:type="spellStart"/>
      <w:r w:rsidRPr="00F250C0">
        <w:rPr>
          <w:i/>
        </w:rPr>
        <w:t>Started</w:t>
      </w:r>
      <w:bookmarkEnd w:id="109"/>
      <w:proofErr w:type="spellEnd"/>
      <w:r w:rsidRPr="00F250C0">
        <w:t xml:space="preserve"> [online] [Zugriff am: 26. März 2018]. Verfügbar unter: https://www.piborg.org/blog/build/picoborg-reverse-build/picoborg-reverse-getting-started</w:t>
      </w:r>
    </w:p>
    <w:p w14:paraId="4C915CD8" w14:textId="0773BC0C" w:rsidR="00F250C0" w:rsidRPr="00F250C0" w:rsidRDefault="00F250C0" w:rsidP="00F250C0">
      <w:pPr>
        <w:pStyle w:val="CitaviBibliographyEntry"/>
      </w:pPr>
      <w:bookmarkStart w:id="110" w:name="_CTVL0011a2f3065cfcf4bbdbd88fb5b153b1203"/>
      <w:r w:rsidRPr="00F250C0">
        <w:rPr>
          <w:i/>
        </w:rPr>
        <w:t xml:space="preserve">Python </w:t>
      </w:r>
      <w:proofErr w:type="spellStart"/>
      <w:r w:rsidRPr="00F250C0">
        <w:rPr>
          <w:i/>
        </w:rPr>
        <w:t>picamera</w:t>
      </w:r>
      <w:proofErr w:type="spellEnd"/>
      <w:r w:rsidRPr="00F250C0">
        <w:rPr>
          <w:i/>
        </w:rPr>
        <w:t xml:space="preserve"> - Raspberry Pi </w:t>
      </w:r>
      <w:proofErr w:type="spellStart"/>
      <w:r w:rsidRPr="00F250C0">
        <w:rPr>
          <w:i/>
        </w:rPr>
        <w:t>Documentation</w:t>
      </w:r>
      <w:bookmarkEnd w:id="110"/>
      <w:proofErr w:type="spellEnd"/>
      <w:r w:rsidRPr="00F250C0">
        <w:t xml:space="preserve"> [online] [Zugriff am: 22. März 2018]. Verfügbar unter: https://www.raspberrypi.org/documentation/usage/camera/python/README.md</w:t>
      </w:r>
    </w:p>
    <w:p w14:paraId="42613743" w14:textId="000E1AA8" w:rsidR="00F250C0" w:rsidRPr="00F250C0" w:rsidRDefault="00F250C0" w:rsidP="00F250C0">
      <w:pPr>
        <w:pStyle w:val="CitaviBibliographyEntry"/>
      </w:pPr>
      <w:bookmarkStart w:id="111" w:name="_CTVL0017b64ff11ece24679b76a286d335449ff"/>
      <w:proofErr w:type="spellStart"/>
      <w:r w:rsidRPr="00F250C0">
        <w:rPr>
          <w:i/>
          <w:lang w:val="en-US"/>
        </w:rPr>
        <w:t>raspi</w:t>
      </w:r>
      <w:proofErr w:type="spellEnd"/>
      <w:r w:rsidRPr="00F250C0">
        <w:rPr>
          <w:i/>
          <w:lang w:val="en-US"/>
        </w:rPr>
        <w:t>-config command line parameter - Raspberry Pi Forums</w:t>
      </w:r>
      <w:bookmarkEnd w:id="111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15. </w:t>
      </w:r>
      <w:r w:rsidRPr="00F250C0">
        <w:t>März 2018]. Verfügbar unter: https://www.raspberrypi.org/forums/viewtopic.php?t=21632</w:t>
      </w:r>
    </w:p>
    <w:p w14:paraId="6CC3AB2F" w14:textId="3230A63F" w:rsidR="00F250C0" w:rsidRPr="00F250C0" w:rsidRDefault="00F250C0" w:rsidP="00F250C0">
      <w:pPr>
        <w:pStyle w:val="CitaviBibliographyEntry"/>
      </w:pPr>
      <w:bookmarkStart w:id="112" w:name="_CTVL001990e3fc8f7f34cf89cfa12c433f95f1d"/>
      <w:r w:rsidRPr="00F250C0">
        <w:rPr>
          <w:i/>
        </w:rPr>
        <w:t>RGB LED Module - Wiki</w:t>
      </w:r>
      <w:bookmarkEnd w:id="112"/>
      <w:r w:rsidRPr="00F250C0">
        <w:t xml:space="preserve"> [online], 7 März 2017 [Zugriff am: 26. März 2018]. Verfügbar unter: http://wiki.sunfounder.cc/index.php?title=RGB_LED_Module</w:t>
      </w:r>
    </w:p>
    <w:p w14:paraId="05D3FA8A" w14:textId="495F24EB" w:rsidR="00F250C0" w:rsidRPr="00F250C0" w:rsidRDefault="00F250C0" w:rsidP="00F250C0">
      <w:pPr>
        <w:pStyle w:val="CitaviBibliographyEntry"/>
      </w:pPr>
      <w:bookmarkStart w:id="113" w:name="_CTVL001f40e2fd4e49f45449f56fa83e207e16a"/>
      <w:proofErr w:type="spellStart"/>
      <w:r w:rsidRPr="00F250C0">
        <w:rPr>
          <w:i/>
        </w:rPr>
        <w:t>RPi</w:t>
      </w:r>
      <w:proofErr w:type="spellEnd"/>
      <w:r w:rsidRPr="00F250C0">
        <w:rPr>
          <w:i/>
        </w:rPr>
        <w:t>-Cam-Web-Interface - eLinux.org</w:t>
      </w:r>
      <w:bookmarkEnd w:id="113"/>
      <w:r w:rsidRPr="00F250C0">
        <w:t xml:space="preserve"> [online], 23 März 2018 [Zugriff am: 26. März 2018]. Verfügbar unter: https://elinux.org/RPi-Cam-Web-Interface</w:t>
      </w:r>
    </w:p>
    <w:p w14:paraId="1D9246FF" w14:textId="135BA260" w:rsidR="00F250C0" w:rsidRPr="00F250C0" w:rsidRDefault="00F250C0" w:rsidP="00F250C0">
      <w:pPr>
        <w:pStyle w:val="CitaviBibliographyEntry"/>
      </w:pPr>
      <w:bookmarkStart w:id="114" w:name="_CTVL00145a1e272217841beac2fe3bbb615c7b7"/>
      <w:proofErr w:type="spellStart"/>
      <w:r w:rsidRPr="00F250C0">
        <w:rPr>
          <w:i/>
        </w:rPr>
        <w:t>schollz</w:t>
      </w:r>
      <w:proofErr w:type="spellEnd"/>
      <w:r w:rsidRPr="00F250C0">
        <w:rPr>
          <w:i/>
        </w:rPr>
        <w:t>/find</w:t>
      </w:r>
      <w:bookmarkEnd w:id="114"/>
      <w:r w:rsidRPr="00F250C0">
        <w:t xml:space="preserve"> [online] [Zugriff am: 22. März 2018]. Verfügbar unter: https://github.com/schollz/find</w:t>
      </w:r>
    </w:p>
    <w:p w14:paraId="4B35B2ED" w14:textId="126D9553" w:rsidR="00F250C0" w:rsidRPr="00F250C0" w:rsidRDefault="00F250C0" w:rsidP="00F250C0">
      <w:pPr>
        <w:pStyle w:val="CitaviBibliographyEntry"/>
      </w:pPr>
      <w:bookmarkStart w:id="115" w:name="_CTVL001d802c27aaa4049fd975b32358efcd14d"/>
      <w:r w:rsidRPr="00F250C0">
        <w:rPr>
          <w:caps/>
          <w:lang w:val="en-US"/>
        </w:rPr>
        <w:t>Semiconductor</w:t>
      </w:r>
      <w:bookmarkEnd w:id="115"/>
      <w:r w:rsidRPr="00F250C0">
        <w:rPr>
          <w:lang w:val="en-US"/>
        </w:rPr>
        <w:t xml:space="preserve">, F. und </w:t>
      </w:r>
      <w:r w:rsidRPr="00F250C0">
        <w:rPr>
          <w:caps/>
          <w:lang w:val="en-US"/>
        </w:rPr>
        <w:t xml:space="preserve">Inc. </w:t>
      </w:r>
      <w:r w:rsidRPr="00F250C0">
        <w:rPr>
          <w:lang w:val="en-US"/>
        </w:rPr>
        <w:t>AN3397, Implementing Positioning Algorithms Using Accelerometers - Application Notes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26. </w:t>
      </w:r>
      <w:r w:rsidRPr="00F250C0">
        <w:t>März 2018]. Verfügbar unter: https://www.nxp.com/docs/en/application-note/AN3397.pdf</w:t>
      </w:r>
    </w:p>
    <w:p w14:paraId="6B87088F" w14:textId="4A80BBFF" w:rsidR="00F250C0" w:rsidRDefault="00F250C0" w:rsidP="00F250C0">
      <w:pPr>
        <w:pStyle w:val="CitaviBibliographyEntry"/>
        <w:rPr>
          <w:lang w:val="en-US"/>
        </w:rPr>
      </w:pPr>
      <w:bookmarkStart w:id="116" w:name="_CTVL0012616928e0afb486bae1cb399be0552cd"/>
      <w:r w:rsidRPr="00F250C0">
        <w:rPr>
          <w:i/>
          <w:lang w:val="en-US"/>
        </w:rPr>
        <w:t xml:space="preserve">Serving Static Files (such as </w:t>
      </w:r>
      <w:proofErr w:type="spellStart"/>
      <w:r w:rsidRPr="00F250C0">
        <w:rPr>
          <w:i/>
          <w:lang w:val="en-US"/>
        </w:rPr>
        <w:t>js</w:t>
      </w:r>
      <w:proofErr w:type="spellEnd"/>
      <w:r w:rsidRPr="00F250C0">
        <w:rPr>
          <w:i/>
          <w:lang w:val="en-US"/>
        </w:rPr>
        <w:t xml:space="preserve">, </w:t>
      </w:r>
      <w:proofErr w:type="spellStart"/>
      <w:r w:rsidRPr="00F250C0">
        <w:rPr>
          <w:i/>
          <w:lang w:val="en-US"/>
        </w:rPr>
        <w:t>css</w:t>
      </w:r>
      <w:proofErr w:type="spellEnd"/>
      <w:r w:rsidRPr="00F250C0">
        <w:rPr>
          <w:i/>
          <w:lang w:val="en-US"/>
        </w:rPr>
        <w:t xml:space="preserve"> and images) (web.py)</w:t>
      </w:r>
      <w:bookmarkEnd w:id="116"/>
      <w:r w:rsidRPr="00F250C0">
        <w:rPr>
          <w:lang w:val="en-US"/>
        </w:rPr>
        <w:t xml:space="preserve"> [online], 28 </w:t>
      </w:r>
      <w:proofErr w:type="spellStart"/>
      <w:r w:rsidRPr="00F250C0">
        <w:rPr>
          <w:lang w:val="en-US"/>
        </w:rPr>
        <w:t>Februar</w:t>
      </w:r>
      <w:proofErr w:type="spellEnd"/>
      <w:r w:rsidRPr="00F250C0">
        <w:rPr>
          <w:lang w:val="en-US"/>
        </w:rPr>
        <w:t xml:space="preserve"> 2018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26. </w:t>
      </w:r>
      <w:proofErr w:type="spellStart"/>
      <w:r w:rsidRPr="00F250C0">
        <w:rPr>
          <w:lang w:val="en-US"/>
        </w:rPr>
        <w:t>März</w:t>
      </w:r>
      <w:proofErr w:type="spellEnd"/>
      <w:r w:rsidRPr="00F250C0">
        <w:rPr>
          <w:lang w:val="en-US"/>
        </w:rPr>
        <w:t xml:space="preserve"> 2018]. </w:t>
      </w:r>
      <w:proofErr w:type="spellStart"/>
      <w:r w:rsidRPr="00F250C0">
        <w:rPr>
          <w:lang w:val="en-US"/>
        </w:rPr>
        <w:t>Verfügbar</w:t>
      </w:r>
      <w:proofErr w:type="spellEnd"/>
      <w:r w:rsidRPr="00F250C0">
        <w:rPr>
          <w:lang w:val="en-US"/>
        </w:rPr>
        <w:t xml:space="preserve"> </w:t>
      </w:r>
      <w:proofErr w:type="spellStart"/>
      <w:r w:rsidRPr="00F250C0">
        <w:rPr>
          <w:lang w:val="en-US"/>
        </w:rPr>
        <w:t>unter</w:t>
      </w:r>
      <w:proofErr w:type="spellEnd"/>
      <w:r w:rsidRPr="00F250C0">
        <w:rPr>
          <w:lang w:val="en-US"/>
        </w:rPr>
        <w:t>: http://webpy.org/cookbook/staticfiles</w:t>
      </w:r>
    </w:p>
    <w:p w14:paraId="7B507E63" w14:textId="74676D41" w:rsidR="00F250C0" w:rsidRPr="00F250C0" w:rsidRDefault="00F250C0" w:rsidP="00F250C0">
      <w:pPr>
        <w:pStyle w:val="CitaviBibliographyEntry"/>
      </w:pPr>
      <w:bookmarkStart w:id="117" w:name="_CTVL001e7648ae0355a43149c71a2d519e84713"/>
      <w:r w:rsidRPr="00F250C0">
        <w:rPr>
          <w:i/>
          <w:lang w:val="en-US"/>
        </w:rPr>
        <w:t>Setting up a Raspberry Pi as an access point in a standalone network (NAT) - Raspberry Pi Documentation</w:t>
      </w:r>
      <w:bookmarkEnd w:id="117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15. </w:t>
      </w:r>
      <w:r w:rsidRPr="00F250C0">
        <w:t>März 2018]. Verfügbar unter: https://www.raspberrypi.org/documentation/configuration/wireless/access-point.md</w:t>
      </w:r>
    </w:p>
    <w:p w14:paraId="407EA54A" w14:textId="2DDB0B44" w:rsidR="00F250C0" w:rsidRPr="00F250C0" w:rsidRDefault="00F250C0" w:rsidP="00F250C0">
      <w:pPr>
        <w:pStyle w:val="CitaviBibliographyEntry"/>
      </w:pPr>
      <w:bookmarkStart w:id="118" w:name="_CTVL001854650ff89fc447693e7c42d75c9f025"/>
      <w:r w:rsidRPr="00F250C0">
        <w:rPr>
          <w:i/>
          <w:lang w:val="en-US"/>
        </w:rPr>
        <w:lastRenderedPageBreak/>
        <w:t>SSH (Secure Shell) - Raspberry Pi Documentation</w:t>
      </w:r>
      <w:bookmarkEnd w:id="118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28. </w:t>
      </w:r>
      <w:r w:rsidRPr="00F250C0">
        <w:t>Februar 2018]. Verfügbar unter: https://www.raspberrypi.org/documentation/remote-access/ssh/</w:t>
      </w:r>
    </w:p>
    <w:p w14:paraId="48611B2A" w14:textId="2435261A" w:rsidR="00F250C0" w:rsidRPr="00F250C0" w:rsidRDefault="00F250C0" w:rsidP="00F250C0">
      <w:pPr>
        <w:pStyle w:val="CitaviBibliographyEntry"/>
      </w:pPr>
      <w:bookmarkStart w:id="119" w:name="_CTVL00111305f05309242e3868b79c7ec479f91"/>
      <w:r w:rsidRPr="00F250C0">
        <w:rPr>
          <w:i/>
          <w:lang w:val="en-US"/>
        </w:rPr>
        <w:t xml:space="preserve">Step by step: Raspberry Pi offline voice recognition with SOPARE | home of </w:t>
      </w:r>
      <w:proofErr w:type="spellStart"/>
      <w:r w:rsidRPr="00F250C0">
        <w:rPr>
          <w:i/>
          <w:lang w:val="en-US"/>
        </w:rPr>
        <w:t>bishoph</w:t>
      </w:r>
      <w:bookmarkEnd w:id="119"/>
      <w:proofErr w:type="spellEnd"/>
      <w:r w:rsidRPr="00F250C0">
        <w:rPr>
          <w:lang w:val="en-US"/>
        </w:rPr>
        <w:t xml:space="preserve"> [online] [</w:t>
      </w:r>
      <w:proofErr w:type="spellStart"/>
      <w:r w:rsidRPr="00F250C0">
        <w:rPr>
          <w:lang w:val="en-US"/>
        </w:rPr>
        <w:t>Zugriff</w:t>
      </w:r>
      <w:proofErr w:type="spellEnd"/>
      <w:r w:rsidRPr="00F250C0">
        <w:rPr>
          <w:lang w:val="en-US"/>
        </w:rPr>
        <w:t xml:space="preserve"> am: 21. </w:t>
      </w:r>
      <w:r w:rsidRPr="00F250C0">
        <w:t>März 2018]. Verfügbar unter: https://www.bishoph.org/step-by-step-raspberry-pi-offline-voice-recognition-with-sopare/</w:t>
      </w:r>
    </w:p>
    <w:p w14:paraId="73DEFE64" w14:textId="483B1B2F" w:rsidR="00F250C0" w:rsidRPr="00F250C0" w:rsidRDefault="00F250C0" w:rsidP="00F250C0">
      <w:pPr>
        <w:pStyle w:val="CitaviBibliographyEntry"/>
      </w:pPr>
      <w:bookmarkStart w:id="120" w:name="_CTVL001511a98942a114e568cda100318e265be"/>
      <w:proofErr w:type="spellStart"/>
      <w:r w:rsidRPr="00F250C0">
        <w:rPr>
          <w:i/>
        </w:rPr>
        <w:t>systemd</w:t>
      </w:r>
      <w:proofErr w:type="spellEnd"/>
      <w:r w:rsidRPr="00F250C0">
        <w:rPr>
          <w:i/>
        </w:rPr>
        <w:t xml:space="preserve"> - Raspberry Pi </w:t>
      </w:r>
      <w:proofErr w:type="spellStart"/>
      <w:r w:rsidRPr="00F250C0">
        <w:rPr>
          <w:i/>
        </w:rPr>
        <w:t>Documentation</w:t>
      </w:r>
      <w:bookmarkEnd w:id="120"/>
      <w:proofErr w:type="spellEnd"/>
      <w:r w:rsidRPr="00F250C0">
        <w:t xml:space="preserve"> [online] [Zugriff am: 15. März 2018]. Verfügbar unter: https://www.raspberrypi.org/documentation/linux/usage/systemd.md</w:t>
      </w:r>
    </w:p>
    <w:p w14:paraId="5BDF6F72" w14:textId="1718CE53" w:rsidR="00F250C0" w:rsidRPr="00F250C0" w:rsidRDefault="00F250C0" w:rsidP="00F250C0">
      <w:pPr>
        <w:pStyle w:val="CitaviBibliographyEntry"/>
      </w:pPr>
      <w:bookmarkStart w:id="121" w:name="_CTVL0011c2cd628e2594b5992734316acf27f69"/>
      <w:proofErr w:type="spellStart"/>
      <w:r w:rsidRPr="00F250C0">
        <w:rPr>
          <w:i/>
        </w:rPr>
        <w:t>Ultrasonic</w:t>
      </w:r>
      <w:proofErr w:type="spellEnd"/>
      <w:r w:rsidRPr="00F250C0">
        <w:rPr>
          <w:i/>
        </w:rPr>
        <w:t xml:space="preserve"> Module - Wiki</w:t>
      </w:r>
      <w:bookmarkEnd w:id="121"/>
      <w:r w:rsidRPr="00F250C0">
        <w:t xml:space="preserve"> [online], 20 März 2017 [Zugriff am: 26. März 2018]. Verfügbar unter: http://wiki.sunfounder.cc/index.php?title=Ultrasonic_Module</w:t>
      </w:r>
    </w:p>
    <w:p w14:paraId="378B2CEB" w14:textId="27612114" w:rsidR="00F250C0" w:rsidRDefault="00F250C0" w:rsidP="00F250C0">
      <w:pPr>
        <w:pStyle w:val="CitaviBibliographyEntry"/>
        <w:rPr>
          <w:lang w:val="en-US"/>
        </w:rPr>
      </w:pPr>
      <w:bookmarkStart w:id="122" w:name="_CTVL001e040fba81dd5469385e0f3aefc960d1a"/>
      <w:r w:rsidRPr="00F250C0">
        <w:rPr>
          <w:i/>
        </w:rPr>
        <w:t xml:space="preserve">Welcome </w:t>
      </w:r>
      <w:proofErr w:type="spellStart"/>
      <w:r w:rsidRPr="00F250C0">
        <w:rPr>
          <w:i/>
        </w:rPr>
        <w:t>to</w:t>
      </w:r>
      <w:proofErr w:type="spellEnd"/>
      <w:r w:rsidRPr="00F250C0">
        <w:rPr>
          <w:i/>
        </w:rPr>
        <w:t xml:space="preserve"> web.py! (web.py)</w:t>
      </w:r>
      <w:bookmarkEnd w:id="122"/>
      <w:r w:rsidRPr="00F250C0">
        <w:t xml:space="preserve"> [online], 28 Februar 2018 [Zugriff am: 26. März 2018]. </w:t>
      </w:r>
      <w:proofErr w:type="spellStart"/>
      <w:r w:rsidRPr="00F250C0">
        <w:rPr>
          <w:lang w:val="en-US"/>
        </w:rPr>
        <w:t>Verfügbar</w:t>
      </w:r>
      <w:proofErr w:type="spellEnd"/>
      <w:r w:rsidRPr="00F250C0">
        <w:rPr>
          <w:lang w:val="en-US"/>
        </w:rPr>
        <w:t xml:space="preserve"> </w:t>
      </w:r>
      <w:proofErr w:type="spellStart"/>
      <w:r w:rsidRPr="00F250C0">
        <w:rPr>
          <w:lang w:val="en-US"/>
        </w:rPr>
        <w:t>unter</w:t>
      </w:r>
      <w:proofErr w:type="spellEnd"/>
      <w:r w:rsidRPr="00F250C0">
        <w:rPr>
          <w:lang w:val="en-US"/>
        </w:rPr>
        <w:t>: http://webpy.org/</w:t>
      </w:r>
    </w:p>
    <w:p w14:paraId="695B5E02" w14:textId="27B72174" w:rsidR="005E3468" w:rsidRPr="00A0315B" w:rsidRDefault="005E3468" w:rsidP="00F250C0">
      <w:pPr>
        <w:pStyle w:val="CitaviBibliographyEntry"/>
      </w:pPr>
      <w:r>
        <w:rPr>
          <w:lang w:val="en-US"/>
        </w:rPr>
        <w:fldChar w:fldCharType="end"/>
      </w:r>
    </w:p>
    <w:sectPr w:rsidR="005E3468" w:rsidRPr="00A0315B" w:rsidSect="00A82B12">
      <w:headerReference w:type="default" r:id="rId23"/>
      <w:pgSz w:w="11907" w:h="16840" w:code="9"/>
      <w:pgMar w:top="2552" w:right="1701" w:bottom="1701" w:left="1985" w:header="851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D186F" w14:textId="77777777" w:rsidR="00AC3E58" w:rsidRDefault="00AC3E58">
      <w:pPr>
        <w:spacing w:after="0" w:line="240" w:lineRule="auto"/>
      </w:pPr>
      <w:r>
        <w:separator/>
      </w:r>
    </w:p>
  </w:endnote>
  <w:endnote w:type="continuationSeparator" w:id="0">
    <w:p w14:paraId="297DD031" w14:textId="77777777" w:rsidR="00AC3E58" w:rsidRDefault="00AC3E58">
      <w:pPr>
        <w:spacing w:after="0" w:line="240" w:lineRule="auto"/>
      </w:pPr>
      <w:r>
        <w:continuationSeparator/>
      </w:r>
    </w:p>
  </w:endnote>
  <w:endnote w:type="continuationNotice" w:id="1">
    <w:p w14:paraId="152B187F" w14:textId="77777777" w:rsidR="00AC3E58" w:rsidRDefault="00AC3E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4FB5" w14:textId="587C483A" w:rsidR="00FC679B" w:rsidRPr="008227FE" w:rsidRDefault="008227FE" w:rsidP="00A82B12">
    <w:pPr>
      <w:pStyle w:val="Fuzeile"/>
      <w:jc w:val="right"/>
    </w:pPr>
    <w:r w:rsidRPr="008227FE">
      <w:fldChar w:fldCharType="begin"/>
    </w:r>
    <w:r w:rsidRPr="008227FE">
      <w:instrText>PAGE   \* MERGEFORMAT</w:instrText>
    </w:r>
    <w:r w:rsidRPr="008227FE">
      <w:fldChar w:fldCharType="separate"/>
    </w:r>
    <w:r w:rsidR="00B74B85">
      <w:rPr>
        <w:noProof/>
      </w:rPr>
      <w:t>7</w:t>
    </w:r>
    <w:r w:rsidRPr="008227F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51CD1" w14:textId="77777777" w:rsidR="00AC3E58" w:rsidRDefault="00AC3E58">
      <w:pPr>
        <w:spacing w:after="0" w:line="240" w:lineRule="auto"/>
      </w:pPr>
      <w:r>
        <w:separator/>
      </w:r>
    </w:p>
  </w:footnote>
  <w:footnote w:type="continuationSeparator" w:id="0">
    <w:p w14:paraId="5AA9081B" w14:textId="77777777" w:rsidR="00AC3E58" w:rsidRDefault="00AC3E58">
      <w:pPr>
        <w:spacing w:after="0" w:line="240" w:lineRule="auto"/>
      </w:pPr>
      <w:r>
        <w:continuationSeparator/>
      </w:r>
    </w:p>
  </w:footnote>
  <w:footnote w:type="continuationNotice" w:id="1">
    <w:p w14:paraId="67EB3CAD" w14:textId="77777777" w:rsidR="00AC3E58" w:rsidRDefault="00AC3E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FDC2C" w14:textId="77777777" w:rsidR="00832A8F" w:rsidRDefault="002B6635">
    <w:pPr>
      <w:pStyle w:val="Kopfzeile"/>
    </w:pPr>
    <w:fldSimple w:instr=" AUTOTEXT  &quot; Leer&quot;  \* MERGEFORMAT ">
      <w:r w:rsidR="00B71AFF">
        <w:rPr>
          <w:b/>
          <w:bCs/>
          <w:lang w:val="en-US"/>
        </w:rPr>
        <w:t>Error! AutoText entry not defined.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361D8" w14:textId="77777777" w:rsidR="00801A08" w:rsidRPr="0014773F" w:rsidRDefault="00801A08" w:rsidP="0014773F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7E435" w14:textId="2A82CB51" w:rsidR="00801A08" w:rsidRPr="008259CD" w:rsidRDefault="005B040F" w:rsidP="008259CD">
    <w:pPr>
      <w:pStyle w:val="Kopfzeile"/>
    </w:pPr>
    <w:r>
      <w:fldChar w:fldCharType="begin"/>
    </w:r>
    <w:r>
      <w:instrText xml:space="preserve"> STYLEREF  "Heading 1"  \* MERGEFORMAT </w:instrText>
    </w:r>
    <w:r>
      <w:fldChar w:fldCharType="separate"/>
    </w:r>
    <w:r w:rsidR="00477FB4">
      <w:rPr>
        <w:b/>
        <w:bCs/>
        <w:noProof/>
      </w:rPr>
      <w:t>Fehler! Verwenden Sie die Registerkarte 'Start', um Heading 1 dem Text zuzuweisen, der hier angezeigt werden soll.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6C4E1" w14:textId="3690325A" w:rsidR="00D15C4E" w:rsidRPr="00D15C4E" w:rsidRDefault="002B6635" w:rsidP="00D15C4E">
    <w:pPr>
      <w:pStyle w:val="Kopfzeile"/>
    </w:pPr>
    <w:fldSimple w:instr=" STYLEREF  &quot;Überschrift 1&quot;  \* MERGEFORMAT ">
      <w:r w:rsidR="00477FB4" w:rsidRPr="00477FB4">
        <w:rPr>
          <w:b/>
          <w:bCs/>
          <w:noProof/>
          <w:lang w:val="en-US"/>
        </w:rPr>
        <w:t>Hardware</w:t>
      </w:r>
      <w:r w:rsidR="00477FB4">
        <w:rPr>
          <w:noProof/>
        </w:rPr>
        <w:t xml:space="preserve"> Datasheets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8340C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7E41B26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BEDD5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250CFA6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12A18AA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4EE220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ED29D08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B6966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E28C7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F057D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E549B"/>
    <w:multiLevelType w:val="hybridMultilevel"/>
    <w:tmpl w:val="EA5424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56159B"/>
    <w:multiLevelType w:val="hybridMultilevel"/>
    <w:tmpl w:val="940ADD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816EC"/>
    <w:multiLevelType w:val="multilevel"/>
    <w:tmpl w:val="B0B0030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8DB73CC"/>
    <w:multiLevelType w:val="hybridMultilevel"/>
    <w:tmpl w:val="73F6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5C0D18"/>
    <w:multiLevelType w:val="hybridMultilevel"/>
    <w:tmpl w:val="01D460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013F8"/>
    <w:multiLevelType w:val="hybridMultilevel"/>
    <w:tmpl w:val="6870E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B16DD"/>
    <w:multiLevelType w:val="hybridMultilevel"/>
    <w:tmpl w:val="98F2FE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961660"/>
    <w:multiLevelType w:val="hybridMultilevel"/>
    <w:tmpl w:val="F4E6C0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E085D"/>
    <w:multiLevelType w:val="hybridMultilevel"/>
    <w:tmpl w:val="F668BD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97884"/>
    <w:multiLevelType w:val="hybridMultilevel"/>
    <w:tmpl w:val="07BAD9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C758BB"/>
    <w:multiLevelType w:val="hybridMultilevel"/>
    <w:tmpl w:val="9DC4F4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B21D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2"/>
  </w:num>
  <w:num w:numId="3">
    <w:abstractNumId w:val="14"/>
  </w:num>
  <w:num w:numId="4">
    <w:abstractNumId w:val="15"/>
  </w:num>
  <w:num w:numId="5">
    <w:abstractNumId w:val="19"/>
  </w:num>
  <w:num w:numId="6">
    <w:abstractNumId w:val="17"/>
  </w:num>
  <w:num w:numId="7">
    <w:abstractNumId w:val="11"/>
  </w:num>
  <w:num w:numId="8">
    <w:abstractNumId w:val="18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FF"/>
    <w:rsid w:val="00004225"/>
    <w:rsid w:val="000159BD"/>
    <w:rsid w:val="00024AAC"/>
    <w:rsid w:val="000275E3"/>
    <w:rsid w:val="000343E7"/>
    <w:rsid w:val="000367F3"/>
    <w:rsid w:val="00042D02"/>
    <w:rsid w:val="000437ED"/>
    <w:rsid w:val="00044ACD"/>
    <w:rsid w:val="00052E2F"/>
    <w:rsid w:val="0006223D"/>
    <w:rsid w:val="000673C5"/>
    <w:rsid w:val="00076A31"/>
    <w:rsid w:val="00081400"/>
    <w:rsid w:val="0008438F"/>
    <w:rsid w:val="000A0416"/>
    <w:rsid w:val="000A2199"/>
    <w:rsid w:val="000C04D6"/>
    <w:rsid w:val="000C2DBF"/>
    <w:rsid w:val="000C512B"/>
    <w:rsid w:val="000E07BD"/>
    <w:rsid w:val="000E489C"/>
    <w:rsid w:val="000E5CAF"/>
    <w:rsid w:val="000F2566"/>
    <w:rsid w:val="00104563"/>
    <w:rsid w:val="00104755"/>
    <w:rsid w:val="001102FA"/>
    <w:rsid w:val="00113010"/>
    <w:rsid w:val="001154EF"/>
    <w:rsid w:val="001279A8"/>
    <w:rsid w:val="00130AEC"/>
    <w:rsid w:val="00133F91"/>
    <w:rsid w:val="00135233"/>
    <w:rsid w:val="0014773F"/>
    <w:rsid w:val="00151749"/>
    <w:rsid w:val="001537B8"/>
    <w:rsid w:val="00154DEA"/>
    <w:rsid w:val="001610C2"/>
    <w:rsid w:val="001619F5"/>
    <w:rsid w:val="00161D91"/>
    <w:rsid w:val="00162C1E"/>
    <w:rsid w:val="00170983"/>
    <w:rsid w:val="0017522B"/>
    <w:rsid w:val="001766F6"/>
    <w:rsid w:val="00185B4B"/>
    <w:rsid w:val="00192217"/>
    <w:rsid w:val="00194F2B"/>
    <w:rsid w:val="00195CE0"/>
    <w:rsid w:val="00196C25"/>
    <w:rsid w:val="001B6DAB"/>
    <w:rsid w:val="001B73B6"/>
    <w:rsid w:val="001C24B7"/>
    <w:rsid w:val="001C6132"/>
    <w:rsid w:val="001D77C0"/>
    <w:rsid w:val="001E1547"/>
    <w:rsid w:val="001F36D9"/>
    <w:rsid w:val="00202325"/>
    <w:rsid w:val="00205E03"/>
    <w:rsid w:val="00207A3E"/>
    <w:rsid w:val="00210768"/>
    <w:rsid w:val="0021178D"/>
    <w:rsid w:val="00220394"/>
    <w:rsid w:val="00222A58"/>
    <w:rsid w:val="00233B1D"/>
    <w:rsid w:val="00236CF1"/>
    <w:rsid w:val="00242047"/>
    <w:rsid w:val="00242B75"/>
    <w:rsid w:val="00247556"/>
    <w:rsid w:val="0024786A"/>
    <w:rsid w:val="002509A9"/>
    <w:rsid w:val="002576D8"/>
    <w:rsid w:val="0026180E"/>
    <w:rsid w:val="00262002"/>
    <w:rsid w:val="00262BEB"/>
    <w:rsid w:val="00265E32"/>
    <w:rsid w:val="00266F2A"/>
    <w:rsid w:val="00272D9E"/>
    <w:rsid w:val="002910FD"/>
    <w:rsid w:val="00293C57"/>
    <w:rsid w:val="00294346"/>
    <w:rsid w:val="002A474D"/>
    <w:rsid w:val="002A55E9"/>
    <w:rsid w:val="002A7355"/>
    <w:rsid w:val="002B0AC2"/>
    <w:rsid w:val="002B0E9A"/>
    <w:rsid w:val="002B6635"/>
    <w:rsid w:val="002D12D6"/>
    <w:rsid w:val="002D13BF"/>
    <w:rsid w:val="002E26C6"/>
    <w:rsid w:val="002E39B6"/>
    <w:rsid w:val="002E6C1E"/>
    <w:rsid w:val="002E7B1F"/>
    <w:rsid w:val="002F1C5A"/>
    <w:rsid w:val="002F2486"/>
    <w:rsid w:val="00303B0E"/>
    <w:rsid w:val="003116AD"/>
    <w:rsid w:val="00313140"/>
    <w:rsid w:val="00316A3E"/>
    <w:rsid w:val="00324025"/>
    <w:rsid w:val="00324347"/>
    <w:rsid w:val="003258B3"/>
    <w:rsid w:val="00334015"/>
    <w:rsid w:val="00335733"/>
    <w:rsid w:val="00340640"/>
    <w:rsid w:val="003443F6"/>
    <w:rsid w:val="00354856"/>
    <w:rsid w:val="0036581B"/>
    <w:rsid w:val="00366C54"/>
    <w:rsid w:val="00383AED"/>
    <w:rsid w:val="00383EBD"/>
    <w:rsid w:val="00384A4B"/>
    <w:rsid w:val="00390BFD"/>
    <w:rsid w:val="003A043B"/>
    <w:rsid w:val="003A1C65"/>
    <w:rsid w:val="003C1166"/>
    <w:rsid w:val="003C465A"/>
    <w:rsid w:val="003C4D8E"/>
    <w:rsid w:val="003F1F05"/>
    <w:rsid w:val="0040112E"/>
    <w:rsid w:val="00413740"/>
    <w:rsid w:val="00413B23"/>
    <w:rsid w:val="00451E32"/>
    <w:rsid w:val="0045249A"/>
    <w:rsid w:val="00453696"/>
    <w:rsid w:val="00455015"/>
    <w:rsid w:val="00465491"/>
    <w:rsid w:val="00477FB4"/>
    <w:rsid w:val="004826D7"/>
    <w:rsid w:val="004830FA"/>
    <w:rsid w:val="004926E5"/>
    <w:rsid w:val="00492DA2"/>
    <w:rsid w:val="0049640A"/>
    <w:rsid w:val="004A561F"/>
    <w:rsid w:val="004B0CB6"/>
    <w:rsid w:val="004C3B30"/>
    <w:rsid w:val="004C4EBC"/>
    <w:rsid w:val="004E67EA"/>
    <w:rsid w:val="004F6025"/>
    <w:rsid w:val="005055D7"/>
    <w:rsid w:val="00506A3E"/>
    <w:rsid w:val="00513BB1"/>
    <w:rsid w:val="0052226C"/>
    <w:rsid w:val="00523052"/>
    <w:rsid w:val="00537C2B"/>
    <w:rsid w:val="00541025"/>
    <w:rsid w:val="00550916"/>
    <w:rsid w:val="0055097C"/>
    <w:rsid w:val="00552D04"/>
    <w:rsid w:val="005533A6"/>
    <w:rsid w:val="005576F2"/>
    <w:rsid w:val="005722C0"/>
    <w:rsid w:val="00584E16"/>
    <w:rsid w:val="00587506"/>
    <w:rsid w:val="0059224C"/>
    <w:rsid w:val="00596C5E"/>
    <w:rsid w:val="005A1D9A"/>
    <w:rsid w:val="005A54D7"/>
    <w:rsid w:val="005B0172"/>
    <w:rsid w:val="005B040F"/>
    <w:rsid w:val="005B6BBC"/>
    <w:rsid w:val="005D2EFF"/>
    <w:rsid w:val="005D61B5"/>
    <w:rsid w:val="005D764F"/>
    <w:rsid w:val="005E3468"/>
    <w:rsid w:val="005E34F9"/>
    <w:rsid w:val="00605E50"/>
    <w:rsid w:val="00610151"/>
    <w:rsid w:val="00626805"/>
    <w:rsid w:val="00641A7B"/>
    <w:rsid w:val="006424A8"/>
    <w:rsid w:val="00651CE9"/>
    <w:rsid w:val="00652D9C"/>
    <w:rsid w:val="006532C8"/>
    <w:rsid w:val="00657F2A"/>
    <w:rsid w:val="00663B7C"/>
    <w:rsid w:val="00665BB3"/>
    <w:rsid w:val="00666A95"/>
    <w:rsid w:val="006712DA"/>
    <w:rsid w:val="006719F1"/>
    <w:rsid w:val="00672CC2"/>
    <w:rsid w:val="00676303"/>
    <w:rsid w:val="00677D9E"/>
    <w:rsid w:val="006826CE"/>
    <w:rsid w:val="006B69A5"/>
    <w:rsid w:val="006C1C8A"/>
    <w:rsid w:val="006C7CD5"/>
    <w:rsid w:val="006C7CD7"/>
    <w:rsid w:val="006D3798"/>
    <w:rsid w:val="006E4FA4"/>
    <w:rsid w:val="006E50D1"/>
    <w:rsid w:val="006E6D06"/>
    <w:rsid w:val="006F4A87"/>
    <w:rsid w:val="006F580E"/>
    <w:rsid w:val="00701A17"/>
    <w:rsid w:val="00705B95"/>
    <w:rsid w:val="0070698E"/>
    <w:rsid w:val="00707FB2"/>
    <w:rsid w:val="007204AF"/>
    <w:rsid w:val="00722791"/>
    <w:rsid w:val="00730719"/>
    <w:rsid w:val="00733FEC"/>
    <w:rsid w:val="007374BE"/>
    <w:rsid w:val="00741609"/>
    <w:rsid w:val="00742B45"/>
    <w:rsid w:val="007474BB"/>
    <w:rsid w:val="00752F7B"/>
    <w:rsid w:val="00754B80"/>
    <w:rsid w:val="00754DAA"/>
    <w:rsid w:val="00782EBB"/>
    <w:rsid w:val="007950D2"/>
    <w:rsid w:val="007957F7"/>
    <w:rsid w:val="007A0100"/>
    <w:rsid w:val="007A08FA"/>
    <w:rsid w:val="007A1298"/>
    <w:rsid w:val="007A6F2B"/>
    <w:rsid w:val="007B251B"/>
    <w:rsid w:val="007C00DE"/>
    <w:rsid w:val="007C39D0"/>
    <w:rsid w:val="007C5DF7"/>
    <w:rsid w:val="007C6994"/>
    <w:rsid w:val="007D1843"/>
    <w:rsid w:val="007E4961"/>
    <w:rsid w:val="007F1C39"/>
    <w:rsid w:val="007F3F44"/>
    <w:rsid w:val="00800F17"/>
    <w:rsid w:val="008010AC"/>
    <w:rsid w:val="00801A08"/>
    <w:rsid w:val="00803040"/>
    <w:rsid w:val="00804B00"/>
    <w:rsid w:val="00804D36"/>
    <w:rsid w:val="00804F7E"/>
    <w:rsid w:val="00806C1E"/>
    <w:rsid w:val="00807152"/>
    <w:rsid w:val="0081098A"/>
    <w:rsid w:val="008143C2"/>
    <w:rsid w:val="008201E6"/>
    <w:rsid w:val="008204B6"/>
    <w:rsid w:val="008227FE"/>
    <w:rsid w:val="008254CA"/>
    <w:rsid w:val="008259CD"/>
    <w:rsid w:val="00831E0A"/>
    <w:rsid w:val="00832A8F"/>
    <w:rsid w:val="00833079"/>
    <w:rsid w:val="00864279"/>
    <w:rsid w:val="0087263B"/>
    <w:rsid w:val="0087275B"/>
    <w:rsid w:val="00875529"/>
    <w:rsid w:val="008764DE"/>
    <w:rsid w:val="00883329"/>
    <w:rsid w:val="00897556"/>
    <w:rsid w:val="008A0B1D"/>
    <w:rsid w:val="008B524A"/>
    <w:rsid w:val="008C6589"/>
    <w:rsid w:val="008D5262"/>
    <w:rsid w:val="008D6F7F"/>
    <w:rsid w:val="008E0C88"/>
    <w:rsid w:val="008E3D6E"/>
    <w:rsid w:val="008E5F71"/>
    <w:rsid w:val="008F050D"/>
    <w:rsid w:val="00907BAC"/>
    <w:rsid w:val="00916A2A"/>
    <w:rsid w:val="00927F7B"/>
    <w:rsid w:val="00931722"/>
    <w:rsid w:val="00931CFE"/>
    <w:rsid w:val="009322A0"/>
    <w:rsid w:val="00935041"/>
    <w:rsid w:val="00937AE6"/>
    <w:rsid w:val="00941377"/>
    <w:rsid w:val="009717A0"/>
    <w:rsid w:val="00976C9D"/>
    <w:rsid w:val="00977E77"/>
    <w:rsid w:val="0099201A"/>
    <w:rsid w:val="00994871"/>
    <w:rsid w:val="00996BF9"/>
    <w:rsid w:val="009A2338"/>
    <w:rsid w:val="009B2E0F"/>
    <w:rsid w:val="009B3E72"/>
    <w:rsid w:val="009C554C"/>
    <w:rsid w:val="009D2EF2"/>
    <w:rsid w:val="009D60E8"/>
    <w:rsid w:val="009D6383"/>
    <w:rsid w:val="009F0B71"/>
    <w:rsid w:val="00A01B81"/>
    <w:rsid w:val="00A0315B"/>
    <w:rsid w:val="00A03521"/>
    <w:rsid w:val="00A21DE0"/>
    <w:rsid w:val="00A3472F"/>
    <w:rsid w:val="00A37F16"/>
    <w:rsid w:val="00A43691"/>
    <w:rsid w:val="00A45ACE"/>
    <w:rsid w:val="00A47B15"/>
    <w:rsid w:val="00A507BC"/>
    <w:rsid w:val="00A54535"/>
    <w:rsid w:val="00A6012A"/>
    <w:rsid w:val="00A61314"/>
    <w:rsid w:val="00A63163"/>
    <w:rsid w:val="00A67236"/>
    <w:rsid w:val="00A7010C"/>
    <w:rsid w:val="00A724AB"/>
    <w:rsid w:val="00A776EC"/>
    <w:rsid w:val="00A82B12"/>
    <w:rsid w:val="00A843AE"/>
    <w:rsid w:val="00AA0180"/>
    <w:rsid w:val="00AA0B4D"/>
    <w:rsid w:val="00AA34A5"/>
    <w:rsid w:val="00AA3B9B"/>
    <w:rsid w:val="00AA4F02"/>
    <w:rsid w:val="00AA7A9A"/>
    <w:rsid w:val="00AB1D5D"/>
    <w:rsid w:val="00AC3E58"/>
    <w:rsid w:val="00AD0AF0"/>
    <w:rsid w:val="00AD7DCF"/>
    <w:rsid w:val="00AE3CF6"/>
    <w:rsid w:val="00AE3ECD"/>
    <w:rsid w:val="00AE5908"/>
    <w:rsid w:val="00B02BD0"/>
    <w:rsid w:val="00B03617"/>
    <w:rsid w:val="00B169D1"/>
    <w:rsid w:val="00B3099C"/>
    <w:rsid w:val="00B31CAD"/>
    <w:rsid w:val="00B32338"/>
    <w:rsid w:val="00B36F60"/>
    <w:rsid w:val="00B428ED"/>
    <w:rsid w:val="00B44A57"/>
    <w:rsid w:val="00B536AD"/>
    <w:rsid w:val="00B55A62"/>
    <w:rsid w:val="00B7078A"/>
    <w:rsid w:val="00B71AFF"/>
    <w:rsid w:val="00B74B85"/>
    <w:rsid w:val="00B7612F"/>
    <w:rsid w:val="00B773CC"/>
    <w:rsid w:val="00B85BD1"/>
    <w:rsid w:val="00B9613E"/>
    <w:rsid w:val="00B96397"/>
    <w:rsid w:val="00B97446"/>
    <w:rsid w:val="00BA09C0"/>
    <w:rsid w:val="00BA47F1"/>
    <w:rsid w:val="00BA5C4E"/>
    <w:rsid w:val="00BA6476"/>
    <w:rsid w:val="00BB2800"/>
    <w:rsid w:val="00BC23FB"/>
    <w:rsid w:val="00BD267D"/>
    <w:rsid w:val="00BD732E"/>
    <w:rsid w:val="00BE08F5"/>
    <w:rsid w:val="00BE4FC3"/>
    <w:rsid w:val="00BE75B8"/>
    <w:rsid w:val="00C04582"/>
    <w:rsid w:val="00C10B63"/>
    <w:rsid w:val="00C12AC9"/>
    <w:rsid w:val="00C43253"/>
    <w:rsid w:val="00C51C66"/>
    <w:rsid w:val="00C83ADA"/>
    <w:rsid w:val="00C87FCE"/>
    <w:rsid w:val="00C87FD3"/>
    <w:rsid w:val="00C91EFF"/>
    <w:rsid w:val="00C92D2E"/>
    <w:rsid w:val="00C93CEF"/>
    <w:rsid w:val="00C94993"/>
    <w:rsid w:val="00CA2628"/>
    <w:rsid w:val="00CA2F13"/>
    <w:rsid w:val="00CA39E0"/>
    <w:rsid w:val="00CA3C69"/>
    <w:rsid w:val="00CA565D"/>
    <w:rsid w:val="00CB0AE9"/>
    <w:rsid w:val="00CC1FDD"/>
    <w:rsid w:val="00CC6F24"/>
    <w:rsid w:val="00CC7C91"/>
    <w:rsid w:val="00CD5C80"/>
    <w:rsid w:val="00CE0C64"/>
    <w:rsid w:val="00CE3AE9"/>
    <w:rsid w:val="00CE47A7"/>
    <w:rsid w:val="00CE623C"/>
    <w:rsid w:val="00CE7943"/>
    <w:rsid w:val="00CF0F9C"/>
    <w:rsid w:val="00CF11FD"/>
    <w:rsid w:val="00CF238A"/>
    <w:rsid w:val="00CF6375"/>
    <w:rsid w:val="00D15C4E"/>
    <w:rsid w:val="00D20B9A"/>
    <w:rsid w:val="00D21BAB"/>
    <w:rsid w:val="00D23981"/>
    <w:rsid w:val="00D304E0"/>
    <w:rsid w:val="00D33690"/>
    <w:rsid w:val="00D34F0E"/>
    <w:rsid w:val="00D42E2F"/>
    <w:rsid w:val="00D44A98"/>
    <w:rsid w:val="00D47AA4"/>
    <w:rsid w:val="00D47ADB"/>
    <w:rsid w:val="00D6024B"/>
    <w:rsid w:val="00D6181E"/>
    <w:rsid w:val="00D71DCA"/>
    <w:rsid w:val="00D83414"/>
    <w:rsid w:val="00D858FF"/>
    <w:rsid w:val="00D91215"/>
    <w:rsid w:val="00DB6E74"/>
    <w:rsid w:val="00DC1CE1"/>
    <w:rsid w:val="00DC2CBB"/>
    <w:rsid w:val="00DC495C"/>
    <w:rsid w:val="00DD16ED"/>
    <w:rsid w:val="00DD2A98"/>
    <w:rsid w:val="00DD3A58"/>
    <w:rsid w:val="00DD4EDA"/>
    <w:rsid w:val="00DE5BCA"/>
    <w:rsid w:val="00DF40E0"/>
    <w:rsid w:val="00DF7AC1"/>
    <w:rsid w:val="00E0511B"/>
    <w:rsid w:val="00E06671"/>
    <w:rsid w:val="00E322FA"/>
    <w:rsid w:val="00E42ACC"/>
    <w:rsid w:val="00E47227"/>
    <w:rsid w:val="00E60DDE"/>
    <w:rsid w:val="00E63F73"/>
    <w:rsid w:val="00E7019C"/>
    <w:rsid w:val="00E70EB8"/>
    <w:rsid w:val="00E8182F"/>
    <w:rsid w:val="00E84E2A"/>
    <w:rsid w:val="00E860D5"/>
    <w:rsid w:val="00E91B78"/>
    <w:rsid w:val="00E9210F"/>
    <w:rsid w:val="00EA00CD"/>
    <w:rsid w:val="00EA4021"/>
    <w:rsid w:val="00EB047F"/>
    <w:rsid w:val="00EB35F8"/>
    <w:rsid w:val="00EB497B"/>
    <w:rsid w:val="00EC18AC"/>
    <w:rsid w:val="00EF2D55"/>
    <w:rsid w:val="00F00313"/>
    <w:rsid w:val="00F00941"/>
    <w:rsid w:val="00F01843"/>
    <w:rsid w:val="00F05360"/>
    <w:rsid w:val="00F0695C"/>
    <w:rsid w:val="00F16EF9"/>
    <w:rsid w:val="00F172A6"/>
    <w:rsid w:val="00F250C0"/>
    <w:rsid w:val="00F27E81"/>
    <w:rsid w:val="00F438E1"/>
    <w:rsid w:val="00F4539F"/>
    <w:rsid w:val="00F45C79"/>
    <w:rsid w:val="00F46B96"/>
    <w:rsid w:val="00F578B7"/>
    <w:rsid w:val="00F61EF7"/>
    <w:rsid w:val="00F62646"/>
    <w:rsid w:val="00F92E35"/>
    <w:rsid w:val="00FA0B15"/>
    <w:rsid w:val="00FA177B"/>
    <w:rsid w:val="00FA7041"/>
    <w:rsid w:val="00FC042D"/>
    <w:rsid w:val="00FC679B"/>
    <w:rsid w:val="00FC6EA9"/>
    <w:rsid w:val="00FE0BD6"/>
    <w:rsid w:val="00FE2902"/>
    <w:rsid w:val="00FF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F2A554"/>
  <w15:docId w15:val="{16839BAF-6AD2-49B7-8F19-F3E516F9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37AE6"/>
    <w:pPr>
      <w:spacing w:after="200" w:line="360" w:lineRule="auto"/>
      <w:jc w:val="both"/>
    </w:pPr>
    <w:rPr>
      <w:rFonts w:ascii="Times New Roman" w:hAnsi="Times New Roman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249A"/>
    <w:pPr>
      <w:keepNext/>
      <w:keepLines/>
      <w:pageBreakBefore/>
      <w:numPr>
        <w:numId w:val="2"/>
      </w:numPr>
      <w:ind w:left="431" w:hanging="431"/>
      <w:outlineLvl w:val="0"/>
    </w:pPr>
    <w:rPr>
      <w:rFonts w:eastAsia="Times New Roman"/>
      <w:b/>
      <w:bCs/>
      <w:color w:val="365F91"/>
      <w:sz w:val="34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54B80"/>
    <w:pPr>
      <w:keepNext/>
      <w:keepLines/>
      <w:numPr>
        <w:ilvl w:val="1"/>
        <w:numId w:val="2"/>
      </w:numPr>
      <w:spacing w:before="400"/>
      <w:ind w:left="578" w:hanging="578"/>
      <w:outlineLvl w:val="1"/>
    </w:pPr>
    <w:rPr>
      <w:rFonts w:eastAsia="Times New Roman"/>
      <w:b/>
      <w:bCs/>
      <w:color w:val="4F81BD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27FE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27FE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227FE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227FE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27FE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27FE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27FE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F4A87"/>
  </w:style>
  <w:style w:type="paragraph" w:styleId="Fuzeile">
    <w:name w:val="footer"/>
    <w:basedOn w:val="Standard"/>
    <w:link w:val="Fu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F4A87"/>
  </w:style>
  <w:style w:type="character" w:customStyle="1" w:styleId="berschrift1Zchn">
    <w:name w:val="Überschrift 1 Zchn"/>
    <w:link w:val="berschrift1"/>
    <w:uiPriority w:val="9"/>
    <w:rsid w:val="0045249A"/>
    <w:rPr>
      <w:rFonts w:ascii="Times New Roman" w:eastAsia="Times New Roman" w:hAnsi="Times New Roman" w:cs="Times New Roman"/>
      <w:b/>
      <w:bCs/>
      <w:color w:val="365F91"/>
      <w:sz w:val="34"/>
      <w:szCs w:val="28"/>
    </w:rPr>
  </w:style>
  <w:style w:type="character" w:customStyle="1" w:styleId="berschrift2Zchn">
    <w:name w:val="Überschrift 2 Zchn"/>
    <w:link w:val="berschrift2"/>
    <w:uiPriority w:val="9"/>
    <w:rsid w:val="00754B80"/>
    <w:rPr>
      <w:rFonts w:ascii="Times New Roman" w:eastAsia="Times New Roman" w:hAnsi="Times New Roman" w:cs="Times New Roman"/>
      <w:b/>
      <w:bCs/>
      <w:color w:val="4F81BD"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0511B"/>
    <w:pPr>
      <w:outlineLvl w:val="9"/>
    </w:pPr>
    <w:rPr>
      <w:rFonts w:ascii="Cambria" w:hAnsi="Cambria"/>
      <w:sz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0511B"/>
    <w:pPr>
      <w:spacing w:after="100"/>
    </w:pPr>
  </w:style>
  <w:style w:type="character" w:styleId="Hyperlink">
    <w:name w:val="Hyperlink"/>
    <w:uiPriority w:val="99"/>
    <w:unhideWhenUsed/>
    <w:rsid w:val="00E0511B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0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0511B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link w:val="berschrift3"/>
    <w:uiPriority w:val="9"/>
    <w:rsid w:val="008227FE"/>
    <w:rPr>
      <w:rFonts w:ascii="Cambria" w:eastAsia="Times New Roman" w:hAnsi="Cambria" w:cs="Times New Roman"/>
      <w:b/>
      <w:bCs/>
      <w:color w:val="4F81BD"/>
    </w:rPr>
  </w:style>
  <w:style w:type="character" w:customStyle="1" w:styleId="berschrift4Zchn">
    <w:name w:val="Überschrift 4 Zchn"/>
    <w:link w:val="berschrift4"/>
    <w:uiPriority w:val="9"/>
    <w:rsid w:val="008227F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berschrift5Zchn">
    <w:name w:val="Überschrift 5 Zchn"/>
    <w:link w:val="berschrift5"/>
    <w:uiPriority w:val="9"/>
    <w:semiHidden/>
    <w:rsid w:val="008227FE"/>
    <w:rPr>
      <w:rFonts w:ascii="Cambria" w:eastAsia="Times New Roman" w:hAnsi="Cambria" w:cs="Times New Roman"/>
      <w:color w:val="243F60"/>
    </w:rPr>
  </w:style>
  <w:style w:type="character" w:customStyle="1" w:styleId="berschrift6Zchn">
    <w:name w:val="Überschrift 6 Zchn"/>
    <w:link w:val="berschrift6"/>
    <w:uiPriority w:val="9"/>
    <w:semiHidden/>
    <w:rsid w:val="008227FE"/>
    <w:rPr>
      <w:rFonts w:ascii="Cambria" w:eastAsia="Times New Roman" w:hAnsi="Cambria" w:cs="Times New Roman"/>
      <w:i/>
      <w:iCs/>
      <w:color w:val="243F60"/>
    </w:rPr>
  </w:style>
  <w:style w:type="character" w:customStyle="1" w:styleId="berschrift7Zchn">
    <w:name w:val="Überschrift 7 Zchn"/>
    <w:link w:val="berschrift7"/>
    <w:uiPriority w:val="9"/>
    <w:semiHidden/>
    <w:rsid w:val="008227FE"/>
    <w:rPr>
      <w:rFonts w:ascii="Cambria" w:eastAsia="Times New Roman" w:hAnsi="Cambria" w:cs="Times New Roman"/>
      <w:i/>
      <w:iCs/>
      <w:color w:val="404040"/>
    </w:rPr>
  </w:style>
  <w:style w:type="character" w:customStyle="1" w:styleId="berschrift8Zchn">
    <w:name w:val="Überschrift 8 Zchn"/>
    <w:link w:val="berschrift8"/>
    <w:uiPriority w:val="9"/>
    <w:semiHidden/>
    <w:rsid w:val="008227FE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berschrift9Zchn">
    <w:name w:val="Überschrift 9 Zchn"/>
    <w:link w:val="berschrift9"/>
    <w:uiPriority w:val="9"/>
    <w:semiHidden/>
    <w:rsid w:val="008227F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883329"/>
    <w:pPr>
      <w:spacing w:line="240" w:lineRule="auto"/>
      <w:jc w:val="center"/>
    </w:pPr>
    <w:rPr>
      <w:b/>
      <w:bCs/>
      <w:color w:val="4F81BD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44A98"/>
    <w:pPr>
      <w:spacing w:after="0"/>
    </w:pPr>
  </w:style>
  <w:style w:type="table" w:styleId="Tabellenraster">
    <w:name w:val="Table Grid"/>
    <w:basedOn w:val="NormaleTabelle"/>
    <w:uiPriority w:val="59"/>
    <w:rsid w:val="00D44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8E3D6E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E3D6E"/>
    <w:pPr>
      <w:spacing w:after="100"/>
    </w:pPr>
  </w:style>
  <w:style w:type="character" w:styleId="Platzhaltertext">
    <w:name w:val="Placeholder Text"/>
    <w:uiPriority w:val="99"/>
    <w:semiHidden/>
    <w:rsid w:val="00832A8F"/>
    <w:rPr>
      <w:color w:val="80808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82B12"/>
    <w:pPr>
      <w:spacing w:after="100"/>
    </w:pPr>
  </w:style>
  <w:style w:type="table" w:styleId="HelleSchattierung-Akzent1">
    <w:name w:val="Light Shading Accent 1"/>
    <w:basedOn w:val="NormaleTabelle"/>
    <w:uiPriority w:val="60"/>
    <w:rsid w:val="00247556"/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enabsatz">
    <w:name w:val="List Paragraph"/>
    <w:basedOn w:val="Standard"/>
    <w:uiPriority w:val="34"/>
    <w:qFormat/>
    <w:rsid w:val="00205E03"/>
    <w:pPr>
      <w:ind w:left="720"/>
      <w:contextualSpacing/>
    </w:pPr>
  </w:style>
  <w:style w:type="paragraph" w:customStyle="1" w:styleId="CitaviBibliographyEntry">
    <w:name w:val="Citavi Bibliography Entry"/>
    <w:basedOn w:val="Standard"/>
    <w:link w:val="CitaviBibliographyEntryChar"/>
    <w:rsid w:val="005E3468"/>
    <w:pPr>
      <w:spacing w:after="120"/>
      <w:jc w:val="left"/>
    </w:pPr>
  </w:style>
  <w:style w:type="character" w:customStyle="1" w:styleId="CitaviBibliographyEntryChar">
    <w:name w:val="Citavi Bibliography Entry Char"/>
    <w:basedOn w:val="Absatz-Standardschriftart"/>
    <w:link w:val="CitaviBibliographyEntry"/>
    <w:rsid w:val="005E3468"/>
    <w:rPr>
      <w:rFonts w:ascii="Times New Roman" w:hAnsi="Times New Roman"/>
      <w:sz w:val="22"/>
      <w:szCs w:val="22"/>
    </w:rPr>
  </w:style>
  <w:style w:type="paragraph" w:customStyle="1" w:styleId="CitaviBibliographyHeading">
    <w:name w:val="Citavi Bibliography Heading"/>
    <w:basedOn w:val="berschrift1"/>
    <w:link w:val="CitaviBibliographyHeadingChar"/>
    <w:rsid w:val="005E3468"/>
    <w:pPr>
      <w:jc w:val="left"/>
    </w:pPr>
  </w:style>
  <w:style w:type="character" w:customStyle="1" w:styleId="CitaviBibliographyHeadingChar">
    <w:name w:val="Citavi Bibliography Heading Char"/>
    <w:basedOn w:val="Absatz-Standardschriftart"/>
    <w:link w:val="CitaviBibliographyHeading"/>
    <w:rsid w:val="005E3468"/>
    <w:rPr>
      <w:rFonts w:ascii="Times New Roman" w:eastAsia="Times New Roman" w:hAnsi="Times New Roman"/>
      <w:b/>
      <w:bCs/>
      <w:color w:val="365F91"/>
      <w:sz w:val="34"/>
      <w:szCs w:val="28"/>
    </w:rPr>
  </w:style>
  <w:style w:type="paragraph" w:customStyle="1" w:styleId="CitaviBibliographySubheading1">
    <w:name w:val="Citavi Bibliography Subheading 1"/>
    <w:basedOn w:val="berschrift2"/>
    <w:link w:val="CitaviBibliographySubheading1Char"/>
    <w:rsid w:val="005E3468"/>
    <w:pPr>
      <w:outlineLvl w:val="9"/>
    </w:pPr>
    <w:rPr>
      <w:lang w:val="en-US"/>
    </w:rPr>
  </w:style>
  <w:style w:type="character" w:customStyle="1" w:styleId="CitaviBibliographySubheading1Char">
    <w:name w:val="Citavi Bibliography Subheading 1 Char"/>
    <w:basedOn w:val="Absatz-Standardschriftart"/>
    <w:link w:val="CitaviBibliographySubheading1"/>
    <w:rsid w:val="005E3468"/>
    <w:rPr>
      <w:rFonts w:ascii="Times New Roman" w:eastAsia="Times New Roman" w:hAnsi="Times New Roman"/>
      <w:b/>
      <w:bCs/>
      <w:color w:val="4F81BD"/>
      <w:sz w:val="28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Char"/>
    <w:rsid w:val="005E3468"/>
    <w:pPr>
      <w:outlineLvl w:val="9"/>
    </w:pPr>
    <w:rPr>
      <w:lang w:val="en-US"/>
    </w:rPr>
  </w:style>
  <w:style w:type="character" w:customStyle="1" w:styleId="CitaviBibliographySubheading2Char">
    <w:name w:val="Citavi Bibliography Subheading 2 Char"/>
    <w:basedOn w:val="Absatz-Standardschriftart"/>
    <w:link w:val="CitaviBibliographySubheading2"/>
    <w:rsid w:val="005E3468"/>
    <w:rPr>
      <w:rFonts w:ascii="Cambria" w:eastAsia="Times New Roman" w:hAnsi="Cambria"/>
      <w:b/>
      <w:bCs/>
      <w:color w:val="4F81BD"/>
      <w:sz w:val="22"/>
      <w:szCs w:val="22"/>
      <w:lang w:val="en-US"/>
    </w:rPr>
  </w:style>
  <w:style w:type="paragraph" w:customStyle="1" w:styleId="CitaviBibliographySubheading3">
    <w:name w:val="Citavi Bibliography Subheading 3"/>
    <w:basedOn w:val="berschrift4"/>
    <w:link w:val="CitaviBibliographySubheading3Char"/>
    <w:rsid w:val="005E3468"/>
    <w:pPr>
      <w:outlineLvl w:val="9"/>
    </w:pPr>
    <w:rPr>
      <w:lang w:val="en-US"/>
    </w:rPr>
  </w:style>
  <w:style w:type="character" w:customStyle="1" w:styleId="CitaviBibliographySubheading3Char">
    <w:name w:val="Citavi Bibliography Subheading 3 Char"/>
    <w:basedOn w:val="Absatz-Standardschriftart"/>
    <w:link w:val="CitaviBibliographySubheading3"/>
    <w:rsid w:val="005E3468"/>
    <w:rPr>
      <w:rFonts w:ascii="Cambria" w:eastAsia="Times New Roman" w:hAnsi="Cambria"/>
      <w:b/>
      <w:bCs/>
      <w:i/>
      <w:iCs/>
      <w:color w:val="4F81BD"/>
      <w:sz w:val="22"/>
      <w:szCs w:val="22"/>
      <w:lang w:val="en-US"/>
    </w:rPr>
  </w:style>
  <w:style w:type="paragraph" w:customStyle="1" w:styleId="CitaviBibliographySubheading4">
    <w:name w:val="Citavi Bibliography Subheading 4"/>
    <w:basedOn w:val="berschrift5"/>
    <w:link w:val="CitaviBibliographySubheading4Char"/>
    <w:rsid w:val="005E3468"/>
    <w:pPr>
      <w:outlineLvl w:val="9"/>
    </w:pPr>
    <w:rPr>
      <w:lang w:val="en-US"/>
    </w:rPr>
  </w:style>
  <w:style w:type="character" w:customStyle="1" w:styleId="CitaviBibliographySubheading4Char">
    <w:name w:val="Citavi Bibliography Subheading 4 Char"/>
    <w:basedOn w:val="Absatz-Standardschriftart"/>
    <w:link w:val="CitaviBibliographySubheading4"/>
    <w:rsid w:val="005E3468"/>
    <w:rPr>
      <w:rFonts w:ascii="Cambria" w:eastAsia="Times New Roman" w:hAnsi="Cambria"/>
      <w:color w:val="243F60"/>
      <w:sz w:val="22"/>
      <w:szCs w:val="22"/>
      <w:lang w:val="en-US"/>
    </w:rPr>
  </w:style>
  <w:style w:type="paragraph" w:customStyle="1" w:styleId="CitaviBibliographySubheading5">
    <w:name w:val="Citavi Bibliography Subheading 5"/>
    <w:basedOn w:val="berschrift6"/>
    <w:link w:val="CitaviBibliographySubheading5Char"/>
    <w:rsid w:val="005E3468"/>
    <w:pPr>
      <w:outlineLvl w:val="9"/>
    </w:pPr>
    <w:rPr>
      <w:lang w:val="en-US"/>
    </w:rPr>
  </w:style>
  <w:style w:type="character" w:customStyle="1" w:styleId="CitaviBibliographySubheading5Char">
    <w:name w:val="Citavi Bibliography Subheading 5 Char"/>
    <w:basedOn w:val="Absatz-Standardschriftart"/>
    <w:link w:val="CitaviBibliographySubheading5"/>
    <w:rsid w:val="005E3468"/>
    <w:rPr>
      <w:rFonts w:ascii="Cambria" w:eastAsia="Times New Roman" w:hAnsi="Cambria"/>
      <w:i/>
      <w:iCs/>
      <w:color w:val="243F60"/>
      <w:sz w:val="22"/>
      <w:szCs w:val="22"/>
      <w:lang w:val="en-US"/>
    </w:rPr>
  </w:style>
  <w:style w:type="paragraph" w:customStyle="1" w:styleId="CitaviBibliographySubheading6">
    <w:name w:val="Citavi Bibliography Subheading 6"/>
    <w:basedOn w:val="berschrift7"/>
    <w:link w:val="CitaviBibliographySubheading6Char"/>
    <w:rsid w:val="005E3468"/>
    <w:pPr>
      <w:outlineLvl w:val="9"/>
    </w:pPr>
    <w:rPr>
      <w:lang w:val="en-US"/>
    </w:rPr>
  </w:style>
  <w:style w:type="character" w:customStyle="1" w:styleId="CitaviBibliographySubheading6Char">
    <w:name w:val="Citavi Bibliography Subheading 6 Char"/>
    <w:basedOn w:val="Absatz-Standardschriftart"/>
    <w:link w:val="CitaviBibliographySubheading6"/>
    <w:rsid w:val="005E3468"/>
    <w:rPr>
      <w:rFonts w:ascii="Cambria" w:eastAsia="Times New Roman" w:hAnsi="Cambria"/>
      <w:i/>
      <w:iCs/>
      <w:color w:val="404040"/>
      <w:sz w:val="22"/>
      <w:szCs w:val="22"/>
      <w:lang w:val="en-US"/>
    </w:rPr>
  </w:style>
  <w:style w:type="paragraph" w:customStyle="1" w:styleId="CitaviBibliographySubheading7">
    <w:name w:val="Citavi Bibliography Subheading 7"/>
    <w:basedOn w:val="berschrift8"/>
    <w:link w:val="CitaviBibliographySubheading7Char"/>
    <w:rsid w:val="005E3468"/>
    <w:pPr>
      <w:outlineLvl w:val="9"/>
    </w:pPr>
    <w:rPr>
      <w:lang w:val="en-US"/>
    </w:rPr>
  </w:style>
  <w:style w:type="character" w:customStyle="1" w:styleId="CitaviBibliographySubheading7Char">
    <w:name w:val="Citavi Bibliography Subheading 7 Char"/>
    <w:basedOn w:val="Absatz-Standardschriftart"/>
    <w:link w:val="CitaviBibliographySubheading7"/>
    <w:rsid w:val="005E3468"/>
    <w:rPr>
      <w:rFonts w:ascii="Cambria" w:eastAsia="Times New Roman" w:hAnsi="Cambria"/>
      <w:color w:val="404040"/>
      <w:lang w:val="en-US"/>
    </w:rPr>
  </w:style>
  <w:style w:type="paragraph" w:customStyle="1" w:styleId="CitaviBibliographySubheading8">
    <w:name w:val="Citavi Bibliography Subheading 8"/>
    <w:basedOn w:val="berschrift9"/>
    <w:link w:val="CitaviBibliographySubheading8Char"/>
    <w:rsid w:val="005E3468"/>
    <w:pPr>
      <w:outlineLvl w:val="9"/>
    </w:pPr>
    <w:rPr>
      <w:lang w:val="en-US"/>
    </w:rPr>
  </w:style>
  <w:style w:type="character" w:customStyle="1" w:styleId="CitaviBibliographySubheading8Char">
    <w:name w:val="Citavi Bibliography Subheading 8 Char"/>
    <w:basedOn w:val="Absatz-Standardschriftart"/>
    <w:link w:val="CitaviBibliographySubheading8"/>
    <w:rsid w:val="005E3468"/>
    <w:rPr>
      <w:rFonts w:ascii="Cambria" w:eastAsia="Times New Roman" w:hAnsi="Cambria"/>
      <w:i/>
      <w:iCs/>
      <w:color w:val="40404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BD0"/>
    <w:rPr>
      <w:color w:val="808080"/>
      <w:shd w:val="clear" w:color="auto" w:fill="E6E6E6"/>
    </w:rPr>
  </w:style>
  <w:style w:type="table" w:styleId="Gitternetztabelle4Akzent1">
    <w:name w:val="Grid Table 4 Accent 1"/>
    <w:basedOn w:val="NormaleTabelle"/>
    <w:uiPriority w:val="49"/>
    <w:rsid w:val="00BC23F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AA0180"/>
  </w:style>
  <w:style w:type="character" w:styleId="Buchtitel">
    <w:name w:val="Book Title"/>
    <w:basedOn w:val="Absatz-Standardschriftart"/>
    <w:uiPriority w:val="33"/>
    <w:qFormat/>
    <w:rsid w:val="00AA0180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AA0180"/>
    <w:rPr>
      <w:b/>
      <w:bCs/>
      <w:smallCaps/>
      <w:color w:val="4F81BD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AA0180"/>
    <w:rPr>
      <w:smallCaps/>
      <w:color w:val="5A5A5A" w:themeColor="text1" w:themeTint="A5"/>
    </w:rPr>
  </w:style>
  <w:style w:type="character" w:styleId="IntensiveHervorhebung">
    <w:name w:val="Intense Emphasis"/>
    <w:basedOn w:val="Absatz-Standardschriftart"/>
    <w:uiPriority w:val="21"/>
    <w:qFormat/>
    <w:rsid w:val="00AA0180"/>
    <w:rPr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AA0180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A01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A0180"/>
    <w:rPr>
      <w:rFonts w:ascii="Times New Roman" w:hAnsi="Times New Roman"/>
      <w:i/>
      <w:iCs/>
      <w:color w:val="4F81BD" w:themeColor="accent1"/>
      <w:sz w:val="22"/>
      <w:szCs w:val="22"/>
    </w:rPr>
  </w:style>
  <w:style w:type="paragraph" w:styleId="Zitat">
    <w:name w:val="Quote"/>
    <w:basedOn w:val="Standard"/>
    <w:next w:val="Standard"/>
    <w:link w:val="ZitatZchn"/>
    <w:uiPriority w:val="29"/>
    <w:qFormat/>
    <w:rsid w:val="00AA018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A0180"/>
    <w:rPr>
      <w:rFonts w:ascii="Times New Roman" w:hAnsi="Times New Roman"/>
      <w:i/>
      <w:iCs/>
      <w:color w:val="404040" w:themeColor="text1" w:themeTint="BF"/>
      <w:sz w:val="22"/>
      <w:szCs w:val="22"/>
    </w:rPr>
  </w:style>
  <w:style w:type="table" w:styleId="MittlereListe1-Akzent1">
    <w:name w:val="Medium List 1 Accen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FarbigesRaster">
    <w:name w:val="Colorful Grid"/>
    <w:basedOn w:val="NormaleTabelle"/>
    <w:uiPriority w:val="73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AA018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AA018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AA018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AA018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uiPriority w:val="1"/>
    <w:qFormat/>
    <w:rsid w:val="00AA0180"/>
    <w:pPr>
      <w:jc w:val="both"/>
    </w:pPr>
    <w:rPr>
      <w:rFonts w:ascii="Times New Roman" w:hAnsi="Times New Roman"/>
      <w:sz w:val="22"/>
      <w:szCs w:val="22"/>
    </w:rPr>
  </w:style>
  <w:style w:type="character" w:styleId="HTMLVariable">
    <w:name w:val="HTML Variable"/>
    <w:basedOn w:val="Absatz-Standardschriftart"/>
    <w:uiPriority w:val="99"/>
    <w:semiHidden/>
    <w:unhideWhenUsed/>
    <w:rsid w:val="00AA0180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AA0180"/>
    <w:rPr>
      <w:rFonts w:ascii="Consolas" w:hAnsi="Consolas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A0180"/>
    <w:rPr>
      <w:rFonts w:ascii="Consolas" w:hAnsi="Consolas"/>
    </w:rPr>
  </w:style>
  <w:style w:type="character" w:styleId="HTMLTastatur">
    <w:name w:val="HTML Keyboard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AA0180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AA0180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AA0180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AA0180"/>
    <w:rPr>
      <w:rFonts w:ascii="Times New Roman" w:hAnsi="Times New Roman"/>
      <w:i/>
      <w:iCs/>
      <w:sz w:val="22"/>
      <w:szCs w:val="22"/>
    </w:rPr>
  </w:style>
  <w:style w:type="character" w:styleId="HTMLAkronym">
    <w:name w:val="HTML Acronym"/>
    <w:basedOn w:val="Absatz-Standardschriftart"/>
    <w:uiPriority w:val="99"/>
    <w:semiHidden/>
    <w:unhideWhenUsed/>
    <w:rsid w:val="00AA0180"/>
  </w:style>
  <w:style w:type="paragraph" w:styleId="StandardWeb">
    <w:name w:val="Normal (Web)"/>
    <w:basedOn w:val="Standard"/>
    <w:uiPriority w:val="99"/>
    <w:semiHidden/>
    <w:unhideWhenUsed/>
    <w:rsid w:val="00AA0180"/>
    <w:rPr>
      <w:sz w:val="24"/>
      <w:szCs w:val="24"/>
    </w:rPr>
  </w:style>
  <w:style w:type="paragraph" w:styleId="NurText">
    <w:name w:val="Plain Text"/>
    <w:basedOn w:val="Standard"/>
    <w:link w:val="NurTex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AA0180"/>
    <w:rPr>
      <w:rFonts w:ascii="Consolas" w:hAnsi="Consolas"/>
      <w:sz w:val="21"/>
      <w:szCs w:val="2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AA0180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AA0180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AA0180"/>
    <w:rPr>
      <w:i/>
      <w:iCs/>
    </w:rPr>
  </w:style>
  <w:style w:type="character" w:styleId="Fett">
    <w:name w:val="Strong"/>
    <w:basedOn w:val="Absatz-Standardschriftart"/>
    <w:uiPriority w:val="22"/>
    <w:qFormat/>
    <w:rsid w:val="00AA0180"/>
    <w:rPr>
      <w:b/>
      <w:bCs/>
    </w:rPr>
  </w:style>
  <w:style w:type="character" w:styleId="BesuchterLink">
    <w:name w:val="FollowedHyperlink"/>
    <w:basedOn w:val="Absatz-Standardschriftart"/>
    <w:uiPriority w:val="99"/>
    <w:semiHidden/>
    <w:unhideWhenUsed/>
    <w:rsid w:val="00AA0180"/>
    <w:rPr>
      <w:color w:val="800080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AA0180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AA0180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AA0180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AA0180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AA0180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AA0180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AA0180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AA0180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AA0180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AA0180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AA0180"/>
  </w:style>
  <w:style w:type="character" w:customStyle="1" w:styleId="DatumZchn">
    <w:name w:val="Datum Zchn"/>
    <w:basedOn w:val="Absatz-Standardschriftart"/>
    <w:link w:val="Datum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AA0180"/>
  </w:style>
  <w:style w:type="character" w:customStyle="1" w:styleId="AnredeZchn">
    <w:name w:val="Anrede Zchn"/>
    <w:basedOn w:val="Absatz-Standardschriftart"/>
    <w:link w:val="Anrede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A018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180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AA01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AA01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rsid w:val="00AA0180"/>
    <w:pPr>
      <w:spacing w:after="120"/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AA0180"/>
    <w:pPr>
      <w:spacing w:after="120"/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AA0180"/>
    <w:pPr>
      <w:spacing w:after="120"/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AA0180"/>
    <w:pPr>
      <w:spacing w:after="120"/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AA0180"/>
    <w:pPr>
      <w:spacing w:after="120"/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Gruformel">
    <w:name w:val="Closing"/>
    <w:basedOn w:val="Standard"/>
    <w:link w:val="Gruformel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AA01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A0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rsid w:val="00AA0180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AA0180"/>
    <w:pPr>
      <w:numPr>
        <w:numId w:val="10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AA0180"/>
    <w:pPr>
      <w:numPr>
        <w:numId w:val="11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AA0180"/>
    <w:pPr>
      <w:numPr>
        <w:numId w:val="12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AA0180"/>
    <w:pPr>
      <w:numPr>
        <w:numId w:val="1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AA0180"/>
    <w:pPr>
      <w:numPr>
        <w:numId w:val="14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AA0180"/>
    <w:pPr>
      <w:numPr>
        <w:numId w:val="15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AA0180"/>
    <w:pPr>
      <w:numPr>
        <w:numId w:val="16"/>
      </w:numPr>
      <w:contextualSpacing/>
    </w:pPr>
  </w:style>
  <w:style w:type="paragraph" w:styleId="Liste5">
    <w:name w:val="List 5"/>
    <w:basedOn w:val="Standard"/>
    <w:uiPriority w:val="99"/>
    <w:semiHidden/>
    <w:unhideWhenUsed/>
    <w:rsid w:val="00AA0180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AA0180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AA0180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AA0180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unhideWhenUsed/>
    <w:rsid w:val="00AA0180"/>
    <w:pPr>
      <w:numPr>
        <w:numId w:val="17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AA0180"/>
    <w:pPr>
      <w:numPr>
        <w:numId w:val="18"/>
      </w:numPr>
      <w:contextualSpacing/>
    </w:pPr>
  </w:style>
  <w:style w:type="paragraph" w:styleId="Liste">
    <w:name w:val="List"/>
    <w:basedOn w:val="Standard"/>
    <w:uiPriority w:val="99"/>
    <w:semiHidden/>
    <w:unhideWhenUsed/>
    <w:rsid w:val="00AA0180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AA01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rsid w:val="00AA01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A0180"/>
    <w:rPr>
      <w:rFonts w:ascii="Consolas" w:hAnsi="Consolas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AA0180"/>
    <w:pPr>
      <w:spacing w:after="0"/>
      <w:ind w:left="220" w:hanging="22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AA0180"/>
    <w:rPr>
      <w:rFonts w:ascii="Times New Roman" w:hAnsi="Times New Roman"/>
    </w:rPr>
  </w:style>
  <w:style w:type="character" w:styleId="Endnotenzeichen">
    <w:name w:val="endnote reference"/>
    <w:basedOn w:val="Absatz-Standardschriftart"/>
    <w:uiPriority w:val="99"/>
    <w:semiHidden/>
    <w:unhideWhenUsed/>
    <w:rsid w:val="00AA0180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AA0180"/>
  </w:style>
  <w:style w:type="character" w:styleId="Zeilennummer">
    <w:name w:val="line number"/>
    <w:basedOn w:val="Absatz-Standardschriftart"/>
    <w:uiPriority w:val="99"/>
    <w:semiHidden/>
    <w:unhideWhenUsed/>
    <w:rsid w:val="00AA0180"/>
  </w:style>
  <w:style w:type="character" w:styleId="Kommentarzeichen">
    <w:name w:val="annotation reference"/>
    <w:basedOn w:val="Absatz-Standardschriftart"/>
    <w:uiPriority w:val="99"/>
    <w:semiHidden/>
    <w:unhideWhenUsed/>
    <w:rsid w:val="00AA0180"/>
    <w:rPr>
      <w:sz w:val="16"/>
      <w:szCs w:val="16"/>
    </w:rPr>
  </w:style>
  <w:style w:type="character" w:styleId="Funotenzeichen">
    <w:name w:val="footnote reference"/>
    <w:basedOn w:val="Absatz-Standardschriftart"/>
    <w:uiPriority w:val="99"/>
    <w:semiHidden/>
    <w:unhideWhenUsed/>
    <w:rsid w:val="00AA0180"/>
    <w:rPr>
      <w:vertAlign w:val="superscript"/>
    </w:rPr>
  </w:style>
  <w:style w:type="paragraph" w:styleId="Umschlagabsenderadresse">
    <w:name w:val="envelope return"/>
    <w:basedOn w:val="Standard"/>
    <w:uiPriority w:val="99"/>
    <w:semiHidden/>
    <w:unhideWhenUsed/>
    <w:rsid w:val="00AA0180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AA0180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AA0180"/>
    <w:rPr>
      <w:rFonts w:asciiTheme="majorHAnsi" w:eastAsiaTheme="majorEastAsia" w:hAnsiTheme="majorHAnsi" w:cstheme="majorBidi"/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A018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A0180"/>
    <w:rPr>
      <w:rFonts w:ascii="Times New Roman" w:hAnsi="Times New Roman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A0180"/>
    <w:rPr>
      <w:rFonts w:ascii="Times New Roman" w:hAnsi="Times New Roman"/>
    </w:rPr>
  </w:style>
  <w:style w:type="paragraph" w:styleId="Standardeinzug">
    <w:name w:val="Normal Indent"/>
    <w:basedOn w:val="Standard"/>
    <w:uiPriority w:val="99"/>
    <w:semiHidden/>
    <w:unhideWhenUsed/>
    <w:rsid w:val="00AA0180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A0180"/>
    <w:pPr>
      <w:spacing w:after="100"/>
      <w:ind w:left="176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A0180"/>
    <w:pPr>
      <w:spacing w:after="100"/>
      <w:ind w:left="154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A0180"/>
    <w:pPr>
      <w:spacing w:after="100"/>
      <w:ind w:left="13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A0180"/>
    <w:pPr>
      <w:spacing w:after="100"/>
      <w:ind w:left="110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A0180"/>
    <w:pPr>
      <w:spacing w:after="100"/>
      <w:ind w:left="88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98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76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54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32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10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88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66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44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10.0.0.1" TargetMode="External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35c138dfb4164417/SRH%20Stuff/Admin/Vorlage_Bachelor_Master_EN_personalized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3424E-F2E9-46AC-AE8A-0F24B50A6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Vorlage_Bachelor_Master_EN_personalized.dotx</Template>
  <TotalTime>0</TotalTime>
  <Pages>26</Pages>
  <Words>16363</Words>
  <Characters>103093</Characters>
  <Application>Microsoft Office Word</Application>
  <DocSecurity>0</DocSecurity>
  <Lines>859</Lines>
  <Paragraphs>238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SRHHSHD_Fak.Informatik_BAMAVorlage</vt:lpstr>
      <vt:lpstr>SRHHSHD_Fak.Informatik_BAMAVorlage</vt:lpstr>
    </vt:vector>
  </TitlesOfParts>
  <Company>SRH Hochschule Heidelberg</Company>
  <LinksUpToDate>false</LinksUpToDate>
  <CharactersWithSpaces>119218</CharactersWithSpaces>
  <SharedDoc>false</SharedDoc>
  <HLinks>
    <vt:vector size="96" baseType="variant"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_Toc446249675</vt:lpwstr>
      </vt:variant>
      <vt:variant>
        <vt:i4>2031678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_Toc446248869</vt:lpwstr>
      </vt:variant>
      <vt:variant>
        <vt:i4>2031678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_Toc446248868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_Toc456780935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_Toc456780934</vt:lpwstr>
      </vt:variant>
      <vt:variant>
        <vt:i4>1441843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_Toc456780933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_Toc456780932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_Toc456780931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_Toc456780930</vt:lpwstr>
      </vt:variant>
      <vt:variant>
        <vt:i4>1507379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_Toc456780929</vt:lpwstr>
      </vt:variant>
      <vt:variant>
        <vt:i4>1507379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_Toc456780928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_Toc456780927</vt:lpwstr>
      </vt:variant>
      <vt:variant>
        <vt:i4>1507379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_Toc456780926</vt:lpwstr>
      </vt:variant>
      <vt:variant>
        <vt:i4>1507379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_Toc456780925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_Toc456780924</vt:lpwstr>
      </vt:variant>
      <vt:variant>
        <vt:i4>1507379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_Toc456780923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SRHHSHD_Fak.Informatik_BAMAVorlage</dc:title>
  <dc:creator>Martin Vogel</dc:creator>
  <cp:keywords>Vorlage, BA, MA</cp:keywords>
  <cp:lastModifiedBy>Vogel, Martin (SRH Hochschule Heidelberg Student)</cp:lastModifiedBy>
  <cp:revision>311</cp:revision>
  <cp:lastPrinted>2016-06-29T07:34:00Z</cp:lastPrinted>
  <dcterms:created xsi:type="dcterms:W3CDTF">2018-02-26T15:04:00Z</dcterms:created>
  <dcterms:modified xsi:type="dcterms:W3CDTF">2018-03-26T09:54:00Z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2013-11-25T00:00:00Z</vt:filetime>
  </property>
  <property fmtid="{D5CDD505-2E9C-101B-9397-08002B2CF9AE}" pid="3" name="LastSaved">
    <vt:filetime>2013-11-28T00:00:00Z</vt:filetime>
  </property>
  <property fmtid="{D5CDD505-2E9C-101B-9397-08002B2CF9AE}" pid="4" name="CitaviDocumentProperty_7">
    <vt:lpwstr>ASMODocumentation</vt:lpwstr>
  </property>
  <property fmtid="{D5CDD505-2E9C-101B-9397-08002B2CF9AE}" pid="5" name="CitaviDocumentProperty_0">
    <vt:lpwstr>eee1aa19-217c-485b-89d6-4c845b654677</vt:lpwstr>
  </property>
  <property fmtid="{D5CDD505-2E9C-101B-9397-08002B2CF9AE}" pid="6" name="CitaviDocumentProperty_8">
    <vt:lpwstr>C:\Users\marti\Documents\Citavi 5\Projects\ASMODocumentation\ASMODocumentation.ctv5</vt:lpwstr>
  </property>
  <property fmtid="{D5CDD505-2E9C-101B-9397-08002B2CF9AE}" pid="7" name="CitaviDocumentProperty_1">
    <vt:lpwstr>5.7.0.0</vt:lpwstr>
  </property>
  <property fmtid="{D5CDD505-2E9C-101B-9397-08002B2CF9AE}" pid="8" name="CitaviDocumentProperty_6">
    <vt:lpwstr>False</vt:lpwstr>
  </property>
</Properties>
</file>