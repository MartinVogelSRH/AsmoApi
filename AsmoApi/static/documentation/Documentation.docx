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D9931" w14:textId="76F90792" w:rsidR="00FE2902" w:rsidRPr="006D3798" w:rsidRDefault="009F0B71" w:rsidP="00FE2902">
      <w:pPr>
        <w:spacing w:after="0" w:line="240" w:lineRule="auto"/>
        <w:ind w:right="-20"/>
        <w:jc w:val="center"/>
        <w:rPr>
          <w:b/>
          <w:sz w:val="40"/>
          <w:szCs w:val="40"/>
          <w:lang w:val="en-US"/>
        </w:rPr>
      </w:pPr>
      <w:r w:rsidRPr="005D61B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F0DB92" wp14:editId="72A8247E">
            <wp:simplePos x="0" y="0"/>
            <wp:positionH relativeFrom="column">
              <wp:posOffset>2733675</wp:posOffset>
            </wp:positionH>
            <wp:positionV relativeFrom="paragraph">
              <wp:posOffset>-887095</wp:posOffset>
            </wp:positionV>
            <wp:extent cx="2516505" cy="887095"/>
            <wp:effectExtent l="0" t="0" r="0" b="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AFF" w:rsidRPr="005D61B5">
        <w:rPr>
          <w:b/>
          <w:sz w:val="40"/>
          <w:szCs w:val="40"/>
          <w:lang w:val="en-US"/>
        </w:rPr>
        <w:t>ASMO</w:t>
      </w:r>
    </w:p>
    <w:p w14:paraId="1ED81EEC" w14:textId="77777777" w:rsidR="00FE2902" w:rsidRDefault="00455015" w:rsidP="00641A7B">
      <w:pPr>
        <w:jc w:val="center"/>
        <w:rPr>
          <w:sz w:val="40"/>
          <w:szCs w:val="4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30202C6" wp14:editId="7294271C">
            <wp:extent cx="2209031" cy="2129886"/>
            <wp:effectExtent l="1270" t="0" r="254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3" t="5368" r="30911" b="8538"/>
                    <a:stretch/>
                  </pic:blipFill>
                  <pic:spPr bwMode="auto">
                    <a:xfrm rot="5400000">
                      <a:off x="0" y="0"/>
                      <a:ext cx="2223175" cy="214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A4FE" w14:textId="4A685029" w:rsidR="00B71AFF" w:rsidRPr="005D61B5" w:rsidRDefault="00B71AFF" w:rsidP="00641A7B">
      <w:pPr>
        <w:jc w:val="center"/>
        <w:rPr>
          <w:lang w:val="en-US"/>
        </w:rPr>
      </w:pPr>
      <w:r w:rsidRPr="00641A7B">
        <w:rPr>
          <w:sz w:val="40"/>
          <w:szCs w:val="40"/>
          <w:lang w:val="en-US"/>
        </w:rPr>
        <w:t>Documentation</w:t>
      </w:r>
    </w:p>
    <w:p w14:paraId="71361134" w14:textId="76C623CB" w:rsidR="00FC679B" w:rsidRDefault="00FC679B">
      <w:pPr>
        <w:spacing w:after="0" w:line="200" w:lineRule="exact"/>
        <w:rPr>
          <w:sz w:val="20"/>
          <w:szCs w:val="20"/>
          <w:lang w:val="en-US"/>
        </w:rPr>
      </w:pPr>
    </w:p>
    <w:p w14:paraId="2A5826D9" w14:textId="12D70F4D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5F72C6DA" w14:textId="514376C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2430AB7A" w14:textId="7A2F327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7FB02CE9" w14:textId="24B7E8A6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3E64E17A" w14:textId="3F2ACF80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68673498" w14:textId="5A5995EA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39D92506" w14:textId="5A6E2A0D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4F500A84" w14:textId="4CB042F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2105F5D8" w14:textId="5F5E7F10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473D6C18" w14:textId="7C79DBE5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69F5CDE2" w14:textId="77777777" w:rsidR="00993879" w:rsidRPr="005D61B5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423EFED6" w14:textId="203DC396" w:rsidR="00A67236" w:rsidRPr="005D61B5" w:rsidRDefault="00A67236">
      <w:pPr>
        <w:spacing w:after="0" w:line="200" w:lineRule="exact"/>
        <w:rPr>
          <w:sz w:val="20"/>
          <w:szCs w:val="20"/>
          <w:lang w:val="en-US"/>
        </w:rPr>
      </w:pPr>
    </w:p>
    <w:p w14:paraId="05C336D4" w14:textId="34163239" w:rsidR="00FC679B" w:rsidRPr="005D61B5" w:rsidRDefault="00CA3C69" w:rsidP="00B536AD">
      <w:pPr>
        <w:jc w:val="center"/>
        <w:rPr>
          <w:sz w:val="28"/>
          <w:lang w:val="en-US"/>
        </w:rPr>
      </w:pPr>
      <w:r w:rsidRPr="005D61B5">
        <w:rPr>
          <w:lang w:val="en-US"/>
        </w:rPr>
        <w:fldChar w:fldCharType="begin"/>
      </w:r>
      <w:r w:rsidRPr="005D61B5">
        <w:rPr>
          <w:lang w:val="en-US"/>
        </w:rPr>
        <w:instrText xml:space="preserve"> TIME  \@ "yyyy-MM-dd" </w:instrText>
      </w:r>
      <w:r w:rsidRPr="005D61B5">
        <w:rPr>
          <w:lang w:val="en-US"/>
        </w:rPr>
        <w:fldChar w:fldCharType="separate"/>
      </w:r>
      <w:r w:rsidR="00CF5C74">
        <w:rPr>
          <w:noProof/>
          <w:lang w:val="en-US"/>
        </w:rPr>
        <w:t>2018-05-08</w:t>
      </w:r>
      <w:r w:rsidRPr="005D61B5">
        <w:rPr>
          <w:lang w:val="en-US"/>
        </w:rPr>
        <w:fldChar w:fldCharType="end"/>
      </w:r>
    </w:p>
    <w:p w14:paraId="2D1B29C0" w14:textId="77777777" w:rsidR="00FC679B" w:rsidRPr="005D61B5" w:rsidRDefault="00FC679B">
      <w:pPr>
        <w:spacing w:before="10" w:after="0" w:line="260" w:lineRule="exact"/>
        <w:rPr>
          <w:sz w:val="26"/>
          <w:szCs w:val="26"/>
          <w:lang w:val="en-US"/>
        </w:rPr>
      </w:pPr>
    </w:p>
    <w:p w14:paraId="061D7036" w14:textId="77777777" w:rsidR="007C39D0" w:rsidRPr="005D61B5" w:rsidRDefault="00316A3E" w:rsidP="007C39D0">
      <w:pPr>
        <w:tabs>
          <w:tab w:val="center" w:pos="4117"/>
          <w:tab w:val="right" w:pos="8234"/>
        </w:tabs>
        <w:jc w:val="center"/>
        <w:rPr>
          <w:sz w:val="28"/>
          <w:szCs w:val="28"/>
          <w:lang w:val="en-US"/>
        </w:rPr>
      </w:pPr>
      <w:r w:rsidRPr="005D61B5">
        <w:rPr>
          <w:sz w:val="28"/>
          <w:szCs w:val="28"/>
          <w:lang w:val="en-US"/>
        </w:rPr>
        <w:t>SRH University Heidelberg</w:t>
      </w:r>
      <w:r w:rsidRPr="005D61B5">
        <w:rPr>
          <w:sz w:val="28"/>
          <w:szCs w:val="28"/>
          <w:lang w:val="en-US"/>
        </w:rPr>
        <w:br/>
      </w:r>
      <w:r w:rsidR="00CF0F9C" w:rsidRPr="005D61B5">
        <w:rPr>
          <w:sz w:val="28"/>
          <w:szCs w:val="28"/>
          <w:lang w:val="en-US"/>
        </w:rPr>
        <w:t>School</w:t>
      </w:r>
      <w:r w:rsidRPr="005D61B5">
        <w:rPr>
          <w:sz w:val="28"/>
          <w:szCs w:val="28"/>
          <w:lang w:val="en-US"/>
        </w:rPr>
        <w:t xml:space="preserve"> of </w:t>
      </w:r>
      <w:r w:rsidR="00A843AE" w:rsidRPr="005D61B5">
        <w:rPr>
          <w:sz w:val="28"/>
          <w:szCs w:val="28"/>
          <w:lang w:val="en-US"/>
        </w:rPr>
        <w:t>Information, Media and Design</w:t>
      </w:r>
      <w:r w:rsidRPr="005D61B5">
        <w:rPr>
          <w:sz w:val="28"/>
          <w:szCs w:val="28"/>
          <w:lang w:val="en-US"/>
        </w:rPr>
        <w:br/>
        <w:t>Degree course "</w:t>
      </w:r>
      <w:r w:rsidR="006B69A5" w:rsidRPr="005D61B5">
        <w:rPr>
          <w:sz w:val="28"/>
          <w:szCs w:val="28"/>
          <w:lang w:val="en-US"/>
        </w:rPr>
        <w:t>Applied Computer Science</w:t>
      </w:r>
      <w:r w:rsidRPr="005D61B5">
        <w:rPr>
          <w:sz w:val="28"/>
          <w:szCs w:val="28"/>
          <w:lang w:val="en-US"/>
        </w:rPr>
        <w:t>"</w:t>
      </w:r>
      <w:r w:rsidRPr="005D61B5">
        <w:rPr>
          <w:sz w:val="28"/>
          <w:szCs w:val="28"/>
          <w:lang w:val="en-US"/>
        </w:rPr>
        <w:br/>
        <w:t>Major field "</w:t>
      </w:r>
      <w:r w:rsidR="006B69A5" w:rsidRPr="005D61B5">
        <w:rPr>
          <w:sz w:val="28"/>
          <w:szCs w:val="28"/>
          <w:lang w:val="en-US"/>
        </w:rPr>
        <w:t>Business Computing</w:t>
      </w:r>
      <w:r w:rsidRPr="005D61B5">
        <w:rPr>
          <w:sz w:val="28"/>
          <w:szCs w:val="28"/>
          <w:lang w:val="en-US"/>
        </w:rPr>
        <w:t>"</w:t>
      </w:r>
    </w:p>
    <w:p w14:paraId="326689B5" w14:textId="77777777" w:rsidR="00FC679B" w:rsidRPr="005D61B5" w:rsidRDefault="00FC679B">
      <w:pPr>
        <w:spacing w:before="8" w:after="0" w:line="220" w:lineRule="exact"/>
        <w:rPr>
          <w:lang w:val="en-US"/>
        </w:rPr>
      </w:pPr>
    </w:p>
    <w:p w14:paraId="22BDA02D" w14:textId="77777777" w:rsidR="006B69A5" w:rsidRPr="005D61B5" w:rsidRDefault="006F580E" w:rsidP="00B71AFF">
      <w:pPr>
        <w:tabs>
          <w:tab w:val="left" w:pos="2100"/>
          <w:tab w:val="left" w:pos="4111"/>
        </w:tabs>
        <w:spacing w:after="0" w:line="240" w:lineRule="auto"/>
        <w:ind w:left="63" w:right="60"/>
        <w:rPr>
          <w:rFonts w:eastAsia="Arial"/>
          <w:lang w:val="en-US"/>
        </w:rPr>
      </w:pPr>
      <w:r w:rsidRPr="005D61B5">
        <w:rPr>
          <w:rFonts w:eastAsia="Arial"/>
          <w:lang w:val="en-US"/>
        </w:rPr>
        <w:tab/>
        <w:t>Reviewers</w:t>
      </w:r>
      <w:r w:rsidRPr="005D61B5">
        <w:rPr>
          <w:rFonts w:eastAsia="Arial"/>
          <w:lang w:val="en-US"/>
        </w:rPr>
        <w:tab/>
        <w:t>Prof</w:t>
      </w:r>
      <w:r w:rsidR="00CA3C69" w:rsidRPr="005D61B5">
        <w:rPr>
          <w:rFonts w:eastAsia="Arial"/>
          <w:lang w:val="en-US"/>
        </w:rPr>
        <w:t xml:space="preserve">. Dr. </w:t>
      </w:r>
      <w:r w:rsidR="00B71AFF" w:rsidRPr="005D61B5">
        <w:rPr>
          <w:rFonts w:eastAsia="Arial"/>
          <w:lang w:val="en-US"/>
        </w:rPr>
        <w:t>Mohammed Yass</w:t>
      </w:r>
    </w:p>
    <w:p w14:paraId="5FB69365" w14:textId="77777777" w:rsidR="00666A95" w:rsidRPr="005D61B5" w:rsidRDefault="00666A95" w:rsidP="006F4A87">
      <w:pPr>
        <w:tabs>
          <w:tab w:val="left" w:pos="5670"/>
        </w:tabs>
        <w:spacing w:after="0" w:line="240" w:lineRule="auto"/>
        <w:ind w:left="63" w:right="60"/>
        <w:jc w:val="center"/>
        <w:rPr>
          <w:rFonts w:eastAsia="Arial"/>
          <w:lang w:val="en-US"/>
        </w:rPr>
      </w:pPr>
    </w:p>
    <w:p w14:paraId="7A417A9B" w14:textId="77777777" w:rsidR="00FC679B" w:rsidRPr="005D61B5" w:rsidRDefault="00FC679B">
      <w:pPr>
        <w:spacing w:after="0"/>
        <w:jc w:val="center"/>
        <w:rPr>
          <w:lang w:val="en-US"/>
        </w:rPr>
        <w:sectPr w:rsidR="00FC679B" w:rsidRPr="005D61B5" w:rsidSect="00832A8F">
          <w:headerReference w:type="default" r:id="rId10"/>
          <w:type w:val="continuous"/>
          <w:pgSz w:w="11920" w:h="16840"/>
          <w:pgMar w:top="2552" w:right="1701" w:bottom="1701" w:left="1985" w:header="850" w:footer="709" w:gutter="0"/>
          <w:cols w:space="720"/>
          <w:titlePg/>
          <w:docGrid w:linePitch="299"/>
        </w:sectPr>
      </w:pPr>
    </w:p>
    <w:p w14:paraId="7D3ACB17" w14:textId="77777777" w:rsidR="00722791" w:rsidRPr="00A51DE1" w:rsidRDefault="00C92D2E" w:rsidP="00A82B12">
      <w:pPr>
        <w:rPr>
          <w:noProof/>
          <w:lang w:val="en-US"/>
        </w:rPr>
      </w:pPr>
      <w:r w:rsidRPr="005D61B5">
        <w:rPr>
          <w:b/>
          <w:color w:val="365F91"/>
          <w:sz w:val="34"/>
          <w:szCs w:val="34"/>
          <w:lang w:val="en-US"/>
        </w:rPr>
        <w:lastRenderedPageBreak/>
        <w:t>Table of Contents</w:t>
      </w:r>
      <w:r w:rsidR="00A82B12" w:rsidRPr="005D61B5">
        <w:rPr>
          <w:lang w:val="en-US"/>
        </w:rPr>
        <w:fldChar w:fldCharType="begin"/>
      </w:r>
      <w:r w:rsidR="00A82B12" w:rsidRPr="005D61B5">
        <w:rPr>
          <w:lang w:val="en-US"/>
        </w:rPr>
        <w:instrText xml:space="preserve"> TOC \o "1-3" \h \z \u </w:instrText>
      </w:r>
      <w:r w:rsidR="00A82B12" w:rsidRPr="005D61B5">
        <w:rPr>
          <w:lang w:val="en-US"/>
        </w:rPr>
        <w:fldChar w:fldCharType="separate"/>
      </w:r>
    </w:p>
    <w:p w14:paraId="538E2A4A" w14:textId="64DA6490" w:rsidR="00722791" w:rsidRDefault="0097692E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0" w:history="1">
        <w:r w:rsidR="00722791" w:rsidRPr="00086022">
          <w:rPr>
            <w:rStyle w:val="Hyperlink"/>
            <w:noProof/>
            <w:lang w:val="en-US"/>
          </w:rPr>
          <w:t>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Change Log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_Toc509817890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4</w:t>
        </w:r>
        <w:r w:rsidR="00722791">
          <w:rPr>
            <w:noProof/>
            <w:webHidden/>
          </w:rPr>
          <w:fldChar w:fldCharType="end"/>
        </w:r>
      </w:hyperlink>
    </w:p>
    <w:p w14:paraId="0FF93952" w14:textId="1EADAFA4" w:rsidR="00722791" w:rsidRDefault="0097692E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1" w:history="1">
        <w:r w:rsidR="00722791" w:rsidRPr="00086022">
          <w:rPr>
            <w:rStyle w:val="Hyperlink"/>
            <w:noProof/>
            <w:lang w:val="en-US"/>
          </w:rPr>
          <w:t>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Introduction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_Toc509817891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5</w:t>
        </w:r>
        <w:r w:rsidR="00722791">
          <w:rPr>
            <w:noProof/>
            <w:webHidden/>
          </w:rPr>
          <w:fldChar w:fldCharType="end"/>
        </w:r>
      </w:hyperlink>
    </w:p>
    <w:p w14:paraId="6718A97F" w14:textId="17213BFE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2" w:history="1">
        <w:r w:rsidR="00722791" w:rsidRPr="00086022">
          <w:rPr>
            <w:rStyle w:val="Hyperlink"/>
            <w:noProof/>
            <w:lang w:val="en-US"/>
          </w:rPr>
          <w:t>2.1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Features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_Toc509817892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5</w:t>
        </w:r>
        <w:r w:rsidR="00722791">
          <w:rPr>
            <w:noProof/>
            <w:webHidden/>
          </w:rPr>
          <w:fldChar w:fldCharType="end"/>
        </w:r>
      </w:hyperlink>
    </w:p>
    <w:p w14:paraId="382B5B82" w14:textId="730A5C5B" w:rsidR="00722791" w:rsidRDefault="0097692E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3" w:history="1">
        <w:r w:rsidR="00722791" w:rsidRPr="00086022">
          <w:rPr>
            <w:rStyle w:val="Hyperlink"/>
            <w:noProof/>
            <w:lang w:val="en-US"/>
          </w:rPr>
          <w:t>3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Hardware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_Toc509817893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6</w:t>
        </w:r>
        <w:r w:rsidR="00722791">
          <w:rPr>
            <w:noProof/>
            <w:webHidden/>
          </w:rPr>
          <w:fldChar w:fldCharType="end"/>
        </w:r>
      </w:hyperlink>
    </w:p>
    <w:p w14:paraId="7262530E" w14:textId="2E9540B8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4" w:history="1">
        <w:r w:rsidR="00722791" w:rsidRPr="00086022">
          <w:rPr>
            <w:rStyle w:val="Hyperlink"/>
            <w:noProof/>
            <w:lang w:val="en-US"/>
          </w:rPr>
          <w:t>3.1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Raspberry Pi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_Toc509817894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6</w:t>
        </w:r>
        <w:r w:rsidR="00722791">
          <w:rPr>
            <w:noProof/>
            <w:webHidden/>
          </w:rPr>
          <w:fldChar w:fldCharType="end"/>
        </w:r>
      </w:hyperlink>
    </w:p>
    <w:p w14:paraId="41192F34" w14:textId="45BEDA51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5" w:history="1">
        <w:r w:rsidR="00722791" w:rsidRPr="00086022">
          <w:rPr>
            <w:rStyle w:val="Hyperlink"/>
            <w:noProof/>
            <w:lang w:val="en-US"/>
          </w:rPr>
          <w:t>3.2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Sensors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_Toc509817895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6</w:t>
        </w:r>
        <w:r w:rsidR="00722791">
          <w:rPr>
            <w:noProof/>
            <w:webHidden/>
          </w:rPr>
          <w:fldChar w:fldCharType="end"/>
        </w:r>
      </w:hyperlink>
    </w:p>
    <w:p w14:paraId="7E34C61D" w14:textId="39F76699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6" w:history="1">
        <w:r w:rsidR="00722791" w:rsidRPr="00086022">
          <w:rPr>
            <w:rStyle w:val="Hyperlink"/>
            <w:noProof/>
            <w:lang w:val="en-US"/>
          </w:rPr>
          <w:t>3.3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Actuators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_Toc509817896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7</w:t>
        </w:r>
        <w:r w:rsidR="00722791">
          <w:rPr>
            <w:noProof/>
            <w:webHidden/>
          </w:rPr>
          <w:fldChar w:fldCharType="end"/>
        </w:r>
      </w:hyperlink>
    </w:p>
    <w:p w14:paraId="49A139C6" w14:textId="78CFCE06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7" w:history="1">
        <w:r w:rsidR="00722791" w:rsidRPr="00086022">
          <w:rPr>
            <w:rStyle w:val="Hyperlink"/>
            <w:noProof/>
            <w:lang w:val="en-US"/>
          </w:rPr>
          <w:t>3.4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Wiring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_Toc509817897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7</w:t>
        </w:r>
        <w:r w:rsidR="00722791">
          <w:rPr>
            <w:noProof/>
            <w:webHidden/>
          </w:rPr>
          <w:fldChar w:fldCharType="end"/>
        </w:r>
      </w:hyperlink>
    </w:p>
    <w:p w14:paraId="493248DB" w14:textId="65939758" w:rsidR="00722791" w:rsidRDefault="0097692E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8" w:history="1">
        <w:r w:rsidR="00722791" w:rsidRPr="00086022">
          <w:rPr>
            <w:rStyle w:val="Hyperlink"/>
            <w:noProof/>
            <w:lang w:val="en-US"/>
          </w:rPr>
          <w:t>4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Software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_Toc509817898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9</w:t>
        </w:r>
        <w:r w:rsidR="00722791">
          <w:rPr>
            <w:noProof/>
            <w:webHidden/>
          </w:rPr>
          <w:fldChar w:fldCharType="end"/>
        </w:r>
      </w:hyperlink>
    </w:p>
    <w:p w14:paraId="2921D0ED" w14:textId="5FB1136E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9" w:history="1">
        <w:r w:rsidR="00722791" w:rsidRPr="00086022">
          <w:rPr>
            <w:rStyle w:val="Hyperlink"/>
            <w:noProof/>
            <w:lang w:val="en-US"/>
          </w:rPr>
          <w:t>4.1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Raspbian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_Toc509817899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9</w:t>
        </w:r>
        <w:r w:rsidR="00722791">
          <w:rPr>
            <w:noProof/>
            <w:webHidden/>
          </w:rPr>
          <w:fldChar w:fldCharType="end"/>
        </w:r>
      </w:hyperlink>
    </w:p>
    <w:p w14:paraId="1158E5FF" w14:textId="6F628EB3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0" w:history="1">
        <w:r w:rsidR="00722791" w:rsidRPr="00086022">
          <w:rPr>
            <w:rStyle w:val="Hyperlink"/>
            <w:noProof/>
            <w:lang w:val="en-US"/>
          </w:rPr>
          <w:t>4.2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ASMO Specific Software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_Toc509817900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10</w:t>
        </w:r>
        <w:r w:rsidR="00722791">
          <w:rPr>
            <w:noProof/>
            <w:webHidden/>
          </w:rPr>
          <w:fldChar w:fldCharType="end"/>
        </w:r>
      </w:hyperlink>
    </w:p>
    <w:p w14:paraId="1A7C2F92" w14:textId="2009E25F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1" w:history="1">
        <w:r w:rsidR="00722791" w:rsidRPr="00086022">
          <w:rPr>
            <w:rStyle w:val="Hyperlink"/>
            <w:noProof/>
            <w:lang w:val="en-US"/>
          </w:rPr>
          <w:t>4.2.1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Controller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_Toc509817901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10</w:t>
        </w:r>
        <w:r w:rsidR="00722791">
          <w:rPr>
            <w:noProof/>
            <w:webHidden/>
          </w:rPr>
          <w:fldChar w:fldCharType="end"/>
        </w:r>
      </w:hyperlink>
    </w:p>
    <w:p w14:paraId="2939B5E7" w14:textId="57C405A8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2" w:history="1">
        <w:r w:rsidR="00722791" w:rsidRPr="00086022">
          <w:rPr>
            <w:rStyle w:val="Hyperlink"/>
            <w:noProof/>
            <w:lang w:val="en-US"/>
          </w:rPr>
          <w:t>4.2.2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Web interface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_Toc509817902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11</w:t>
        </w:r>
        <w:r w:rsidR="00722791">
          <w:rPr>
            <w:noProof/>
            <w:webHidden/>
          </w:rPr>
          <w:fldChar w:fldCharType="end"/>
        </w:r>
      </w:hyperlink>
    </w:p>
    <w:p w14:paraId="26042BCC" w14:textId="066419F9" w:rsidR="00722791" w:rsidRDefault="0097692E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3" w:history="1">
        <w:r w:rsidR="00722791" w:rsidRPr="00086022">
          <w:rPr>
            <w:rStyle w:val="Hyperlink"/>
            <w:noProof/>
            <w:lang w:val="en-US"/>
          </w:rPr>
          <w:t>5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Usage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_Toc509817903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12</w:t>
        </w:r>
        <w:r w:rsidR="00722791">
          <w:rPr>
            <w:noProof/>
            <w:webHidden/>
          </w:rPr>
          <w:fldChar w:fldCharType="end"/>
        </w:r>
      </w:hyperlink>
    </w:p>
    <w:p w14:paraId="0910F287" w14:textId="04A40839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4" w:history="1">
        <w:r w:rsidR="00722791" w:rsidRPr="00086022">
          <w:rPr>
            <w:rStyle w:val="Hyperlink"/>
            <w:noProof/>
            <w:lang w:val="en-US"/>
          </w:rPr>
          <w:t>5.1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Installation Guide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_Toc509817904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12</w:t>
        </w:r>
        <w:r w:rsidR="00722791">
          <w:rPr>
            <w:noProof/>
            <w:webHidden/>
          </w:rPr>
          <w:fldChar w:fldCharType="end"/>
        </w:r>
      </w:hyperlink>
    </w:p>
    <w:p w14:paraId="6A34C81B" w14:textId="58FD5F57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5" w:history="1">
        <w:r w:rsidR="00722791" w:rsidRPr="00086022">
          <w:rPr>
            <w:rStyle w:val="Hyperlink"/>
            <w:noProof/>
            <w:lang w:val="en-US"/>
          </w:rPr>
          <w:t>5.2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User guide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_Toc509817905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13</w:t>
        </w:r>
        <w:r w:rsidR="00722791">
          <w:rPr>
            <w:noProof/>
            <w:webHidden/>
          </w:rPr>
          <w:fldChar w:fldCharType="end"/>
        </w:r>
      </w:hyperlink>
    </w:p>
    <w:p w14:paraId="05EDB451" w14:textId="559818CE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6" w:history="1">
        <w:r w:rsidR="00722791" w:rsidRPr="00086022">
          <w:rPr>
            <w:rStyle w:val="Hyperlink"/>
            <w:noProof/>
          </w:rPr>
          <w:t>5.2.1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</w:rPr>
          <w:t>Web interface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_Toc509817906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13</w:t>
        </w:r>
        <w:r w:rsidR="00722791">
          <w:rPr>
            <w:noProof/>
            <w:webHidden/>
          </w:rPr>
          <w:fldChar w:fldCharType="end"/>
        </w:r>
      </w:hyperlink>
    </w:p>
    <w:p w14:paraId="0B2B283F" w14:textId="792D6865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7" w:history="1">
        <w:r w:rsidR="00722791" w:rsidRPr="00086022">
          <w:rPr>
            <w:rStyle w:val="Hyperlink"/>
            <w:noProof/>
            <w:lang w:val="en-US"/>
          </w:rPr>
          <w:t>5.2.2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HTTP API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_Toc509817907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13</w:t>
        </w:r>
        <w:r w:rsidR="00722791">
          <w:rPr>
            <w:noProof/>
            <w:webHidden/>
          </w:rPr>
          <w:fldChar w:fldCharType="end"/>
        </w:r>
      </w:hyperlink>
    </w:p>
    <w:p w14:paraId="11B3C1CC" w14:textId="23581F9B" w:rsidR="00722791" w:rsidRDefault="0097692E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8" w:history="1">
        <w:r w:rsidR="00722791" w:rsidRPr="00086022">
          <w:rPr>
            <w:rStyle w:val="Hyperlink"/>
            <w:noProof/>
            <w:lang w:val="en-US"/>
          </w:rPr>
          <w:t>6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Outlook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_Toc509817908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381E5878" w14:textId="17DE955A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9" w:history="1">
        <w:r w:rsidR="00722791" w:rsidRPr="00086022">
          <w:rPr>
            <w:rStyle w:val="Hyperlink"/>
            <w:noProof/>
            <w:lang w:val="en-US"/>
          </w:rPr>
          <w:t>6.1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Driven distance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_Toc509817909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7F34D79F" w14:textId="01FC48DC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0" w:history="1">
        <w:r w:rsidR="00722791" w:rsidRPr="00086022">
          <w:rPr>
            <w:rStyle w:val="Hyperlink"/>
            <w:noProof/>
            <w:lang w:val="en-US"/>
          </w:rPr>
          <w:t>6.1.1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Stepper Motors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_Toc509817910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2940DB69" w14:textId="5D05AD59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1" w:history="1">
        <w:r w:rsidR="00722791" w:rsidRPr="00086022">
          <w:rPr>
            <w:rStyle w:val="Hyperlink"/>
            <w:noProof/>
            <w:lang w:val="en-US"/>
          </w:rPr>
          <w:t>6.1.2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Accelerometer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_Toc509817911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382E0D4F" w14:textId="3D903ECF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2" w:history="1">
        <w:r w:rsidR="00722791" w:rsidRPr="00086022">
          <w:rPr>
            <w:rStyle w:val="Hyperlink"/>
            <w:noProof/>
            <w:lang w:val="en-US"/>
          </w:rPr>
          <w:t>6.1.3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Sensor on the wheels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_Toc509817912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59C15216" w14:textId="009677F6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3" w:history="1">
        <w:r w:rsidR="00722791" w:rsidRPr="00086022">
          <w:rPr>
            <w:rStyle w:val="Hyperlink"/>
            <w:noProof/>
            <w:lang w:val="en-US"/>
          </w:rPr>
          <w:t>6.2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Indoor positioning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_Toc509817913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6876ED48" w14:textId="199A58D9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4" w:history="1">
        <w:r w:rsidR="00722791" w:rsidRPr="00086022">
          <w:rPr>
            <w:rStyle w:val="Hyperlink"/>
            <w:noProof/>
            <w:lang w:val="en-US"/>
          </w:rPr>
          <w:t>6.2.1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Wifi based positioning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_Toc509817914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3579D473" w14:textId="33B72F81" w:rsidR="00722791" w:rsidRDefault="0097692E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5" w:history="1">
        <w:r w:rsidR="00722791" w:rsidRPr="00086022">
          <w:rPr>
            <w:rStyle w:val="Hyperlink"/>
            <w:noProof/>
            <w:lang w:val="en-US"/>
          </w:rPr>
          <w:t>6.2.2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Light detection and ranging (LIDAR)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_Toc509817915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1DD80BD5" w14:textId="73997B11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6" w:history="1">
        <w:r w:rsidR="00722791" w:rsidRPr="00086022">
          <w:rPr>
            <w:rStyle w:val="Hyperlink"/>
            <w:noProof/>
            <w:lang w:val="en-US"/>
          </w:rPr>
          <w:t>6.3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Automatic path finding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_Toc509817916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044AABDF" w14:textId="2D550271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7" w:history="1">
        <w:r w:rsidR="00722791" w:rsidRPr="00086022">
          <w:rPr>
            <w:rStyle w:val="Hyperlink"/>
            <w:noProof/>
            <w:lang w:val="en-US"/>
          </w:rPr>
          <w:t>6.4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Voice control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_Toc509817917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3FB0340C" w14:textId="1F99CE6A" w:rsidR="00722791" w:rsidRDefault="0097692E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8" w:history="1">
        <w:r w:rsidR="00722791" w:rsidRPr="00086022">
          <w:rPr>
            <w:rStyle w:val="Hyperlink"/>
            <w:noProof/>
            <w:lang w:val="en-US"/>
          </w:rPr>
          <w:t>6.5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Camera stream performance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_Toc509817918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20</w:t>
        </w:r>
        <w:r w:rsidR="00722791">
          <w:rPr>
            <w:noProof/>
            <w:webHidden/>
          </w:rPr>
          <w:fldChar w:fldCharType="end"/>
        </w:r>
      </w:hyperlink>
    </w:p>
    <w:p w14:paraId="65C98660" w14:textId="7633084C" w:rsidR="00722791" w:rsidRDefault="0097692E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9" w:history="1">
        <w:r w:rsidR="00722791" w:rsidRPr="00086022">
          <w:rPr>
            <w:rStyle w:val="Hyperlink"/>
            <w:noProof/>
            <w:lang w:val="en-US"/>
          </w:rPr>
          <w:t>Index of Figures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_Toc509817919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21</w:t>
        </w:r>
        <w:r w:rsidR="00722791">
          <w:rPr>
            <w:noProof/>
            <w:webHidden/>
          </w:rPr>
          <w:fldChar w:fldCharType="end"/>
        </w:r>
      </w:hyperlink>
    </w:p>
    <w:p w14:paraId="7F34FECB" w14:textId="3CCC6E5F" w:rsidR="00722791" w:rsidRDefault="0097692E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0" w:history="1">
        <w:r w:rsidR="00722791" w:rsidRPr="00086022">
          <w:rPr>
            <w:rStyle w:val="Hyperlink"/>
            <w:noProof/>
            <w:lang w:val="en-US"/>
          </w:rPr>
          <w:t>Index of Tables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_Toc509817920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22</w:t>
        </w:r>
        <w:r w:rsidR="00722791">
          <w:rPr>
            <w:noProof/>
            <w:webHidden/>
          </w:rPr>
          <w:fldChar w:fldCharType="end"/>
        </w:r>
      </w:hyperlink>
    </w:p>
    <w:p w14:paraId="2F1F9D7F" w14:textId="29D71412" w:rsidR="00722791" w:rsidRDefault="0097692E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1" w:history="1">
        <w:r w:rsidR="00722791" w:rsidRPr="00086022">
          <w:rPr>
            <w:rStyle w:val="Hyperlink"/>
            <w:noProof/>
            <w:lang w:val="en-US"/>
          </w:rPr>
          <w:t>Hardware Datasheets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_Toc509817921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6AE9CC67" w14:textId="23AB6732" w:rsidR="00722791" w:rsidRDefault="0097692E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2" w:history="1">
        <w:r w:rsidR="00722791" w:rsidRPr="00086022">
          <w:rPr>
            <w:rStyle w:val="Hyperlink"/>
            <w:noProof/>
            <w:lang w:val="en-US"/>
          </w:rPr>
          <w:t>BattBorg - Pi Battery Power Board PCB Only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_Toc509817922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26537F42" w14:textId="67B6EFF1" w:rsidR="00722791" w:rsidRDefault="0097692E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3" w:history="1">
        <w:r w:rsidR="00722791" w:rsidRPr="00086022">
          <w:rPr>
            <w:rStyle w:val="Hyperlink"/>
            <w:noProof/>
            <w:lang w:val="en-US"/>
          </w:rPr>
          <w:t>PicoBorg Reverse - Dual 5A Motor Controller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_Toc509817923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6C45D9EB" w14:textId="440908A2" w:rsidR="00722791" w:rsidRDefault="0097692E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4" w:history="1">
        <w:r w:rsidR="00722791" w:rsidRPr="00086022">
          <w:rPr>
            <w:rStyle w:val="Hyperlink"/>
            <w:noProof/>
            <w:lang w:val="en-US"/>
          </w:rPr>
          <w:t>KY-015 TEMPERATURE AND HUMIDITY SENSOR MODULE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_Toc509817924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4EC60F7F" w14:textId="3901EA7D" w:rsidR="00722791" w:rsidRDefault="0097692E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5" w:history="1">
        <w:r w:rsidR="00722791" w:rsidRPr="00086022">
          <w:rPr>
            <w:rStyle w:val="Hyperlink"/>
            <w:noProof/>
            <w:lang w:val="en-US"/>
          </w:rPr>
          <w:t>KY-009 RGB FULL COLOR LED SMD MODULE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_Toc509817925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1F4D502F" w14:textId="1F8AF762" w:rsidR="00722791" w:rsidRDefault="0097692E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6" w:history="1">
        <w:r w:rsidR="00722791" w:rsidRPr="00086022">
          <w:rPr>
            <w:rStyle w:val="Hyperlink"/>
            <w:noProof/>
            <w:lang w:val="en-US"/>
          </w:rPr>
          <w:t>HC-SR04 Ultrasonic range sensor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_Toc509817926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7409D4C4" w14:textId="53FDACB2" w:rsidR="00722791" w:rsidRDefault="0097692E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7" w:history="1">
        <w:r w:rsidR="00722791" w:rsidRPr="00086022">
          <w:rPr>
            <w:rStyle w:val="Hyperlink"/>
            <w:noProof/>
          </w:rPr>
          <w:t>7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</w:rPr>
          <w:t>Bibliography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_Toc509817927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24</w:t>
        </w:r>
        <w:r w:rsidR="00722791">
          <w:rPr>
            <w:noProof/>
            <w:webHidden/>
          </w:rPr>
          <w:fldChar w:fldCharType="end"/>
        </w:r>
      </w:hyperlink>
    </w:p>
    <w:p w14:paraId="6C61A828" w14:textId="77777777" w:rsidR="006532C8" w:rsidRPr="005D61B5" w:rsidRDefault="00A82B12" w:rsidP="0059224C">
      <w:pPr>
        <w:rPr>
          <w:lang w:val="en-US"/>
        </w:rPr>
        <w:sectPr w:rsidR="006532C8" w:rsidRPr="005D61B5" w:rsidSect="00A82B12">
          <w:headerReference w:type="default" r:id="rId11"/>
          <w:footerReference w:type="default" r:id="rId12"/>
          <w:pgSz w:w="11907" w:h="16840" w:code="9"/>
          <w:pgMar w:top="2552" w:right="1701" w:bottom="1701" w:left="1985" w:header="851" w:footer="709" w:gutter="0"/>
          <w:cols w:space="720"/>
          <w:docGrid w:linePitch="299"/>
        </w:sectPr>
      </w:pPr>
      <w:r w:rsidRPr="005D61B5">
        <w:rPr>
          <w:lang w:val="en-US"/>
        </w:rPr>
        <w:fldChar w:fldCharType="end"/>
      </w:r>
    </w:p>
    <w:p w14:paraId="556AB90C" w14:textId="34374CCE" w:rsidR="00552D04" w:rsidRDefault="00552D04" w:rsidP="00552D04">
      <w:pPr>
        <w:pStyle w:val="berschrift1"/>
        <w:rPr>
          <w:lang w:val="en-US"/>
        </w:rPr>
      </w:pPr>
      <w:bookmarkStart w:id="0" w:name="_Toc509817890"/>
      <w:bookmarkStart w:id="1" w:name="_Toc391366291"/>
      <w:bookmarkStart w:id="2" w:name="_Toc391366415"/>
      <w:bookmarkStart w:id="3" w:name="_Toc391366506"/>
      <w:bookmarkStart w:id="4" w:name="_Toc391366629"/>
      <w:r>
        <w:rPr>
          <w:lang w:val="en-US"/>
        </w:rPr>
        <w:lastRenderedPageBreak/>
        <w:t>Change Log</w:t>
      </w:r>
      <w:bookmarkEnd w:id="0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2976"/>
        <w:gridCol w:w="2053"/>
        <w:gridCol w:w="2053"/>
      </w:tblGrid>
      <w:tr w:rsidR="006E6D06" w14:paraId="4F7EB1A5" w14:textId="77777777" w:rsidTr="00A50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6D10F4" w14:textId="0E316541" w:rsidR="006E6D06" w:rsidRDefault="00537C2B" w:rsidP="00552D04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2976" w:type="dxa"/>
          </w:tcPr>
          <w:p w14:paraId="39306185" w14:textId="26608587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Changes</w:t>
            </w:r>
          </w:p>
        </w:tc>
        <w:tc>
          <w:tcPr>
            <w:tcW w:w="2053" w:type="dxa"/>
          </w:tcPr>
          <w:p w14:paraId="1019EEFB" w14:textId="253C26AE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53" w:type="dxa"/>
          </w:tcPr>
          <w:p w14:paraId="4DF1C77C" w14:textId="500ADE0E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</w:tr>
      <w:tr w:rsidR="006E6D06" w14:paraId="658A0072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71D95D" w14:textId="6035BC9C" w:rsidR="006E6D06" w:rsidRDefault="00537C2B" w:rsidP="00552D04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2976" w:type="dxa"/>
          </w:tcPr>
          <w:p w14:paraId="6C631184" w14:textId="38F7BEDA" w:rsidR="00A507BC" w:rsidRDefault="00A507BC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Code reimplementation</w:t>
            </w:r>
          </w:p>
          <w:p w14:paraId="0CAC9723" w14:textId="5BFBF7EC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Document creation</w:t>
            </w:r>
          </w:p>
        </w:tc>
        <w:tc>
          <w:tcPr>
            <w:tcW w:w="2053" w:type="dxa"/>
          </w:tcPr>
          <w:p w14:paraId="542EBEBB" w14:textId="4A33F55E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26. March 2018</w:t>
            </w:r>
          </w:p>
        </w:tc>
        <w:tc>
          <w:tcPr>
            <w:tcW w:w="2053" w:type="dxa"/>
          </w:tcPr>
          <w:p w14:paraId="2057DB6F" w14:textId="37EBB80D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Martin Vogel</w:t>
            </w:r>
          </w:p>
        </w:tc>
      </w:tr>
      <w:tr w:rsidR="006E6D06" w14:paraId="6A549732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400E6C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06762C7D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7E957692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46F2C3F6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7307E4D7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394968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12C1F85F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366202F8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918AF3F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7223F696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0E30DF6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719B4199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C30835D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1C2C7F7F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12345A90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B7D552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6F7F9C4E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0D9C3D4C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3DE841E2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48F32E1A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830985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271130E6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598DAB83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2AF9B721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32DDF825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C6F5E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0D892D69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29FDAD3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299ACE02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488A5400" w14:textId="77777777" w:rsidR="00552D04" w:rsidRPr="00552D04" w:rsidRDefault="00552D04" w:rsidP="00552D04">
      <w:pPr>
        <w:rPr>
          <w:lang w:val="en-US"/>
        </w:rPr>
      </w:pPr>
    </w:p>
    <w:p w14:paraId="797D03A9" w14:textId="115C126F" w:rsidR="008227FE" w:rsidRPr="005D61B5" w:rsidRDefault="008227FE" w:rsidP="00754B80">
      <w:pPr>
        <w:pStyle w:val="berschrift1"/>
        <w:rPr>
          <w:lang w:val="en-US"/>
        </w:rPr>
      </w:pPr>
      <w:bookmarkStart w:id="5" w:name="_Toc509817891"/>
      <w:r w:rsidRPr="005D61B5">
        <w:rPr>
          <w:lang w:val="en-US"/>
        </w:rPr>
        <w:lastRenderedPageBreak/>
        <w:t>Introduction</w:t>
      </w:r>
      <w:bookmarkEnd w:id="1"/>
      <w:bookmarkEnd w:id="2"/>
      <w:bookmarkEnd w:id="3"/>
      <w:bookmarkEnd w:id="4"/>
      <w:bookmarkEnd w:id="5"/>
    </w:p>
    <w:p w14:paraId="4C02516C" w14:textId="6601A64E" w:rsidR="00D44A98" w:rsidRPr="005D61B5" w:rsidRDefault="002E26C6" w:rsidP="008227FE">
      <w:pPr>
        <w:rPr>
          <w:lang w:val="en-US"/>
        </w:rPr>
      </w:pPr>
      <w:r>
        <w:rPr>
          <w:lang w:val="en-US"/>
        </w:rPr>
        <w:t xml:space="preserve">ASMO is a robotic platform based on the raspberry pi and </w:t>
      </w:r>
      <w:r w:rsidR="00340640">
        <w:rPr>
          <w:lang w:val="en-US"/>
        </w:rPr>
        <w:t xml:space="preserve">the </w:t>
      </w:r>
      <w:proofErr w:type="spellStart"/>
      <w:r w:rsidR="00340640">
        <w:rPr>
          <w:lang w:val="en-US"/>
        </w:rPr>
        <w:t>diddyborg</w:t>
      </w:r>
      <w:proofErr w:type="spellEnd"/>
      <w:r w:rsidR="00340640">
        <w:rPr>
          <w:lang w:val="en-US"/>
        </w:rPr>
        <w:t xml:space="preserve"> chassis. It was initially developed with the </w:t>
      </w:r>
      <w:r w:rsidR="00935041">
        <w:rPr>
          <w:lang w:val="en-US"/>
        </w:rPr>
        <w:t xml:space="preserve">purpose of creating a </w:t>
      </w:r>
      <w:r w:rsidR="007B251B">
        <w:rPr>
          <w:lang w:val="en-US"/>
        </w:rPr>
        <w:t>robot for caring of elderly people. At this moment in time, ASMO is purely based on python software. This documentation provides and overview over both the software and the hard</w:t>
      </w:r>
      <w:r w:rsidR="008010AC">
        <w:rPr>
          <w:lang w:val="en-US"/>
        </w:rPr>
        <w:t>ware of ASMO and provides information about how to implement and modify the existing platform.</w:t>
      </w:r>
    </w:p>
    <w:p w14:paraId="57B8FE59" w14:textId="38A862D8" w:rsidR="00A54535" w:rsidRDefault="00A54535" w:rsidP="00A54535">
      <w:pPr>
        <w:pStyle w:val="berschrift2"/>
        <w:rPr>
          <w:lang w:val="en-US"/>
        </w:rPr>
      </w:pPr>
      <w:bookmarkStart w:id="6" w:name="_Toc509817892"/>
      <w:bookmarkStart w:id="7" w:name="_Toc391366292"/>
      <w:bookmarkStart w:id="8" w:name="_Toc391366416"/>
      <w:bookmarkStart w:id="9" w:name="_Toc391366507"/>
      <w:bookmarkStart w:id="10" w:name="_Toc391366630"/>
      <w:r w:rsidRPr="005D61B5">
        <w:rPr>
          <w:lang w:val="en-US"/>
        </w:rPr>
        <w:t>Features</w:t>
      </w:r>
      <w:bookmarkEnd w:id="6"/>
    </w:p>
    <w:p w14:paraId="2EE4D4A2" w14:textId="01B55E9E" w:rsidR="008010AC" w:rsidRDefault="000C04D6" w:rsidP="008010AC">
      <w:pPr>
        <w:rPr>
          <w:lang w:val="en-US"/>
        </w:rPr>
      </w:pPr>
      <w:r>
        <w:rPr>
          <w:lang w:val="en-US"/>
        </w:rPr>
        <w:t>ASMO currently has the following features:</w:t>
      </w:r>
    </w:p>
    <w:p w14:paraId="126C1996" w14:textId="6B268FE2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Driving</w:t>
      </w:r>
    </w:p>
    <w:p w14:paraId="416AC325" w14:textId="542DA999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Web</w:t>
      </w:r>
      <w:r w:rsidR="00AD0AF0">
        <w:rPr>
          <w:lang w:val="en-US"/>
        </w:rPr>
        <w:t xml:space="preserve"> </w:t>
      </w:r>
      <w:r>
        <w:rPr>
          <w:lang w:val="en-US"/>
        </w:rPr>
        <w:t>interface</w:t>
      </w:r>
    </w:p>
    <w:p w14:paraId="2899B396" w14:textId="65B14EC3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HTTP API</w:t>
      </w:r>
    </w:p>
    <w:p w14:paraId="6F5FAF2B" w14:textId="60AAF0B9" w:rsidR="003C465A" w:rsidRPr="000C04D6" w:rsidRDefault="003C465A" w:rsidP="000C04D6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Camera Stream</w:t>
      </w:r>
    </w:p>
    <w:p w14:paraId="6F0288D3" w14:textId="77777777" w:rsidR="008227FE" w:rsidRPr="005D61B5" w:rsidRDefault="00B71AFF" w:rsidP="00754B80">
      <w:pPr>
        <w:pStyle w:val="berschrift1"/>
        <w:rPr>
          <w:lang w:val="en-US"/>
        </w:rPr>
      </w:pPr>
      <w:bookmarkStart w:id="11" w:name="_Toc509817893"/>
      <w:bookmarkEnd w:id="7"/>
      <w:bookmarkEnd w:id="8"/>
      <w:bookmarkEnd w:id="9"/>
      <w:bookmarkEnd w:id="10"/>
      <w:r w:rsidRPr="005D61B5">
        <w:rPr>
          <w:lang w:val="en-US"/>
        </w:rPr>
        <w:lastRenderedPageBreak/>
        <w:t>Hardware</w:t>
      </w:r>
      <w:bookmarkEnd w:id="11"/>
    </w:p>
    <w:p w14:paraId="35C0105F" w14:textId="09DDF045" w:rsidR="00A47B15" w:rsidRPr="00492DA2" w:rsidRDefault="00B71AFF" w:rsidP="00492DA2">
      <w:pPr>
        <w:pStyle w:val="berschrift2"/>
        <w:rPr>
          <w:lang w:val="en-US"/>
        </w:rPr>
      </w:pPr>
      <w:bookmarkStart w:id="12" w:name="_Toc509817894"/>
      <w:r w:rsidRPr="005D61B5">
        <w:rPr>
          <w:lang w:val="en-US"/>
        </w:rPr>
        <w:t>Raspberry Pi</w:t>
      </w:r>
      <w:bookmarkEnd w:id="12"/>
    </w:p>
    <w:p w14:paraId="2505F94F" w14:textId="3E1C22B5" w:rsidR="0026180E" w:rsidRDefault="0026180E" w:rsidP="00492DA2">
      <w:pPr>
        <w:rPr>
          <w:lang w:val="en-US"/>
        </w:rPr>
      </w:pPr>
      <w:r>
        <w:rPr>
          <w:lang w:val="en-US"/>
        </w:rPr>
        <w:t>In order to control ASMO,</w:t>
      </w:r>
      <w:r w:rsidR="00151749">
        <w:rPr>
          <w:lang w:val="en-US"/>
        </w:rPr>
        <w:t xml:space="preserve"> a </w:t>
      </w:r>
      <w:r>
        <w:rPr>
          <w:lang w:val="en-US"/>
        </w:rPr>
        <w:t>Raspberry Pi</w:t>
      </w:r>
      <w:r w:rsidR="00151749">
        <w:rPr>
          <w:lang w:val="en-US"/>
        </w:rPr>
        <w:t xml:space="preserve"> is being used</w:t>
      </w:r>
      <w:r>
        <w:rPr>
          <w:lang w:val="en-US"/>
        </w:rPr>
        <w:t xml:space="preserve">. Raspberry Pi is an open source </w:t>
      </w:r>
      <w:r w:rsidR="00354856">
        <w:rPr>
          <w:lang w:val="en-US"/>
        </w:rPr>
        <w:t xml:space="preserve">computer </w:t>
      </w:r>
      <w:r w:rsidR="00AB1D5D">
        <w:rPr>
          <w:lang w:val="en-US"/>
        </w:rPr>
        <w:t xml:space="preserve">which is commonly used in IoT Applications. A Raspberry Pi can run a number of operating systems, of which Raspbian is the one </w:t>
      </w:r>
      <w:r w:rsidR="007A1298">
        <w:rPr>
          <w:lang w:val="en-US"/>
        </w:rPr>
        <w:t>officially supported by the Raspberry Pi Foundation.</w:t>
      </w:r>
    </w:p>
    <w:p w14:paraId="0EB4F39C" w14:textId="52D9D6BC" w:rsidR="00B71AFF" w:rsidRPr="005D61B5" w:rsidRDefault="00B71AFF" w:rsidP="00B71AFF">
      <w:pPr>
        <w:pStyle w:val="berschrift2"/>
        <w:rPr>
          <w:lang w:val="en-US"/>
        </w:rPr>
      </w:pPr>
      <w:bookmarkStart w:id="13" w:name="_Toc509817895"/>
      <w:r w:rsidRPr="005D61B5">
        <w:rPr>
          <w:lang w:val="en-US"/>
        </w:rPr>
        <w:t>Sensors</w:t>
      </w:r>
      <w:bookmarkEnd w:id="13"/>
    </w:p>
    <w:p w14:paraId="2EA51749" w14:textId="4AFEA22A" w:rsidR="00233B1D" w:rsidRDefault="005A54D7" w:rsidP="005A54D7">
      <w:pPr>
        <w:rPr>
          <w:lang w:val="en-US"/>
        </w:rPr>
      </w:pPr>
      <w:r w:rsidRPr="005D61B5">
        <w:rPr>
          <w:lang w:val="en-US"/>
        </w:rPr>
        <w:t>In order</w:t>
      </w:r>
      <w:r w:rsidR="005D61B5" w:rsidRPr="005D61B5">
        <w:rPr>
          <w:lang w:val="en-US"/>
        </w:rPr>
        <w:t xml:space="preserve"> to </w:t>
      </w:r>
      <w:r w:rsidR="005D61B5">
        <w:rPr>
          <w:lang w:val="en-US"/>
        </w:rPr>
        <w:t xml:space="preserve">get a starting set of sensors which </w:t>
      </w:r>
      <w:r w:rsidR="00024AAC">
        <w:rPr>
          <w:lang w:val="en-US"/>
        </w:rPr>
        <w:t xml:space="preserve">allow flexibility in the features ASMO has, a kit of 37 Sensors has been ordered from </w:t>
      </w:r>
      <w:proofErr w:type="spellStart"/>
      <w:r w:rsidR="00024AAC">
        <w:rPr>
          <w:lang w:val="en-US"/>
        </w:rPr>
        <w:t>Sunfounder</w:t>
      </w:r>
      <w:proofErr w:type="spellEnd"/>
      <w:r w:rsidR="00024AAC">
        <w:rPr>
          <w:lang w:val="en-US"/>
        </w:rPr>
        <w:t xml:space="preserve">. Documentation of this kit can be found </w:t>
      </w:r>
      <w:r w:rsidR="00233B1D">
        <w:rPr>
          <w:lang w:val="en-US"/>
        </w:rPr>
        <w:t>in the file “</w:t>
      </w:r>
      <w:r w:rsidR="00233B1D" w:rsidRPr="00233B1D">
        <w:rPr>
          <w:lang w:val="en-US"/>
        </w:rPr>
        <w:t xml:space="preserve">Sensor kit V1.0 for </w:t>
      </w:r>
      <w:proofErr w:type="spellStart"/>
      <w:r w:rsidR="00233B1D" w:rsidRPr="00233B1D">
        <w:rPr>
          <w:lang w:val="en-US"/>
        </w:rPr>
        <w:t>Rpi</w:t>
      </w:r>
      <w:proofErr w:type="spellEnd"/>
      <w:r w:rsidR="00233B1D" w:rsidRPr="00233B1D">
        <w:rPr>
          <w:lang w:val="en-US"/>
        </w:rPr>
        <w:t xml:space="preserve"> B+.pdf</w:t>
      </w:r>
      <w:r w:rsidR="00233B1D">
        <w:rPr>
          <w:lang w:val="en-US"/>
        </w:rPr>
        <w:t>”.</w:t>
      </w:r>
    </w:p>
    <w:p w14:paraId="25A00E02" w14:textId="4370A302" w:rsidR="00233B1D" w:rsidRDefault="00233B1D" w:rsidP="005A54D7">
      <w:pPr>
        <w:rPr>
          <w:lang w:val="en-US"/>
        </w:rPr>
      </w:pPr>
      <w:r>
        <w:rPr>
          <w:lang w:val="en-US"/>
        </w:rPr>
        <w:t xml:space="preserve">Out of these </w:t>
      </w:r>
      <w:r w:rsidR="00941377">
        <w:rPr>
          <w:lang w:val="en-US"/>
        </w:rPr>
        <w:t>Sensors, the following are being used: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37"/>
      </w:tblGrid>
      <w:tr w:rsidR="009D6383" w14:paraId="56B8C29C" w14:textId="77777777" w:rsidTr="00BC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1B83133" w14:textId="089FB374" w:rsidR="009D6383" w:rsidRDefault="009D6383" w:rsidP="005A54D7">
            <w:pPr>
              <w:rPr>
                <w:lang w:val="en-US"/>
              </w:rPr>
            </w:pPr>
            <w:r>
              <w:rPr>
                <w:lang w:val="en-US"/>
              </w:rPr>
              <w:t>Sensor</w:t>
            </w:r>
          </w:p>
        </w:tc>
        <w:tc>
          <w:tcPr>
            <w:tcW w:w="2737" w:type="dxa"/>
          </w:tcPr>
          <w:p w14:paraId="524443DF" w14:textId="4CF2ED8A" w:rsidR="009D6383" w:rsidRDefault="009D6383" w:rsidP="005A5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7" w:type="dxa"/>
          </w:tcPr>
          <w:p w14:paraId="1FECB3C1" w14:textId="6E8152B5" w:rsidR="009D6383" w:rsidRDefault="009D6383" w:rsidP="005A5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9D6383" w:rsidRPr="006E4FA4" w14:paraId="2D75B4FB" w14:textId="77777777" w:rsidTr="00BC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090ED02A" w14:textId="6650FA62" w:rsidR="009D6383" w:rsidRDefault="00BC23FB" w:rsidP="005A54D7">
            <w:pPr>
              <w:rPr>
                <w:lang w:val="en-US"/>
              </w:rPr>
            </w:pPr>
            <w:r>
              <w:rPr>
                <w:lang w:val="en-US"/>
              </w:rPr>
              <w:t>KY-015 Temperature and Humidity</w:t>
            </w:r>
          </w:p>
        </w:tc>
        <w:tc>
          <w:tcPr>
            <w:tcW w:w="2737" w:type="dxa"/>
          </w:tcPr>
          <w:p w14:paraId="1854878B" w14:textId="05D787BB" w:rsidR="009D6383" w:rsidRDefault="00BC23FB" w:rsidP="005A5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Getting environmental data (temperature and humidity)</w:t>
            </w:r>
          </w:p>
        </w:tc>
        <w:tc>
          <w:tcPr>
            <w:tcW w:w="2737" w:type="dxa"/>
          </w:tcPr>
          <w:p w14:paraId="7DE0A061" w14:textId="7FE06E23" w:rsidR="009D6383" w:rsidRDefault="00B32338" w:rsidP="004A56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VCC: 3.3V</w:t>
            </w:r>
            <w:r w:rsidR="004A561F">
              <w:rPr>
                <w:lang w:val="en-US"/>
              </w:rPr>
              <w:br/>
            </w:r>
            <w:r w:rsidR="005D2EFF">
              <w:rPr>
                <w:lang w:val="en-US"/>
              </w:rPr>
              <w:t>SIGNAL: GPIO4</w:t>
            </w:r>
          </w:p>
        </w:tc>
      </w:tr>
      <w:tr w:rsidR="009D6383" w:rsidRPr="00CF5C74" w14:paraId="133DF9FC" w14:textId="77777777" w:rsidTr="00BC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17ACD1E2" w14:textId="0B5F4360" w:rsidR="009D6383" w:rsidRDefault="00BC23FB" w:rsidP="005A54D7">
            <w:pPr>
              <w:rPr>
                <w:lang w:val="en-US"/>
              </w:rPr>
            </w:pPr>
            <w:r>
              <w:rPr>
                <w:lang w:val="en-US"/>
              </w:rPr>
              <w:t>HC-SR04 Ultrasonic range Sensor</w:t>
            </w:r>
          </w:p>
        </w:tc>
        <w:tc>
          <w:tcPr>
            <w:tcW w:w="2737" w:type="dxa"/>
          </w:tcPr>
          <w:p w14:paraId="5BFC96A1" w14:textId="6EB335F8" w:rsidR="009D6383" w:rsidRDefault="000A0416" w:rsidP="005A5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Getting the distance that is free in front of ASMO. Used for obstacle detection</w:t>
            </w:r>
          </w:p>
        </w:tc>
        <w:tc>
          <w:tcPr>
            <w:tcW w:w="2737" w:type="dxa"/>
          </w:tcPr>
          <w:p w14:paraId="042B7BEE" w14:textId="548B7278" w:rsidR="00B32338" w:rsidRPr="004A561F" w:rsidRDefault="00B32338" w:rsidP="004A56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A561F">
              <w:rPr>
                <w:lang w:val="en-US"/>
              </w:rPr>
              <w:t>VCC: 5V</w:t>
            </w:r>
            <w:r w:rsidRPr="004A561F">
              <w:rPr>
                <w:lang w:val="en-US"/>
              </w:rPr>
              <w:br/>
              <w:t>TRIG: GPIO</w:t>
            </w:r>
            <w:r w:rsidR="004A561F" w:rsidRPr="004A561F">
              <w:rPr>
                <w:lang w:val="en-US"/>
              </w:rPr>
              <w:t>21</w:t>
            </w:r>
            <w:r w:rsidR="004A561F" w:rsidRPr="004A561F">
              <w:rPr>
                <w:lang w:val="en-US"/>
              </w:rPr>
              <w:br/>
              <w:t>ECHO</w:t>
            </w:r>
            <w:r w:rsidR="004A561F">
              <w:rPr>
                <w:lang w:val="en-US"/>
              </w:rPr>
              <w:t>: GPIO20</w:t>
            </w:r>
          </w:p>
        </w:tc>
      </w:tr>
      <w:tr w:rsidR="009322A0" w14:paraId="330CA076" w14:textId="77777777" w:rsidTr="00BC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0313C0A" w14:textId="2303E2A4" w:rsidR="009322A0" w:rsidRDefault="009322A0" w:rsidP="005A54D7">
            <w:pPr>
              <w:rPr>
                <w:lang w:val="en-US"/>
              </w:rPr>
            </w:pPr>
            <w:r>
              <w:rPr>
                <w:lang w:val="en-US"/>
              </w:rPr>
              <w:t>Raspberry pi camera</w:t>
            </w:r>
          </w:p>
        </w:tc>
        <w:tc>
          <w:tcPr>
            <w:tcW w:w="2737" w:type="dxa"/>
          </w:tcPr>
          <w:p w14:paraId="3BD9300A" w14:textId="547C4D5D" w:rsidR="009322A0" w:rsidRDefault="005D2EFF" w:rsidP="005A5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Enable ASMO to see</w:t>
            </w:r>
          </w:p>
        </w:tc>
        <w:tc>
          <w:tcPr>
            <w:tcW w:w="2737" w:type="dxa"/>
          </w:tcPr>
          <w:p w14:paraId="1614B266" w14:textId="36DC6B25" w:rsidR="009322A0" w:rsidRDefault="005D2EFF" w:rsidP="00FC042D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Camera slot</w:t>
            </w:r>
          </w:p>
        </w:tc>
      </w:tr>
    </w:tbl>
    <w:p w14:paraId="532A5EC3" w14:textId="3ED87F3B" w:rsidR="00941377" w:rsidRDefault="00FC042D" w:rsidP="00883329">
      <w:pPr>
        <w:pStyle w:val="Beschriftung"/>
        <w:rPr>
          <w:lang w:val="en-US"/>
        </w:rPr>
      </w:pPr>
      <w:bookmarkStart w:id="14" w:name="_Toc509817293"/>
      <w:r>
        <w:t xml:space="preserve">Table </w:t>
      </w:r>
      <w:r w:rsidR="0097692E">
        <w:fldChar w:fldCharType="begin"/>
      </w:r>
      <w:r w:rsidR="0097692E">
        <w:instrText xml:space="preserve"> SEQ Table \* ARABIC </w:instrText>
      </w:r>
      <w:r w:rsidR="0097692E">
        <w:fldChar w:fldCharType="separate"/>
      </w:r>
      <w:r>
        <w:rPr>
          <w:noProof/>
        </w:rPr>
        <w:t>1</w:t>
      </w:r>
      <w:r w:rsidR="0097692E">
        <w:rPr>
          <w:noProof/>
        </w:rPr>
        <w:fldChar w:fldCharType="end"/>
      </w:r>
      <w:r>
        <w:t xml:space="preserve"> - Sensors</w:t>
      </w:r>
      <w:bookmarkEnd w:id="14"/>
    </w:p>
    <w:p w14:paraId="298EE4F3" w14:textId="7CC94D98" w:rsidR="005D2EFF" w:rsidRDefault="005D2EFF" w:rsidP="005A54D7">
      <w:pPr>
        <w:rPr>
          <w:lang w:val="en-US"/>
        </w:rPr>
      </w:pPr>
    </w:p>
    <w:p w14:paraId="51B2AB85" w14:textId="77777777" w:rsidR="005D2EFF" w:rsidRPr="005D61B5" w:rsidRDefault="005D2EFF" w:rsidP="005A54D7">
      <w:pPr>
        <w:rPr>
          <w:lang w:val="en-US"/>
        </w:rPr>
      </w:pPr>
    </w:p>
    <w:p w14:paraId="4EF256BA" w14:textId="1FEF1FF1" w:rsidR="00B71AFF" w:rsidRDefault="00B71AFF" w:rsidP="00B71AFF">
      <w:pPr>
        <w:pStyle w:val="berschrift2"/>
        <w:rPr>
          <w:lang w:val="en-US"/>
        </w:rPr>
      </w:pPr>
      <w:bookmarkStart w:id="15" w:name="_Toc509817896"/>
      <w:r w:rsidRPr="005D61B5">
        <w:rPr>
          <w:lang w:val="en-US"/>
        </w:rPr>
        <w:lastRenderedPageBreak/>
        <w:t>Act</w:t>
      </w:r>
      <w:r w:rsidR="00104563">
        <w:rPr>
          <w:lang w:val="en-US"/>
        </w:rPr>
        <w:t>uator</w:t>
      </w:r>
      <w:r w:rsidRPr="005D61B5">
        <w:rPr>
          <w:lang w:val="en-US"/>
        </w:rPr>
        <w:t>s</w:t>
      </w:r>
      <w:bookmarkEnd w:id="15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37"/>
      </w:tblGrid>
      <w:tr w:rsidR="00272D9E" w14:paraId="36FF17A1" w14:textId="77777777" w:rsidTr="00CD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D2FFA38" w14:textId="593A22BF" w:rsidR="00272D9E" w:rsidRDefault="00272D9E" w:rsidP="00CD0CFB">
            <w:pPr>
              <w:rPr>
                <w:lang w:val="en-US"/>
              </w:rPr>
            </w:pPr>
            <w:r>
              <w:rPr>
                <w:lang w:val="en-US"/>
              </w:rPr>
              <w:t>Act</w:t>
            </w:r>
            <w:r w:rsidR="00104563">
              <w:rPr>
                <w:lang w:val="en-US"/>
              </w:rPr>
              <w:t>uator</w:t>
            </w:r>
          </w:p>
        </w:tc>
        <w:tc>
          <w:tcPr>
            <w:tcW w:w="2737" w:type="dxa"/>
          </w:tcPr>
          <w:p w14:paraId="449F216B" w14:textId="77777777" w:rsidR="00272D9E" w:rsidRDefault="00272D9E" w:rsidP="00CD0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7" w:type="dxa"/>
          </w:tcPr>
          <w:p w14:paraId="27D1CF01" w14:textId="77777777" w:rsidR="00272D9E" w:rsidRDefault="00272D9E" w:rsidP="00CD0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272D9E" w:rsidRPr="006E4FA4" w14:paraId="0D94503C" w14:textId="77777777" w:rsidTr="00CD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733A5327" w14:textId="2713F891" w:rsidR="00272D9E" w:rsidRDefault="00EB497B" w:rsidP="00CD0CF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PiBorg</w:t>
            </w:r>
            <w:proofErr w:type="spellEnd"/>
            <w:r>
              <w:rPr>
                <w:lang w:val="en-US"/>
              </w:rPr>
              <w:t xml:space="preserve"> Reverse Dual 5A Motor Controller</w:t>
            </w:r>
          </w:p>
        </w:tc>
        <w:tc>
          <w:tcPr>
            <w:tcW w:w="2737" w:type="dxa"/>
          </w:tcPr>
          <w:p w14:paraId="1F94ECF1" w14:textId="43936653" w:rsidR="00272D9E" w:rsidRDefault="005D2EFF" w:rsidP="00CD0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Controlling the motors</w:t>
            </w:r>
            <w:r w:rsidR="00CE7943">
              <w:rPr>
                <w:lang w:val="en-US"/>
              </w:rPr>
              <w:t xml:space="preserve"> in order to enable ASMO to move around.</w:t>
            </w:r>
          </w:p>
        </w:tc>
        <w:tc>
          <w:tcPr>
            <w:tcW w:w="2737" w:type="dxa"/>
          </w:tcPr>
          <w:p w14:paraId="2F529113" w14:textId="21ED23EE" w:rsidR="00272D9E" w:rsidRDefault="004C4EBC" w:rsidP="00265E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</w:t>
            </w:r>
          </w:p>
        </w:tc>
      </w:tr>
      <w:tr w:rsidR="00272D9E" w:rsidRPr="00CF5C74" w14:paraId="33ADC56F" w14:textId="77777777" w:rsidTr="00CD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0DD6C878" w14:textId="6CCD82AE" w:rsidR="00272D9E" w:rsidRDefault="00DC495C" w:rsidP="00CD0CFB">
            <w:pPr>
              <w:rPr>
                <w:lang w:val="en-US"/>
              </w:rPr>
            </w:pPr>
            <w:r>
              <w:rPr>
                <w:lang w:val="en-US"/>
              </w:rPr>
              <w:t>KY-009 RGB Full Color LED SMD Module</w:t>
            </w:r>
          </w:p>
        </w:tc>
        <w:tc>
          <w:tcPr>
            <w:tcW w:w="2737" w:type="dxa"/>
          </w:tcPr>
          <w:p w14:paraId="03D55FB1" w14:textId="227D0DC8" w:rsidR="00272D9E" w:rsidRDefault="00752F7B" w:rsidP="00CD0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Indicating the status of ASMO</w:t>
            </w:r>
          </w:p>
        </w:tc>
        <w:tc>
          <w:tcPr>
            <w:tcW w:w="2737" w:type="dxa"/>
          </w:tcPr>
          <w:p w14:paraId="2BC4B057" w14:textId="7A4B3224" w:rsidR="00272D9E" w:rsidRDefault="00752F7B" w:rsidP="00FC042D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R:</w:t>
            </w:r>
            <w:r w:rsidR="00265E32">
              <w:rPr>
                <w:lang w:val="en-US"/>
              </w:rPr>
              <w:t xml:space="preserve"> GPIO19</w:t>
            </w:r>
            <w:r>
              <w:rPr>
                <w:lang w:val="en-US"/>
              </w:rPr>
              <w:br/>
              <w:t>B:</w:t>
            </w:r>
            <w:r w:rsidR="00265E32">
              <w:rPr>
                <w:lang w:val="en-US"/>
              </w:rPr>
              <w:t xml:space="preserve"> GPIO13</w:t>
            </w:r>
            <w:r>
              <w:rPr>
                <w:lang w:val="en-US"/>
              </w:rPr>
              <w:br/>
              <w:t>G:</w:t>
            </w:r>
            <w:r w:rsidR="00265E32">
              <w:rPr>
                <w:lang w:val="en-US"/>
              </w:rPr>
              <w:t xml:space="preserve"> GPIO26</w:t>
            </w:r>
          </w:p>
        </w:tc>
      </w:tr>
    </w:tbl>
    <w:p w14:paraId="3020DF96" w14:textId="286DEC74" w:rsidR="00B74B85" w:rsidRPr="00B74B85" w:rsidRDefault="00FC042D" w:rsidP="00883329">
      <w:pPr>
        <w:pStyle w:val="Beschriftung"/>
        <w:rPr>
          <w:lang w:val="en-US"/>
        </w:rPr>
      </w:pPr>
      <w:bookmarkStart w:id="16" w:name="_Toc509817294"/>
      <w:r>
        <w:t xml:space="preserve">Table </w:t>
      </w:r>
      <w:r w:rsidR="0097692E">
        <w:fldChar w:fldCharType="begin"/>
      </w:r>
      <w:r w:rsidR="0097692E">
        <w:instrText xml:space="preserve"> SEQ Table \* ARABIC </w:instrText>
      </w:r>
      <w:r w:rsidR="0097692E">
        <w:fldChar w:fldCharType="separate"/>
      </w:r>
      <w:r>
        <w:rPr>
          <w:noProof/>
        </w:rPr>
        <w:t>2</w:t>
      </w:r>
      <w:r w:rsidR="0097692E">
        <w:rPr>
          <w:noProof/>
        </w:rPr>
        <w:fldChar w:fldCharType="end"/>
      </w:r>
      <w:r>
        <w:t xml:space="preserve"> - </w:t>
      </w:r>
      <w:proofErr w:type="spellStart"/>
      <w:r>
        <w:t>Actuators</w:t>
      </w:r>
      <w:bookmarkEnd w:id="16"/>
      <w:proofErr w:type="spellEnd"/>
    </w:p>
    <w:p w14:paraId="41F5FA1B" w14:textId="3B16215E" w:rsidR="00B71AFF" w:rsidRDefault="00B71AFF" w:rsidP="00B71AFF">
      <w:pPr>
        <w:pStyle w:val="berschrift2"/>
        <w:rPr>
          <w:lang w:val="en-US"/>
        </w:rPr>
      </w:pPr>
      <w:bookmarkStart w:id="17" w:name="_Toc509817897"/>
      <w:r w:rsidRPr="005D61B5">
        <w:rPr>
          <w:lang w:val="en-US"/>
        </w:rPr>
        <w:t>Wiring</w:t>
      </w:r>
      <w:bookmarkEnd w:id="17"/>
    </w:p>
    <w:p w14:paraId="5B0AF30E" w14:textId="0131C160" w:rsidR="00052E2F" w:rsidRPr="00052E2F" w:rsidRDefault="00052E2F" w:rsidP="00052E2F">
      <w:pPr>
        <w:rPr>
          <w:lang w:val="en-US"/>
        </w:rPr>
      </w:pPr>
      <w:r>
        <w:rPr>
          <w:lang w:val="en-US"/>
        </w:rPr>
        <w:t xml:space="preserve">The wiring diagram was created using fritzing, which is an open source </w:t>
      </w:r>
      <w:r w:rsidR="00313140">
        <w:rPr>
          <w:lang w:val="en-US"/>
        </w:rPr>
        <w:t xml:space="preserve">software for hardware documentation </w:t>
      </w:r>
      <w:sdt>
        <w:sdtPr>
          <w:rPr>
            <w:lang w:val="en-US"/>
          </w:rPr>
          <w:alias w:val="Don’t edit this field."/>
          <w:tag w:val="CitaviPlaceholder#fac8c58c-c996-4c57-8eeb-c5f9a2161a69"/>
          <w:id w:val="-436146670"/>
          <w:placeholder>
            <w:docPart w:val="DefaultPlaceholder_-1854013440"/>
          </w:placeholder>
        </w:sdtPr>
        <w:sdtContent>
          <w:r w:rsidR="0036581B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NDVlZmVkNDAtNTExNi00YWYxLWFlOTAtMmNjOGZmNmRjNzUwIiwiUmFuZ2VMZW5ndGgiOjEwLCJSZWZlcmVuY2VJZCI6Ijg2ZmM4OGU5LWEzNTMtNDI1Yi04MjdmLTMwNjg0ZTI0MmNlZi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}</w:instrText>
          </w:r>
          <w:r w:rsidR="0036581B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>Fritzing)</w:t>
          </w:r>
          <w:r w:rsidR="0036581B">
            <w:rPr>
              <w:lang w:val="en-US"/>
            </w:rPr>
            <w:fldChar w:fldCharType="end"/>
          </w:r>
        </w:sdtContent>
      </w:sdt>
      <w:r w:rsidR="0036581B">
        <w:rPr>
          <w:lang w:val="en-US"/>
        </w:rPr>
        <w:t xml:space="preserve">. It can be </w:t>
      </w:r>
      <w:r w:rsidR="00705B95">
        <w:rPr>
          <w:lang w:val="en-US"/>
        </w:rPr>
        <w:t xml:space="preserve">accessed and </w:t>
      </w:r>
      <w:proofErr w:type="spellStart"/>
      <w:r w:rsidR="00705B95">
        <w:rPr>
          <w:lang w:val="en-US"/>
        </w:rPr>
        <w:t>editied</w:t>
      </w:r>
      <w:proofErr w:type="spellEnd"/>
      <w:r w:rsidR="00705B95">
        <w:rPr>
          <w:lang w:val="en-US"/>
        </w:rPr>
        <w:t xml:space="preserve"> using </w:t>
      </w:r>
      <w:r w:rsidR="0036581B">
        <w:rPr>
          <w:lang w:val="en-US"/>
        </w:rPr>
        <w:t>the file “</w:t>
      </w:r>
      <w:proofErr w:type="spellStart"/>
      <w:r w:rsidR="0036581B">
        <w:rPr>
          <w:lang w:val="en-US"/>
        </w:rPr>
        <w:t>ASMO_wiring.fzz</w:t>
      </w:r>
      <w:proofErr w:type="spellEnd"/>
      <w:r w:rsidR="0036581B">
        <w:rPr>
          <w:lang w:val="en-US"/>
        </w:rPr>
        <w:t>”</w:t>
      </w:r>
      <w:r w:rsidR="00705B95">
        <w:rPr>
          <w:lang w:val="en-US"/>
        </w:rPr>
        <w:t xml:space="preserve">. </w:t>
      </w:r>
    </w:p>
    <w:p w14:paraId="00C05AD5" w14:textId="77777777" w:rsidR="00883329" w:rsidRDefault="00D91215" w:rsidP="0088332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6A3E471" wp14:editId="38623033">
            <wp:extent cx="5213350" cy="4951730"/>
            <wp:effectExtent l="0" t="0" r="635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8D2D" w14:textId="1EC6D1A1" w:rsidR="00EB047F" w:rsidRPr="007204AF" w:rsidRDefault="00883329" w:rsidP="007204AF">
      <w:pPr>
        <w:pStyle w:val="Beschriftung"/>
      </w:pPr>
      <w:bookmarkStart w:id="18" w:name="_Toc509817302"/>
      <w:r>
        <w:t xml:space="preserve">Figure </w:t>
      </w:r>
      <w:r w:rsidR="0097692E">
        <w:fldChar w:fldCharType="begin"/>
      </w:r>
      <w:r w:rsidR="0097692E">
        <w:instrText xml:space="preserve"> SEQ Figure \* ARABIC </w:instrText>
      </w:r>
      <w:r w:rsidR="0097692E">
        <w:fldChar w:fldCharType="separate"/>
      </w:r>
      <w:r w:rsidR="00266F2A">
        <w:rPr>
          <w:noProof/>
        </w:rPr>
        <w:t>1</w:t>
      </w:r>
      <w:r w:rsidR="0097692E">
        <w:rPr>
          <w:noProof/>
        </w:rPr>
        <w:fldChar w:fldCharType="end"/>
      </w:r>
      <w:r>
        <w:t xml:space="preserve"> - </w:t>
      </w:r>
      <w:proofErr w:type="spellStart"/>
      <w:r>
        <w:t>Wiring</w:t>
      </w:r>
      <w:proofErr w:type="spellEnd"/>
      <w:r>
        <w:t xml:space="preserve"> </w:t>
      </w:r>
      <w:proofErr w:type="spellStart"/>
      <w:r>
        <w:t>diagram</w:t>
      </w:r>
      <w:bookmarkEnd w:id="18"/>
      <w:proofErr w:type="spellEnd"/>
    </w:p>
    <w:p w14:paraId="1488C42A" w14:textId="77777777" w:rsidR="00D44A98" w:rsidRPr="005D61B5" w:rsidRDefault="00B71AFF" w:rsidP="00754B80">
      <w:pPr>
        <w:pStyle w:val="berschrift1"/>
        <w:rPr>
          <w:lang w:val="en-US"/>
        </w:rPr>
      </w:pPr>
      <w:bookmarkStart w:id="19" w:name="_Toc509817898"/>
      <w:r w:rsidRPr="005D61B5">
        <w:rPr>
          <w:lang w:val="en-US"/>
        </w:rPr>
        <w:lastRenderedPageBreak/>
        <w:t>Software</w:t>
      </w:r>
      <w:bookmarkEnd w:id="19"/>
    </w:p>
    <w:p w14:paraId="178B5FF4" w14:textId="278EAB0A" w:rsidR="00B71AFF" w:rsidRDefault="00B71AFF" w:rsidP="00B71AFF">
      <w:pPr>
        <w:pStyle w:val="berschrift2"/>
        <w:rPr>
          <w:lang w:val="en-US"/>
        </w:rPr>
      </w:pPr>
      <w:bookmarkStart w:id="20" w:name="_Toc509817899"/>
      <w:r w:rsidRPr="005D61B5">
        <w:rPr>
          <w:lang w:val="en-US"/>
        </w:rPr>
        <w:t>Raspbian</w:t>
      </w:r>
      <w:bookmarkEnd w:id="20"/>
    </w:p>
    <w:p w14:paraId="77B3A8E7" w14:textId="0475CBF6" w:rsidR="00807152" w:rsidRDefault="00807152" w:rsidP="00807152">
      <w:pPr>
        <w:rPr>
          <w:lang w:val="en-US"/>
        </w:rPr>
      </w:pPr>
      <w:r>
        <w:rPr>
          <w:lang w:val="en-US"/>
        </w:rPr>
        <w:t xml:space="preserve">The Software developed for ASMO is running on Raspbian. Raspbian is a Linux distribution based on </w:t>
      </w:r>
      <w:r w:rsidR="001537B8">
        <w:rPr>
          <w:lang w:val="en-US"/>
        </w:rPr>
        <w:t>Debian</w:t>
      </w:r>
      <w:r w:rsidR="00994871">
        <w:rPr>
          <w:lang w:val="en-US"/>
        </w:rPr>
        <w:t xml:space="preserve">. It is an operating system for the raspberry pi and is officially supported by the raspberry pi foundation. </w:t>
      </w:r>
      <w:sdt>
        <w:sdtPr>
          <w:rPr>
            <w:lang w:val="en-US"/>
          </w:rPr>
          <w:alias w:val="Don’t edit this field."/>
          <w:tag w:val="CitaviPlaceholder#5dbfb35d-7acc-4919-b500-9382243c9660"/>
          <w:id w:val="-857192151"/>
          <w:placeholder>
            <w:docPart w:val="DefaultPlaceholder_-1854013440"/>
          </w:placeholder>
        </w:sdtPr>
        <w:sdtContent>
          <w:r w:rsidR="001154EF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MTg2ZWQ2YjktNDNhNC00ZjdmLTgyYzEtMDVhZWNjMmZkNGZmIiwiUmFuZ2VMZW5ndGgiOjM2LCJSZWZlcmVuY2VJZCI6IjY4YzNkNmE5LTdlMjEtNGQxOS1hMzRkLTdmY2MxY2I5YWQ4Ni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Eb3dubG9hZCBSYXNwYmlhbiBmb3IgUmFzcGJlcnJ5IFBpKSJ9XX0sIlRhZyI6IkNpdGF2aVBsYWNlaG9sZGVyIzVkYmZiMzVkLTdhY2MtNDkxOS1iNTAwLTkzODIyNDNjOTY2MCIsIlRleHQiOiIoRG93bmxvYWQgUmFzcGJpYW4gZm9yIFJhc3BiZXJyeSBQaSkiLCJXQUlWZXJzaW9uIjoiNi4xLjAuMCJ9}</w:instrText>
          </w:r>
          <w:r w:rsidR="001154EF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>Download Raspbian for Raspberry Pi)</w:t>
          </w:r>
          <w:r w:rsidR="001154EF">
            <w:rPr>
              <w:lang w:val="en-US"/>
            </w:rPr>
            <w:fldChar w:fldCharType="end"/>
          </w:r>
        </w:sdtContent>
      </w:sdt>
      <w:r w:rsidR="001154EF">
        <w:rPr>
          <w:lang w:val="en-US"/>
        </w:rPr>
        <w:t>.</w:t>
      </w:r>
    </w:p>
    <w:p w14:paraId="3D20C75F" w14:textId="217518E3" w:rsidR="001154EF" w:rsidRDefault="001154EF" w:rsidP="00807152">
      <w:pPr>
        <w:rPr>
          <w:lang w:val="en-US"/>
        </w:rPr>
      </w:pPr>
      <w:r>
        <w:rPr>
          <w:lang w:val="en-US"/>
        </w:rPr>
        <w:t xml:space="preserve">In addition to Raspbian, the following </w:t>
      </w:r>
      <w:r w:rsidR="00931CFE">
        <w:rPr>
          <w:lang w:val="en-US"/>
        </w:rPr>
        <w:t>apt packages are being used:</w:t>
      </w:r>
    </w:p>
    <w:p w14:paraId="4509264D" w14:textId="635AFB85" w:rsidR="00BE75B8" w:rsidRPr="00541025" w:rsidRDefault="00BE75B8" w:rsidP="00652D9C">
      <w:pPr>
        <w:pStyle w:val="Listenabsatz"/>
        <w:numPr>
          <w:ilvl w:val="0"/>
          <w:numId w:val="19"/>
        </w:numPr>
        <w:jc w:val="left"/>
        <w:rPr>
          <w:lang w:val="en-US"/>
        </w:rPr>
      </w:pPr>
      <w:r w:rsidRPr="00541025">
        <w:rPr>
          <w:lang w:val="en-US"/>
        </w:rPr>
        <w:t>build-essential</w:t>
      </w:r>
      <w:r w:rsidR="00541025" w:rsidRPr="00541025">
        <w:rPr>
          <w:lang w:val="en-US"/>
        </w:rPr>
        <w:t xml:space="preserve"> &amp; </w:t>
      </w:r>
      <w:r w:rsidRPr="00541025">
        <w:rPr>
          <w:lang w:val="en-US"/>
        </w:rPr>
        <w:t>python-dev</w:t>
      </w:r>
      <w:r w:rsidR="00541025" w:rsidRPr="00541025">
        <w:rPr>
          <w:lang w:val="en-US"/>
        </w:rPr>
        <w:br/>
        <w:t>Th</w:t>
      </w:r>
      <w:r w:rsidR="00541025">
        <w:rPr>
          <w:lang w:val="en-US"/>
        </w:rPr>
        <w:t xml:space="preserve">ese two packages are necessary in order to </w:t>
      </w:r>
      <w:r w:rsidR="00652D9C">
        <w:rPr>
          <w:lang w:val="en-US"/>
        </w:rPr>
        <w:t xml:space="preserve">build and install the </w:t>
      </w:r>
      <w:proofErr w:type="spellStart"/>
      <w:r w:rsidR="00652D9C">
        <w:rPr>
          <w:lang w:val="en-US"/>
        </w:rPr>
        <w:t>Adafruit_DHT</w:t>
      </w:r>
      <w:proofErr w:type="spellEnd"/>
      <w:r w:rsidR="00652D9C">
        <w:rPr>
          <w:lang w:val="en-US"/>
        </w:rPr>
        <w:t xml:space="preserve"> package.</w:t>
      </w:r>
    </w:p>
    <w:p w14:paraId="6CDD6449" w14:textId="071C94CA" w:rsidR="00BE75B8" w:rsidRPr="00652D9C" w:rsidRDefault="00BE75B8" w:rsidP="00652D9C">
      <w:pPr>
        <w:pStyle w:val="Listenabsatz"/>
        <w:numPr>
          <w:ilvl w:val="0"/>
          <w:numId w:val="19"/>
        </w:numPr>
        <w:jc w:val="left"/>
        <w:rPr>
          <w:lang w:val="en-US"/>
        </w:rPr>
      </w:pPr>
      <w:proofErr w:type="spellStart"/>
      <w:r w:rsidRPr="00652D9C">
        <w:rPr>
          <w:lang w:val="en-US"/>
        </w:rPr>
        <w:t>dnsmasq</w:t>
      </w:r>
      <w:proofErr w:type="spellEnd"/>
      <w:r w:rsidR="00541025" w:rsidRPr="00652D9C">
        <w:rPr>
          <w:lang w:val="en-US"/>
        </w:rPr>
        <w:t xml:space="preserve"> &amp; </w:t>
      </w:r>
      <w:proofErr w:type="spellStart"/>
      <w:r w:rsidRPr="00652D9C">
        <w:rPr>
          <w:lang w:val="en-US"/>
        </w:rPr>
        <w:t>hostapd</w:t>
      </w:r>
      <w:proofErr w:type="spellEnd"/>
      <w:r w:rsidR="00652D9C" w:rsidRPr="00652D9C">
        <w:rPr>
          <w:lang w:val="en-US"/>
        </w:rPr>
        <w:br/>
        <w:t>These two p</w:t>
      </w:r>
      <w:r w:rsidR="00652D9C">
        <w:rPr>
          <w:lang w:val="en-US"/>
        </w:rPr>
        <w:t xml:space="preserve">ackages are needed in order to </w:t>
      </w:r>
      <w:r w:rsidR="00EB35F8">
        <w:rPr>
          <w:lang w:val="en-US"/>
        </w:rPr>
        <w:t xml:space="preserve">activate the </w:t>
      </w:r>
      <w:proofErr w:type="spellStart"/>
      <w:r w:rsidR="00EB35F8">
        <w:rPr>
          <w:lang w:val="en-US"/>
        </w:rPr>
        <w:t>Wifi</w:t>
      </w:r>
      <w:proofErr w:type="spellEnd"/>
      <w:r w:rsidR="00EB35F8">
        <w:rPr>
          <w:lang w:val="en-US"/>
        </w:rPr>
        <w:t xml:space="preserve"> Access point.</w:t>
      </w:r>
      <w:r w:rsidR="00E860D5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65cb129d-8d37-473e-9eb3-bd7e0390135a"/>
          <w:id w:val="-217748159"/>
          <w:placeholder>
            <w:docPart w:val="DefaultPlaceholder_-1854013440"/>
          </w:placeholder>
        </w:sdtPr>
        <w:sdtContent>
          <w:r w:rsidR="00E860D5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OTc1YTU5NWYtNjFhMy00MGQyLThhNzQtYjlhNDlmYTBhMWZkIiwiUmFuZ2VMZW5ndGgiOjEwNSwiUmVmZXJlbmNlSWQiOiJlNzY0OGFlMC0zNTVhLTQzMTQtOWM3MS1hMmQ1MTllODQ3MTMiLCJSZWZlcmVuY2UiOnsiJGlkIjoiMyIsIkFic3RyYWN0Q29tcGxleGl0eSI6MCwiQWJzdHJhY3RTb3VyY2VUZXh0Rm9ybWF0IjowLCJBY2Nlc3NEYXRlIjoiMTUuMDMuMjAxOC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}</w:instrText>
          </w:r>
          <w:r w:rsidR="00E860D5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>Setting up a Raspberry Pi as an access point in a standalone network (NAT) - Raspberry Pi Documentation)</w:t>
          </w:r>
          <w:r w:rsidR="00E860D5">
            <w:rPr>
              <w:lang w:val="en-US"/>
            </w:rPr>
            <w:fldChar w:fldCharType="end"/>
          </w:r>
        </w:sdtContent>
      </w:sdt>
    </w:p>
    <w:p w14:paraId="37BF29AC" w14:textId="30393057" w:rsidR="00BE75B8" w:rsidRDefault="00D71DCA" w:rsidP="00BE75B8">
      <w:pPr>
        <w:rPr>
          <w:lang w:val="en-US"/>
        </w:rPr>
      </w:pPr>
      <w:r w:rsidRPr="00D71DCA">
        <w:rPr>
          <w:lang w:val="en-US"/>
        </w:rPr>
        <w:t>Raspbian comes with a con</w:t>
      </w:r>
      <w:r>
        <w:rPr>
          <w:lang w:val="en-US"/>
        </w:rPr>
        <w:t xml:space="preserve">figuration tool called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 xml:space="preserve">-config. The ASMO installation script </w:t>
      </w:r>
      <w:r w:rsidR="00F16EF9">
        <w:rPr>
          <w:lang w:val="en-US"/>
        </w:rPr>
        <w:t xml:space="preserve">calls this tool using different parameters in order to make </w:t>
      </w:r>
      <w:r w:rsidR="002E7B1F">
        <w:rPr>
          <w:lang w:val="en-US"/>
        </w:rPr>
        <w:t xml:space="preserve">the following </w:t>
      </w:r>
      <w:r w:rsidR="00F16EF9">
        <w:rPr>
          <w:lang w:val="en-US"/>
        </w:rPr>
        <w:t xml:space="preserve">changes to the </w:t>
      </w:r>
      <w:r w:rsidR="00AA4F02">
        <w:rPr>
          <w:lang w:val="en-US"/>
        </w:rPr>
        <w:t>raspberry pi specific configuration</w:t>
      </w:r>
      <w:r w:rsidR="00F16EF9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5bcc5688-cf11-40ee-ab3a-2b017a61f73b"/>
          <w:id w:val="-1284655235"/>
          <w:placeholder>
            <w:docPart w:val="DefaultPlaceholder_-1854013440"/>
          </w:placeholder>
        </w:sdtPr>
        <w:sdtContent>
          <w:r w:rsidR="00F16EF9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MWJjMzlhYmMtYTU0Zi00NThjLThhNjMtNjY4MzIwNjBiZDdiIiwiUmFuZ2VMZW5ndGgiOjU5LCJSZWZlcmVuY2VJZCI6IjdiNjRmZjExLWVjZTItNDY3OS1iNzZhLTI4NmQzMzU0NDlmZiIsIlJlZmVyZW5jZSI6eyIkaWQiOiIzIiwiQWJzdHJhY3RDb21wbGV4aXR5IjowLCJBYnN0cmFjdFNvdXJjZVRleHRGb3JtYXQiOjAsIkFjY2Vzc0RhdGUiOiIxNS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yYXNwaS1jb25maWcgY29tbWFuZCBsaW5lIHBhcmFtZXRlciAtIFJhc3BiZXJyeSBQaSBGb3J1bXMpIn1dfSwiVGFnIjoiQ2l0YXZpUGxhY2Vob2xkZXIjNWJjYzU2ODgtY2YxMS00MGVlLWFiM2EtMmIwMTdhNjFmNzNiIiwiVGV4dCI6IihyYXNwaS1jb25maWcgY29tbWFuZCBsaW5lIHBhcmFtZXRlciAtIFJhc3BiZXJyeSBQaSBGb3J1bXMpIiwiV0FJVmVyc2lvbiI6IjYuMS4wLjAifQ==}</w:instrText>
          </w:r>
          <w:r w:rsidR="00F16EF9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raspi</w:t>
          </w:r>
          <w:proofErr w:type="spellEnd"/>
          <w:r w:rsidR="00476C1B" w:rsidRPr="00476C1B">
            <w:rPr>
              <w:i/>
              <w:lang w:val="en-US"/>
            </w:rPr>
            <w:t>-config command line parameter - Raspberry Pi Forums)</w:t>
          </w:r>
          <w:r w:rsidR="00F16EF9">
            <w:rPr>
              <w:lang w:val="en-US"/>
            </w:rPr>
            <w:fldChar w:fldCharType="end"/>
          </w:r>
        </w:sdtContent>
      </w:sdt>
      <w:r w:rsidR="002E7B1F">
        <w:rPr>
          <w:lang w:val="en-US"/>
        </w:rPr>
        <w:t>:</w:t>
      </w:r>
    </w:p>
    <w:p w14:paraId="0776AACF" w14:textId="2A87621A" w:rsid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camera</w:t>
      </w:r>
    </w:p>
    <w:p w14:paraId="26CB36AB" w14:textId="42857702" w:rsid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i2c</w:t>
      </w:r>
    </w:p>
    <w:p w14:paraId="153355EA" w14:textId="31D9BB9B" w:rsidR="002E7B1F" w:rsidRP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disable booting into the graphical environment</w:t>
      </w:r>
    </w:p>
    <w:p w14:paraId="6E6EE63A" w14:textId="6DC38223" w:rsidR="00AA4F02" w:rsidRDefault="00195CE0" w:rsidP="00BE75B8">
      <w:pPr>
        <w:rPr>
          <w:lang w:val="en-US"/>
        </w:rPr>
      </w:pPr>
      <w:r>
        <w:rPr>
          <w:lang w:val="en-US"/>
        </w:rPr>
        <w:t>Raspbian also comes with a predefined python environment which already includes a lot of packages. In addition, the following pip packages are being used:</w:t>
      </w:r>
    </w:p>
    <w:p w14:paraId="00647061" w14:textId="1A355ADB" w:rsidR="00195CE0" w:rsidRPr="00FF4181" w:rsidRDefault="00610151" w:rsidP="00EB35F8">
      <w:pPr>
        <w:pStyle w:val="Listenabsatz"/>
        <w:numPr>
          <w:ilvl w:val="0"/>
          <w:numId w:val="20"/>
        </w:numPr>
        <w:jc w:val="left"/>
        <w:rPr>
          <w:lang w:val="en-US"/>
        </w:rPr>
      </w:pPr>
      <w:r w:rsidRPr="00FF4181">
        <w:rPr>
          <w:lang w:val="en-US"/>
        </w:rPr>
        <w:t>web.py</w:t>
      </w:r>
      <w:r w:rsidR="00FF4181" w:rsidRPr="00FF4181">
        <w:rPr>
          <w:lang w:val="en-US"/>
        </w:rPr>
        <w:br/>
        <w:t xml:space="preserve">This package provides </w:t>
      </w:r>
      <w:r w:rsidR="00E42ACC">
        <w:rPr>
          <w:lang w:val="en-US"/>
        </w:rPr>
        <w:t>web server functionality</w:t>
      </w:r>
      <w:r w:rsidR="00081400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818f7d74-a628-484c-a55a-c94962a70aab"/>
          <w:id w:val="749935508"/>
          <w:placeholder>
            <w:docPart w:val="DefaultPlaceholder_-1854013440"/>
          </w:placeholder>
        </w:sdtPr>
        <w:sdtContent>
          <w:r w:rsidR="00081400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ZjZlMjlmZjctMGE0NS00N2JlLTgzNDMtMjUzNzY3OTBkN2I1IiwiUmFuZ2VMZW5ndGgiOjQ3LCJSZWZlcmVuY2VJZCI6ImUwNDBmYmE4LTFkZDUtNDY5My04NWUwLWYzYWVmYzk2MGQxYSIsIlJlZmVyZW5jZSI6eyIkaWQiOiIzIiwiQWJzdHJhY3RDb21wbGV4aXR5IjowLCJBYnN0cmFjdFNvdXJjZVRleHRGb3JtYXQiOjAsIkFjY2Vzc0RhdGUiOiIyNi4wMy4yMDE4IiwiQXV0aG9ycyI6W10sIkNpdGF0aW9uS2V5VXBkYXRlVHlwZSI6MCwiQ29sbGFib3JhdG9ycyI6W10sIkRhdGUiOiIyOC4wMi4yMDE4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}</w:instrText>
          </w:r>
          <w:r w:rsidR="00081400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 xml:space="preserve">Welcome to web.py! (web.py), </w:t>
          </w:r>
          <w:r w:rsidR="00476C1B" w:rsidRPr="00476C1B">
            <w:rPr>
              <w:lang w:val="en-US"/>
            </w:rPr>
            <w:t xml:space="preserve">28. </w:t>
          </w:r>
          <w:proofErr w:type="spellStart"/>
          <w:r w:rsidR="00476C1B" w:rsidRPr="00476C1B">
            <w:rPr>
              <w:lang w:val="en-US"/>
            </w:rPr>
            <w:t>Februar</w:t>
          </w:r>
          <w:proofErr w:type="spellEnd"/>
          <w:r w:rsidR="00476C1B" w:rsidRPr="00476C1B">
            <w:rPr>
              <w:lang w:val="en-US"/>
            </w:rPr>
            <w:t xml:space="preserve"> 2018)</w:t>
          </w:r>
          <w:r w:rsidR="00081400">
            <w:rPr>
              <w:lang w:val="en-US"/>
            </w:rPr>
            <w:fldChar w:fldCharType="end"/>
          </w:r>
        </w:sdtContent>
      </w:sdt>
    </w:p>
    <w:p w14:paraId="1C9BC591" w14:textId="24B4B93E" w:rsidR="00610151" w:rsidRDefault="00610151" w:rsidP="00EB35F8">
      <w:pPr>
        <w:pStyle w:val="Listenabsatz"/>
        <w:numPr>
          <w:ilvl w:val="0"/>
          <w:numId w:val="20"/>
        </w:numPr>
        <w:jc w:val="left"/>
        <w:rPr>
          <w:lang w:val="en-US"/>
        </w:rPr>
      </w:pPr>
      <w:proofErr w:type="spellStart"/>
      <w:r w:rsidRPr="00E42ACC">
        <w:rPr>
          <w:lang w:val="en-US"/>
        </w:rPr>
        <w:lastRenderedPageBreak/>
        <w:t>picamera</w:t>
      </w:r>
      <w:proofErr w:type="spellEnd"/>
      <w:r w:rsidR="00E42ACC" w:rsidRPr="00E42ACC">
        <w:rPr>
          <w:lang w:val="en-US"/>
        </w:rPr>
        <w:br/>
        <w:t>This package can b</w:t>
      </w:r>
      <w:r w:rsidR="00E42ACC">
        <w:rPr>
          <w:lang w:val="en-US"/>
        </w:rPr>
        <w:t xml:space="preserve">e used in order to access the raspberry pi camera from python scripts. </w:t>
      </w:r>
      <w:sdt>
        <w:sdtPr>
          <w:rPr>
            <w:lang w:val="en-US"/>
          </w:rPr>
          <w:alias w:val="Don’t edit this field."/>
          <w:tag w:val="CitaviPlaceholder#ea47b783-ae36-4ca1-91e3-45c99dd9b581"/>
          <w:id w:val="-580441258"/>
          <w:placeholder>
            <w:docPart w:val="DefaultPlaceholder_-1854013440"/>
          </w:placeholder>
        </w:sdtPr>
        <w:sdtContent>
          <w:r w:rsidR="00E42ACC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MGQ2ZGE4OTEtYjFkMS00YTZiLWFkY2MtOWUzM2IxMzhiZTAzIiwiUmFuZ2VMZW5ndGgiOjQ2LCJSZWZlcmVuY2VJZCI6IjFhMmYzMDY1LWNmY2YtNGJiZC1iZDg4LWZiNWIxNTNiMTIwMyIsIlJlZmVyZW5jZSI6eyIkaWQiOiIzIiwiQWJzdHJhY3RDb21wbGV4aXR5IjowLCJBYnN0cmFjdFNvdXJjZVRleHRGb3JtYXQiOjAsIkFjY2Vzc0RhdGUiOiIyM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QeXRob24gcGljYW1lcmEgLSBSYXNwYmVycnkgUGkgRG9jdW1lbnRhdGlvbikifV19LCJUYWciOiJDaXRhdmlQbGFjZWhvbGRlciNlYTQ3Yjc4My1hZTM2LTRjYTEtOTFlMy00NWM5OWRkOWI1ODEiLCJUZXh0IjoiKFB5dGhvbiBwaWNhbWVyYSAtIFJhc3BiZXJyeSBQaSBEb2N1bWVudGF0aW9uKSIsIldBSVZlcnNpb24iOiI2LjEuMC4wIn0=}</w:instrText>
          </w:r>
          <w:r w:rsidR="00E42ACC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 xml:space="preserve">Python </w:t>
          </w:r>
          <w:proofErr w:type="spellStart"/>
          <w:r w:rsidR="00476C1B" w:rsidRPr="00476C1B">
            <w:rPr>
              <w:i/>
              <w:lang w:val="en-US"/>
            </w:rPr>
            <w:t>picamera</w:t>
          </w:r>
          <w:proofErr w:type="spellEnd"/>
          <w:r w:rsidR="00476C1B" w:rsidRPr="00476C1B">
            <w:rPr>
              <w:i/>
              <w:lang w:val="en-US"/>
            </w:rPr>
            <w:t xml:space="preserve"> - Raspberry Pi Documentation)</w:t>
          </w:r>
          <w:r w:rsidR="00E42ACC">
            <w:rPr>
              <w:lang w:val="en-US"/>
            </w:rPr>
            <w:fldChar w:fldCharType="end"/>
          </w:r>
        </w:sdtContent>
      </w:sdt>
    </w:p>
    <w:p w14:paraId="31CF0CC9" w14:textId="38230656" w:rsidR="008E5F71" w:rsidRPr="008E5F71" w:rsidRDefault="00916A2A" w:rsidP="008E5F71">
      <w:pPr>
        <w:jc w:val="left"/>
        <w:rPr>
          <w:lang w:val="en-US"/>
        </w:rPr>
      </w:pPr>
      <w:r>
        <w:rPr>
          <w:lang w:val="en-US"/>
        </w:rPr>
        <w:t xml:space="preserve">Raspbian uses </w:t>
      </w:r>
      <w:proofErr w:type="spellStart"/>
      <w:r>
        <w:rPr>
          <w:lang w:val="en-US"/>
        </w:rPr>
        <w:t>systemd</w:t>
      </w:r>
      <w:proofErr w:type="spellEnd"/>
      <w:r>
        <w:rPr>
          <w:lang w:val="en-US"/>
        </w:rPr>
        <w:t xml:space="preserve"> in order to control, which software is being executed during boot. The ASMO Software is registered as a service for </w:t>
      </w:r>
      <w:proofErr w:type="spellStart"/>
      <w:r w:rsidR="007D1843">
        <w:rPr>
          <w:lang w:val="en-US"/>
        </w:rPr>
        <w:t>systemd</w:t>
      </w:r>
      <w:proofErr w:type="spellEnd"/>
      <w:r w:rsidR="007D1843">
        <w:rPr>
          <w:lang w:val="en-US"/>
        </w:rPr>
        <w:t xml:space="preserve"> following the guideline from the raspberry pi foundation </w:t>
      </w:r>
      <w:sdt>
        <w:sdtPr>
          <w:rPr>
            <w:lang w:val="en-US"/>
          </w:rPr>
          <w:alias w:val="Don’t edit this field."/>
          <w:tag w:val="CitaviPlaceholder#5ff317b4-d24e-47c0-8ab8-e92743d166f7"/>
          <w:id w:val="1788089287"/>
          <w:placeholder>
            <w:docPart w:val="DefaultPlaceholder_-1854013440"/>
          </w:placeholder>
        </w:sdtPr>
        <w:sdtContent>
          <w:r w:rsidR="007D1843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MDUzMjZiMjgtMDFjMy00NGQ1LWJkOGItZjMwM2JkOTU1Yjk0IiwiUmFuZ2VMZW5ndGgiOjM4LCJSZWZlcmVuY2VJZCI6IjUxMWE5ODk0LTJhMTEtNGU1Ni04Y2RhLTEwMDMxOGUyNjViZSIsIlJlZmVyZW5jZSI6eyIkaWQiOiIzIiwiQWJzdHJhY3RDb21wbGV4aXR5IjowLCJBYnN0cmFjdFNvdXJjZVRleHRGb3JtYXQiOjAsIkFjY2Vzc0RhdGUiOiIxNS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}</w:instrText>
          </w:r>
          <w:r w:rsidR="007D1843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systemd</w:t>
          </w:r>
          <w:proofErr w:type="spellEnd"/>
          <w:r w:rsidR="00476C1B" w:rsidRPr="00476C1B">
            <w:rPr>
              <w:i/>
              <w:lang w:val="en-US"/>
            </w:rPr>
            <w:t xml:space="preserve"> - Raspberry Pi Documentation)</w:t>
          </w:r>
          <w:r w:rsidR="007D1843">
            <w:rPr>
              <w:lang w:val="en-US"/>
            </w:rPr>
            <w:fldChar w:fldCharType="end"/>
          </w:r>
        </w:sdtContent>
      </w:sdt>
    </w:p>
    <w:p w14:paraId="108285D9" w14:textId="73364ED8" w:rsidR="00B71AFF" w:rsidRDefault="00A54535" w:rsidP="00B71AFF">
      <w:pPr>
        <w:pStyle w:val="berschrift2"/>
        <w:rPr>
          <w:lang w:val="en-US"/>
        </w:rPr>
      </w:pPr>
      <w:bookmarkStart w:id="21" w:name="_Toc509817900"/>
      <w:r w:rsidRPr="005D61B5">
        <w:rPr>
          <w:lang w:val="en-US"/>
        </w:rPr>
        <w:t>ASMO Specific Software</w:t>
      </w:r>
      <w:bookmarkEnd w:id="21"/>
    </w:p>
    <w:p w14:paraId="548E3759" w14:textId="6E26B4F7" w:rsidR="00B85BD1" w:rsidRDefault="008764DE" w:rsidP="008764DE">
      <w:pPr>
        <w:rPr>
          <w:lang w:val="en-US"/>
        </w:rPr>
      </w:pPr>
      <w:r>
        <w:rPr>
          <w:lang w:val="en-US"/>
        </w:rPr>
        <w:t xml:space="preserve">The Software used for controlling ASMO is written </w:t>
      </w:r>
      <w:r w:rsidR="008204B6">
        <w:rPr>
          <w:lang w:val="en-US"/>
        </w:rPr>
        <w:t>entirely in python</w:t>
      </w:r>
      <w:r w:rsidR="003258B3">
        <w:rPr>
          <w:lang w:val="en-US"/>
        </w:rPr>
        <w:t>, which comes pre-installed with Raspbian.</w:t>
      </w:r>
    </w:p>
    <w:p w14:paraId="4029EC84" w14:textId="48F3A056" w:rsidR="00FA0B15" w:rsidRDefault="00B85BD1" w:rsidP="008764DE">
      <w:pPr>
        <w:rPr>
          <w:lang w:val="en-US"/>
        </w:rPr>
      </w:pPr>
      <w:r>
        <w:rPr>
          <w:lang w:val="en-US"/>
        </w:rPr>
        <w:t>Th</w:t>
      </w:r>
      <w:r w:rsidR="00262002">
        <w:rPr>
          <w:lang w:val="en-US"/>
        </w:rPr>
        <w:t xml:space="preserve">e </w:t>
      </w:r>
      <w:r w:rsidR="00A51DE1">
        <w:rPr>
          <w:lang w:val="en-US"/>
        </w:rPr>
        <w:t xml:space="preserve">python script which </w:t>
      </w:r>
      <w:r w:rsidR="00262002">
        <w:rPr>
          <w:lang w:val="en-US"/>
        </w:rPr>
        <w:t>start</w:t>
      </w:r>
      <w:r w:rsidR="00A51DE1">
        <w:rPr>
          <w:lang w:val="en-US"/>
        </w:rPr>
        <w:t>s</w:t>
      </w:r>
      <w:r w:rsidR="00262002">
        <w:rPr>
          <w:lang w:val="en-US"/>
        </w:rPr>
        <w:t xml:space="preserve"> the software is A</w:t>
      </w:r>
      <w:r w:rsidR="002E39B6">
        <w:rPr>
          <w:lang w:val="en-US"/>
        </w:rPr>
        <w:t>smo</w:t>
      </w:r>
      <w:r w:rsidR="00262002">
        <w:rPr>
          <w:lang w:val="en-US"/>
        </w:rPr>
        <w:t>Api.py</w:t>
      </w:r>
      <w:r w:rsidR="002E39B6">
        <w:rPr>
          <w:lang w:val="en-US"/>
        </w:rPr>
        <w:t xml:space="preserve"> which is used in order to start the webserver.</w:t>
      </w:r>
      <w:r w:rsidR="00A51DE1">
        <w:rPr>
          <w:lang w:val="en-US"/>
        </w:rPr>
        <w:t xml:space="preserve"> In addition, </w:t>
      </w:r>
      <w:proofErr w:type="spellStart"/>
      <w:r w:rsidR="00073391">
        <w:rPr>
          <w:lang w:val="en-US"/>
        </w:rPr>
        <w:t>Asmo.conf</w:t>
      </w:r>
      <w:proofErr w:type="spellEnd"/>
      <w:r w:rsidR="00073391">
        <w:rPr>
          <w:lang w:val="en-US"/>
        </w:rPr>
        <w:t xml:space="preserve"> stores configuration values needed for </w:t>
      </w:r>
      <w:proofErr w:type="spellStart"/>
      <w:r w:rsidR="00073391">
        <w:rPr>
          <w:lang w:val="en-US"/>
        </w:rPr>
        <w:t>Asmo</w:t>
      </w:r>
      <w:proofErr w:type="spellEnd"/>
      <w:r w:rsidR="00073391">
        <w:rPr>
          <w:lang w:val="en-US"/>
        </w:rPr>
        <w:t>.</w:t>
      </w:r>
      <w:r w:rsidR="00FA0B15">
        <w:rPr>
          <w:lang w:val="en-US"/>
        </w:rPr>
        <w:t xml:space="preserve"> The rest of the software is </w:t>
      </w:r>
      <w:r w:rsidR="002B6659">
        <w:rPr>
          <w:lang w:val="en-US"/>
        </w:rPr>
        <w:t>divided</w:t>
      </w:r>
      <w:r w:rsidR="00FA0B15">
        <w:rPr>
          <w:lang w:val="en-US"/>
        </w:rPr>
        <w:t xml:space="preserve"> in 4 folders:</w:t>
      </w:r>
    </w:p>
    <w:p w14:paraId="6A032A5E" w14:textId="042BC0FA" w:rsidR="00FA0B15" w:rsidRDefault="00FA0B15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controller</w:t>
      </w:r>
      <w:r>
        <w:rPr>
          <w:lang w:val="en-US"/>
        </w:rPr>
        <w:br/>
        <w:t xml:space="preserve">This folder contains </w:t>
      </w:r>
      <w:r w:rsidR="00523052">
        <w:rPr>
          <w:lang w:val="en-US"/>
        </w:rPr>
        <w:t>python files for the interaction with the sensors and actors connected to the raspberry pi.</w:t>
      </w:r>
    </w:p>
    <w:p w14:paraId="56486917" w14:textId="0BF53970" w:rsidR="00FA0B15" w:rsidRDefault="00FA0B15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routes</w:t>
      </w:r>
      <w:r w:rsidR="00523052">
        <w:rPr>
          <w:lang w:val="en-US"/>
        </w:rPr>
        <w:br/>
        <w:t xml:space="preserve">This folder contains the </w:t>
      </w:r>
      <w:r w:rsidR="00804D36">
        <w:rPr>
          <w:lang w:val="en-US"/>
        </w:rPr>
        <w:t>python files used in order to handle HTTP requests</w:t>
      </w:r>
    </w:p>
    <w:p w14:paraId="5EDA48F8" w14:textId="13A46089" w:rsidR="00804D36" w:rsidRPr="00804D36" w:rsidRDefault="00FA0B15" w:rsidP="00804D36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static</w:t>
      </w:r>
      <w:r w:rsidR="00804D36">
        <w:rPr>
          <w:lang w:val="en-US"/>
        </w:rPr>
        <w:br/>
        <w:t xml:space="preserve">This folder contains a set of static files. </w:t>
      </w:r>
      <w:r w:rsidR="00BA47F1">
        <w:rPr>
          <w:lang w:val="en-US"/>
        </w:rPr>
        <w:t>Web.py answers requests to the /static/ route by just returning the specified file</w:t>
      </w:r>
      <w:r w:rsidR="005B6BBC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4c293392-1c94-4ccc-8260-c3ac20028df3"/>
          <w:id w:val="803969098"/>
          <w:placeholder>
            <w:docPart w:val="DefaultPlaceholder_-1854013440"/>
          </w:placeholder>
        </w:sdtPr>
        <w:sdtContent>
          <w:r w:rsidR="005B6BBC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ZDBjOTI3OTQtYzMwMS00ZDUzLWI4NWMtNzMzZWQwYTU5OWE4IiwiUmFuZ2VMZW5ndGgiOjc4LCJSZWZlcmVuY2VJZCI6IjI2MTY5MjhlLTBhZmItNDg2Yi1hZTFjLWIzOTliZTA1NTJjZCIsIlJlZmVyZW5jZSI6eyIkaWQiOiIzIiwiQWJzdHJhY3RDb21wbGV4aXR5IjowLCJBYnN0cmFjdFNvdXJjZVRleHRGb3JtYXQiOjAsIkFjY2Vzc0RhdGUiOiIyNi4wMy4yMDE4IiwiQXV0aG9ycyI6W10sIkNpdGF0aW9uS2V5VXBkYXRlVHlwZSI6MCwiQ29sbGFib3JhdG9ycyI6W10sIkRhdGUiOiIyOC4wMi4yMDE4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}</w:instrText>
          </w:r>
          <w:r w:rsidR="005B6BBC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 xml:space="preserve">Serving Static Files (such as </w:t>
          </w:r>
          <w:proofErr w:type="spellStart"/>
          <w:r w:rsidR="00476C1B" w:rsidRPr="00476C1B">
            <w:rPr>
              <w:i/>
              <w:lang w:val="en-US"/>
            </w:rPr>
            <w:t>js</w:t>
          </w:r>
          <w:proofErr w:type="spellEnd"/>
          <w:r w:rsidR="00476C1B" w:rsidRPr="00476C1B">
            <w:rPr>
              <w:i/>
              <w:lang w:val="en-US"/>
            </w:rPr>
            <w:t xml:space="preserve">, </w:t>
          </w:r>
          <w:proofErr w:type="spellStart"/>
          <w:r w:rsidR="00476C1B" w:rsidRPr="00476C1B">
            <w:rPr>
              <w:i/>
              <w:lang w:val="en-US"/>
            </w:rPr>
            <w:t>css</w:t>
          </w:r>
          <w:proofErr w:type="spellEnd"/>
          <w:r w:rsidR="00476C1B" w:rsidRPr="00476C1B">
            <w:rPr>
              <w:i/>
              <w:lang w:val="en-US"/>
            </w:rPr>
            <w:t xml:space="preserve"> and images) (web.py), </w:t>
          </w:r>
          <w:r w:rsidR="00476C1B" w:rsidRPr="00476C1B">
            <w:rPr>
              <w:lang w:val="en-US"/>
            </w:rPr>
            <w:t xml:space="preserve">28. </w:t>
          </w:r>
          <w:proofErr w:type="spellStart"/>
          <w:r w:rsidR="00476C1B" w:rsidRPr="00476C1B">
            <w:rPr>
              <w:lang w:val="en-US"/>
            </w:rPr>
            <w:t>Februar</w:t>
          </w:r>
          <w:proofErr w:type="spellEnd"/>
          <w:r w:rsidR="00476C1B" w:rsidRPr="00476C1B">
            <w:rPr>
              <w:lang w:val="en-US"/>
            </w:rPr>
            <w:t xml:space="preserve"> 2018)</w:t>
          </w:r>
          <w:r w:rsidR="005B6BBC">
            <w:rPr>
              <w:lang w:val="en-US"/>
            </w:rPr>
            <w:fldChar w:fldCharType="end"/>
          </w:r>
        </w:sdtContent>
      </w:sdt>
      <w:r w:rsidR="00BA47F1">
        <w:rPr>
          <w:lang w:val="en-US"/>
        </w:rPr>
        <w:t xml:space="preserve">. Therefore, this folder contains </w:t>
      </w:r>
      <w:r w:rsidR="008D5262">
        <w:rPr>
          <w:lang w:val="en-US"/>
        </w:rPr>
        <w:t xml:space="preserve">a copy of </w:t>
      </w:r>
      <w:r w:rsidR="0070698E">
        <w:rPr>
          <w:lang w:val="en-US"/>
        </w:rPr>
        <w:t xml:space="preserve">bootstrap and </w:t>
      </w:r>
      <w:r w:rsidR="002B6659">
        <w:rPr>
          <w:lang w:val="en-US"/>
        </w:rPr>
        <w:t>jQuery</w:t>
      </w:r>
      <w:r w:rsidR="002A55E9">
        <w:rPr>
          <w:lang w:val="en-US"/>
        </w:rPr>
        <w:t>.</w:t>
      </w:r>
    </w:p>
    <w:p w14:paraId="64130B0F" w14:textId="747E9E19" w:rsidR="00FA0B15" w:rsidRPr="00FA0B15" w:rsidRDefault="002A55E9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v</w:t>
      </w:r>
      <w:r w:rsidR="00FA0B15">
        <w:rPr>
          <w:lang w:val="en-US"/>
        </w:rPr>
        <w:t>iews</w:t>
      </w:r>
      <w:r>
        <w:rPr>
          <w:lang w:val="en-US"/>
        </w:rPr>
        <w:br/>
        <w:t>This folder contains the html files used for the web interface.</w:t>
      </w:r>
    </w:p>
    <w:p w14:paraId="7A55870F" w14:textId="4F1870F7" w:rsidR="00A54535" w:rsidRDefault="00A54535" w:rsidP="00A54535">
      <w:pPr>
        <w:pStyle w:val="berschrift3"/>
        <w:rPr>
          <w:lang w:val="en-US"/>
        </w:rPr>
      </w:pPr>
      <w:bookmarkStart w:id="22" w:name="_Toc509817901"/>
      <w:r w:rsidRPr="005D61B5">
        <w:rPr>
          <w:lang w:val="en-US"/>
        </w:rPr>
        <w:lastRenderedPageBreak/>
        <w:t>Controller</w:t>
      </w:r>
      <w:bookmarkEnd w:id="22"/>
    </w:p>
    <w:p w14:paraId="77B2A518" w14:textId="5B479932" w:rsidR="002A55E9" w:rsidRDefault="004B0CB6" w:rsidP="004B0CB6">
      <w:pPr>
        <w:pStyle w:val="berschrift4"/>
        <w:rPr>
          <w:lang w:val="en-US"/>
        </w:rPr>
      </w:pPr>
      <w:r>
        <w:rPr>
          <w:lang w:val="en-US"/>
        </w:rPr>
        <w:t>Camera</w:t>
      </w:r>
    </w:p>
    <w:p w14:paraId="64CCE848" w14:textId="168D3E1A" w:rsidR="004B0CB6" w:rsidRPr="001C25EC" w:rsidRDefault="00B44A57" w:rsidP="004B0CB6">
      <w:r>
        <w:rPr>
          <w:lang w:val="en-US"/>
        </w:rPr>
        <w:t xml:space="preserve">The camera controller makes use of the </w:t>
      </w:r>
      <w:proofErr w:type="spellStart"/>
      <w:r>
        <w:rPr>
          <w:lang w:val="en-US"/>
        </w:rPr>
        <w:t>picamera</w:t>
      </w:r>
      <w:proofErr w:type="spellEnd"/>
      <w:r>
        <w:rPr>
          <w:lang w:val="en-US"/>
        </w:rPr>
        <w:t xml:space="preserve"> package. </w:t>
      </w:r>
      <w:r w:rsidR="00C51C66">
        <w:rPr>
          <w:lang w:val="en-US"/>
        </w:rPr>
        <w:t xml:space="preserve">This is based on </w:t>
      </w:r>
      <w:r w:rsidR="008143C2">
        <w:rPr>
          <w:lang w:val="en-US"/>
        </w:rPr>
        <w:t>a tutorial by Miguel Grinberg:</w:t>
      </w:r>
      <w:r w:rsidR="00C51C66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51f0da66-68c5-4a5e-a550-00146df360e1"/>
          <w:id w:val="1523060205"/>
          <w:placeholder>
            <w:docPart w:val="DefaultPlaceholder_-1854013440"/>
          </w:placeholder>
        </w:sdtPr>
        <w:sdtContent>
          <w:r w:rsidR="00C51C66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ibG9nLm1pZ3VlbGdyaW5iZXJnLmNvbS9wb3N0L3ZpZGVvLXN0cmVhbWluZy13aXRoLWZsYXNrIiwiTGlua2VkUmVzb3VyY2VUeXBlIjo1LCJVcmlTdHJpbmciOiJodHRwczovL2Jsb2cubWlndWVsZ3JpbmJlcmcuY29tL3Bvc3QvdmlkZW8tc3RyZWFtaW5nLXdpdGgtZmxhc2siLCJQcm9wZXJ0aWVzIjp7fX0sIkFubm90YXRpb25zIjpbXSwiTG9jYXRpb25UeXBlIjowLCJNaXJyb3JzUmVmZXJlbmNlUHJvcGVydHlJZCI6MTUxLC</w:instrText>
          </w:r>
          <w:r w:rsidR="00476C1B" w:rsidRPr="001C25EC">
            <w:instrText>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}</w:instrText>
          </w:r>
          <w:r w:rsidR="00C51C66">
            <w:rPr>
              <w:lang w:val="en-US"/>
            </w:rPr>
            <w:fldChar w:fldCharType="separate"/>
          </w:r>
          <w:r w:rsidR="00476C1B" w:rsidRPr="001C25EC">
            <w:t>(Grinberg)</w:t>
          </w:r>
          <w:r w:rsidR="00C51C66">
            <w:rPr>
              <w:lang w:val="en-US"/>
            </w:rPr>
            <w:fldChar w:fldCharType="end"/>
          </w:r>
        </w:sdtContent>
      </w:sdt>
      <w:r w:rsidR="00C51C66" w:rsidRPr="001C25EC">
        <w:t xml:space="preserve"> &amp; </w:t>
      </w:r>
      <w:sdt>
        <w:sdtPr>
          <w:rPr>
            <w:lang w:val="en-US"/>
          </w:rPr>
          <w:alias w:val="Don’t edit this field."/>
          <w:tag w:val="CitaviPlaceholder#308c1a5d-58b0-4f34-b4dd-78f8f0834f3a"/>
          <w:id w:val="763658062"/>
          <w:placeholder>
            <w:docPart w:val="DefaultPlaceholder_-1854013440"/>
          </w:placeholder>
        </w:sdtPr>
        <w:sdtContent>
          <w:r w:rsidR="00C51C66">
            <w:rPr>
              <w:lang w:val="en-US"/>
            </w:rPr>
            <w:fldChar w:fldCharType="begin"/>
          </w:r>
          <w:r w:rsidR="00476C1B" w:rsidRPr="001C25EC">
            <w:instrText>ADDIN CitaviPlaceholder{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}</w:instrText>
          </w:r>
          <w:r w:rsidR="00C51C66">
            <w:rPr>
              <w:lang w:val="en-US"/>
            </w:rPr>
            <w:fldChar w:fldCharType="separate"/>
          </w:r>
          <w:r w:rsidR="00476C1B" w:rsidRPr="001C25EC">
            <w:t>(Grinberg)</w:t>
          </w:r>
          <w:r w:rsidR="00C51C66">
            <w:rPr>
              <w:lang w:val="en-US"/>
            </w:rPr>
            <w:fldChar w:fldCharType="end"/>
          </w:r>
        </w:sdtContent>
      </w:sdt>
      <w:r w:rsidR="00D47ADB" w:rsidRPr="001C25EC">
        <w:t xml:space="preserve">. The </w:t>
      </w:r>
      <w:proofErr w:type="spellStart"/>
      <w:r w:rsidR="00D47ADB" w:rsidRPr="001C25EC">
        <w:t>camera</w:t>
      </w:r>
      <w:proofErr w:type="spellEnd"/>
      <w:r w:rsidR="00D47ADB" w:rsidRPr="001C25EC">
        <w:t xml:space="preserve"> will </w:t>
      </w:r>
      <w:proofErr w:type="spellStart"/>
      <w:r w:rsidR="00D47ADB" w:rsidRPr="001C25EC">
        <w:t>continue</w:t>
      </w:r>
      <w:proofErr w:type="spellEnd"/>
      <w:r w:rsidR="00D47ADB" w:rsidRPr="001C25EC">
        <w:t xml:space="preserve"> </w:t>
      </w:r>
      <w:proofErr w:type="spellStart"/>
      <w:r w:rsidR="00D47ADB" w:rsidRPr="001C25EC">
        <w:t>to</w:t>
      </w:r>
      <w:proofErr w:type="spellEnd"/>
      <w:r w:rsidR="00D47ADB" w:rsidRPr="001C25EC">
        <w:t xml:space="preserve"> </w:t>
      </w:r>
      <w:proofErr w:type="spellStart"/>
      <w:r w:rsidR="00D47ADB" w:rsidRPr="001C25EC">
        <w:t>be</w:t>
      </w:r>
      <w:proofErr w:type="spellEnd"/>
      <w:r w:rsidR="00D47ADB" w:rsidRPr="001C25EC">
        <w:t xml:space="preserve"> </w:t>
      </w:r>
      <w:proofErr w:type="spellStart"/>
      <w:r w:rsidR="00D47ADB" w:rsidRPr="001C25EC">
        <w:t>accessed</w:t>
      </w:r>
      <w:proofErr w:type="spellEnd"/>
      <w:r w:rsidR="00D47ADB" w:rsidRPr="001C25EC">
        <w:t xml:space="preserve"> </w:t>
      </w:r>
      <w:proofErr w:type="spellStart"/>
      <w:r w:rsidR="00D47ADB" w:rsidRPr="001C25EC">
        <w:t>until</w:t>
      </w:r>
      <w:proofErr w:type="spellEnd"/>
      <w:r w:rsidR="00D47ADB" w:rsidRPr="001C25EC">
        <w:t xml:space="preserve"> </w:t>
      </w:r>
      <w:proofErr w:type="spellStart"/>
      <w:r w:rsidR="00D47ADB" w:rsidRPr="001C25EC">
        <w:t>no</w:t>
      </w:r>
      <w:proofErr w:type="spellEnd"/>
      <w:r w:rsidR="00D47ADB" w:rsidRPr="001C25EC">
        <w:t xml:space="preserve"> </w:t>
      </w:r>
      <w:proofErr w:type="spellStart"/>
      <w:r w:rsidR="00D47ADB" w:rsidRPr="001C25EC">
        <w:t>viewer</w:t>
      </w:r>
      <w:proofErr w:type="spellEnd"/>
      <w:r w:rsidR="00D47ADB" w:rsidRPr="001C25EC">
        <w:t xml:space="preserve"> was </w:t>
      </w:r>
      <w:proofErr w:type="spellStart"/>
      <w:r w:rsidR="00D47ADB" w:rsidRPr="001C25EC">
        <w:t>available</w:t>
      </w:r>
      <w:proofErr w:type="spellEnd"/>
      <w:r w:rsidR="00D47ADB" w:rsidRPr="001C25EC">
        <w:t xml:space="preserve"> </w:t>
      </w:r>
      <w:proofErr w:type="spellStart"/>
      <w:r w:rsidR="00D47ADB" w:rsidRPr="001C25EC">
        <w:t>for</w:t>
      </w:r>
      <w:proofErr w:type="spellEnd"/>
      <w:r w:rsidR="00D47ADB" w:rsidRPr="001C25EC">
        <w:t xml:space="preserve"> 10 </w:t>
      </w:r>
      <w:proofErr w:type="spellStart"/>
      <w:r w:rsidR="00D47ADB" w:rsidRPr="001C25EC">
        <w:t>seconds</w:t>
      </w:r>
      <w:proofErr w:type="spellEnd"/>
      <w:r w:rsidR="00D47ADB" w:rsidRPr="001C25EC">
        <w:t>.</w:t>
      </w:r>
    </w:p>
    <w:p w14:paraId="46A205EF" w14:textId="42BEBAD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Distance</w:t>
      </w:r>
    </w:p>
    <w:p w14:paraId="2A12D553" w14:textId="4769D30A" w:rsidR="008143C2" w:rsidRPr="008143C2" w:rsidRDefault="008143C2" w:rsidP="008143C2">
      <w:pPr>
        <w:rPr>
          <w:lang w:val="en-US"/>
        </w:rPr>
      </w:pPr>
      <w:r>
        <w:rPr>
          <w:lang w:val="en-US"/>
        </w:rPr>
        <w:t xml:space="preserve">The distance controller implements a similar class as the camera controller. </w:t>
      </w:r>
      <w:r w:rsidR="007F3F44">
        <w:rPr>
          <w:lang w:val="en-US"/>
        </w:rPr>
        <w:t xml:space="preserve">When being accesses, it continues to read the distance for 10 seconds until after the </w:t>
      </w:r>
      <w:r w:rsidR="00742B45">
        <w:rPr>
          <w:lang w:val="en-US"/>
        </w:rPr>
        <w:t>last access was done. In case ASMO is moving, it continues to read the distance until the motors stop. In case it recognizes an object closer than a configurable maximum distance, it stops the motors.</w:t>
      </w:r>
    </w:p>
    <w:p w14:paraId="16002FFE" w14:textId="3829537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LED</w:t>
      </w:r>
    </w:p>
    <w:p w14:paraId="2473E4E8" w14:textId="4D4CC082" w:rsidR="000A2199" w:rsidRPr="000A2199" w:rsidRDefault="000A2199" w:rsidP="000A2199">
      <w:pPr>
        <w:rPr>
          <w:lang w:val="en-US"/>
        </w:rPr>
      </w:pPr>
      <w:r>
        <w:rPr>
          <w:lang w:val="en-US"/>
        </w:rPr>
        <w:t>The LED controller is rather simple</w:t>
      </w:r>
      <w:r w:rsidR="00596C5E">
        <w:rPr>
          <w:lang w:val="en-US"/>
        </w:rPr>
        <w:t>. It provides a method for turning the LED off and a method for to</w:t>
      </w:r>
      <w:r w:rsidR="002B0AC2">
        <w:rPr>
          <w:lang w:val="en-US"/>
        </w:rPr>
        <w:t>g</w:t>
      </w:r>
      <w:r w:rsidR="00596C5E">
        <w:rPr>
          <w:lang w:val="en-US"/>
        </w:rPr>
        <w:t>g</w:t>
      </w:r>
      <w:r w:rsidR="00D6181E">
        <w:rPr>
          <w:lang w:val="en-US"/>
        </w:rPr>
        <w:t xml:space="preserve">le </w:t>
      </w:r>
      <w:r w:rsidR="00EA00CD">
        <w:rPr>
          <w:lang w:val="en-US"/>
        </w:rPr>
        <w:t>the colors red, green or blue.</w:t>
      </w:r>
    </w:p>
    <w:p w14:paraId="25D9D307" w14:textId="2108E5F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Motor</w:t>
      </w:r>
    </w:p>
    <w:p w14:paraId="4C336494" w14:textId="4A09C532" w:rsidR="0055097C" w:rsidRPr="00EA00CD" w:rsidRDefault="00EA00CD" w:rsidP="00EA00CD">
      <w:pPr>
        <w:rPr>
          <w:lang w:val="en-US"/>
        </w:rPr>
      </w:pPr>
      <w:r>
        <w:rPr>
          <w:lang w:val="en-US"/>
        </w:rPr>
        <w:t xml:space="preserve">The Motor controller is based on the </w:t>
      </w:r>
      <w:proofErr w:type="spellStart"/>
      <w:r>
        <w:rPr>
          <w:lang w:val="en-US"/>
        </w:rPr>
        <w:t>Pico</w:t>
      </w:r>
      <w:r w:rsidR="00185B4B">
        <w:rPr>
          <w:lang w:val="en-US"/>
        </w:rPr>
        <w:t>B</w:t>
      </w:r>
      <w:r>
        <w:rPr>
          <w:lang w:val="en-US"/>
        </w:rPr>
        <w:t>org</w:t>
      </w:r>
      <w:r w:rsidR="00185B4B">
        <w:rPr>
          <w:lang w:val="en-US"/>
        </w:rPr>
        <w:t>R</w:t>
      </w:r>
      <w:r>
        <w:rPr>
          <w:lang w:val="en-US"/>
        </w:rPr>
        <w:t>ev</w:t>
      </w:r>
      <w:proofErr w:type="spellEnd"/>
      <w:r>
        <w:rPr>
          <w:lang w:val="en-US"/>
        </w:rPr>
        <w:t xml:space="preserve"> </w:t>
      </w:r>
      <w:r w:rsidR="00185B4B">
        <w:rPr>
          <w:lang w:val="en-US"/>
        </w:rPr>
        <w:t xml:space="preserve">module provided by </w:t>
      </w:r>
      <w:proofErr w:type="spellStart"/>
      <w:r w:rsidR="0049640A">
        <w:rPr>
          <w:lang w:val="en-US"/>
        </w:rPr>
        <w:t>PiBorg</w:t>
      </w:r>
      <w:proofErr w:type="spellEnd"/>
      <w:r w:rsidR="00B03617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f63bd287-1533-4ea2-a406-7926a31b9c0a"/>
          <w:id w:val="272372450"/>
          <w:placeholder>
            <w:docPart w:val="DefaultPlaceholder_-1854013440"/>
          </w:placeholder>
        </w:sdtPr>
        <w:sdtContent>
          <w:r w:rsidR="00B03617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YmU2YTg5ZTYtMTk0MS00YzVhLWEwZjktYjdhYjk1ZTkxMjJjIiwiUmFuZ2VMZW5ndGgiOjI5LCJSZWZlcmVuY2VJZCI6IjBlODMyYzJiLTQzMGEtNDU2OC04Mjk0LWM1NDU1Mzk1NzJhYy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}</w:instrText>
          </w:r>
          <w:r w:rsidR="00B03617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PicoBorg</w:t>
          </w:r>
          <w:proofErr w:type="spellEnd"/>
          <w:r w:rsidR="00476C1B" w:rsidRPr="00476C1B">
            <w:rPr>
              <w:i/>
              <w:lang w:val="en-US"/>
            </w:rPr>
            <w:t xml:space="preserve"> Reverse - Examples)</w:t>
          </w:r>
          <w:r w:rsidR="00B03617">
            <w:rPr>
              <w:lang w:val="en-US"/>
            </w:rPr>
            <w:fldChar w:fldCharType="end"/>
          </w:r>
        </w:sdtContent>
      </w:sdt>
      <w:r w:rsidR="0055097C">
        <w:rPr>
          <w:lang w:val="en-US"/>
        </w:rPr>
        <w:t xml:space="preserve">. When the </w:t>
      </w:r>
      <w:r w:rsidR="00CE3AE9">
        <w:rPr>
          <w:lang w:val="en-US"/>
        </w:rPr>
        <w:t>m</w:t>
      </w:r>
      <w:r w:rsidR="0055097C">
        <w:rPr>
          <w:lang w:val="en-US"/>
        </w:rPr>
        <w:t xml:space="preserve">otors </w:t>
      </w:r>
      <w:r w:rsidR="00CE3AE9">
        <w:rPr>
          <w:lang w:val="en-US"/>
        </w:rPr>
        <w:t xml:space="preserve">are being activated, it also kicks off the distance reading. This is </w:t>
      </w:r>
      <w:r w:rsidR="00C91EFF">
        <w:rPr>
          <w:lang w:val="en-US"/>
        </w:rPr>
        <w:t>done in order to stop ASMO again when objects are too close.</w:t>
      </w:r>
    </w:p>
    <w:p w14:paraId="54283597" w14:textId="4D341BFE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Temperature</w:t>
      </w:r>
    </w:p>
    <w:p w14:paraId="6322B66A" w14:textId="4348FEC1" w:rsidR="00C91EFF" w:rsidRPr="00C91EFF" w:rsidRDefault="00C91EFF" w:rsidP="00C91EFF">
      <w:pPr>
        <w:rPr>
          <w:lang w:val="en-US"/>
        </w:rPr>
      </w:pPr>
      <w:r>
        <w:rPr>
          <w:lang w:val="en-US"/>
        </w:rPr>
        <w:t xml:space="preserve">The temperature </w:t>
      </w:r>
      <w:r w:rsidR="00C04582">
        <w:rPr>
          <w:lang w:val="en-US"/>
        </w:rPr>
        <w:t xml:space="preserve">controller makes use of the </w:t>
      </w:r>
      <w:proofErr w:type="spellStart"/>
      <w:r w:rsidR="00C04582">
        <w:rPr>
          <w:lang w:val="en-US"/>
        </w:rPr>
        <w:t>Adafruit_DHT</w:t>
      </w:r>
      <w:proofErr w:type="spellEnd"/>
      <w:r w:rsidR="00C04582">
        <w:rPr>
          <w:lang w:val="en-US"/>
        </w:rPr>
        <w:t xml:space="preserve"> library </w:t>
      </w:r>
      <w:sdt>
        <w:sdtPr>
          <w:rPr>
            <w:lang w:val="en-US"/>
          </w:rPr>
          <w:alias w:val="Don’t edit this field."/>
          <w:tag w:val="CitaviPlaceholder#d32ca4fe-cdbd-4e91-a434-1ca2fdbad88e"/>
          <w:id w:val="-1051766759"/>
          <w:placeholder>
            <w:docPart w:val="DefaultPlaceholder_-1854013440"/>
          </w:placeholder>
        </w:sdtPr>
        <w:sdtContent>
          <w:r w:rsidR="00B9613E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YmJlMjM4Y2ItNTUwMy00ODFkLWIwYWYtYmZiMjIwMGFlNTBmIiwiUmFuZ2VMZW5ndGgiOjMwLCJSZWZlcmVuY2VJZCI6ImViYzc1Y2YyLWVhYWMtNDU5OC05MWQzLTM4ZjQyZDcxYThjMS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hZGFmcnVpdC9BZGFmcnVpdF9QeXRob25fREhUKSJ9XX0sIlRhZyI6IkNpdGF2aVBsYWNlaG9sZGVyI2QzMmNhNGZlLWNkYmQtNGU5MS1hNDM0LTFjYTJmZGJhZDg4ZSIsIlRleHQiOiIoYWRhZnJ1aXQvQWRhZnJ1aXRfUHl0aG9uX0RIVCkiLCJXQUlWZXJzaW9uIjoiNi4xLjAuMCJ9}</w:instrText>
          </w:r>
          <w:r w:rsidR="00B9613E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adafruit</w:t>
          </w:r>
          <w:proofErr w:type="spellEnd"/>
          <w:r w:rsidR="00476C1B" w:rsidRPr="00476C1B">
            <w:rPr>
              <w:i/>
              <w:lang w:val="en-US"/>
            </w:rPr>
            <w:t>/</w:t>
          </w:r>
          <w:proofErr w:type="spellStart"/>
          <w:r w:rsidR="00476C1B" w:rsidRPr="00476C1B">
            <w:rPr>
              <w:i/>
              <w:lang w:val="en-US"/>
            </w:rPr>
            <w:t>Adafruit_Python_DHT</w:t>
          </w:r>
          <w:proofErr w:type="spellEnd"/>
          <w:r w:rsidR="00476C1B" w:rsidRPr="00476C1B">
            <w:rPr>
              <w:i/>
              <w:lang w:val="en-US"/>
            </w:rPr>
            <w:t>)</w:t>
          </w:r>
          <w:r w:rsidR="00B9613E">
            <w:rPr>
              <w:lang w:val="en-US"/>
            </w:rPr>
            <w:fldChar w:fldCharType="end"/>
          </w:r>
        </w:sdtContent>
      </w:sdt>
      <w:r w:rsidR="00B9613E">
        <w:rPr>
          <w:lang w:val="en-US"/>
        </w:rPr>
        <w:t xml:space="preserve">. It </w:t>
      </w:r>
      <w:r w:rsidR="0087263B">
        <w:rPr>
          <w:lang w:val="en-US"/>
        </w:rPr>
        <w:t>provides simple functions for reading the temperature, the humidity or both from a DHT11 Sensor.</w:t>
      </w:r>
    </w:p>
    <w:p w14:paraId="3E2B3140" w14:textId="5F894C9B" w:rsidR="00A54535" w:rsidRDefault="00A54535" w:rsidP="00A54535">
      <w:pPr>
        <w:pStyle w:val="berschrift3"/>
        <w:rPr>
          <w:lang w:val="en-US"/>
        </w:rPr>
      </w:pPr>
      <w:bookmarkStart w:id="23" w:name="_Toc509817902"/>
      <w:r w:rsidRPr="005D61B5">
        <w:rPr>
          <w:lang w:val="en-US"/>
        </w:rPr>
        <w:t>Web</w:t>
      </w:r>
      <w:r w:rsidR="00A63163">
        <w:rPr>
          <w:lang w:val="en-US"/>
        </w:rPr>
        <w:t xml:space="preserve"> </w:t>
      </w:r>
      <w:r w:rsidRPr="005D61B5">
        <w:rPr>
          <w:lang w:val="en-US"/>
        </w:rPr>
        <w:t>interface</w:t>
      </w:r>
      <w:bookmarkEnd w:id="23"/>
    </w:p>
    <w:p w14:paraId="3722F141" w14:textId="3A865A6F" w:rsidR="00A724AB" w:rsidRDefault="00A63163" w:rsidP="00A63163">
      <w:pPr>
        <w:rPr>
          <w:lang w:val="en-US"/>
        </w:rPr>
      </w:pPr>
      <w:r>
        <w:rPr>
          <w:lang w:val="en-US"/>
        </w:rPr>
        <w:t xml:space="preserve">The web interface for ASMO is </w:t>
      </w:r>
      <w:r w:rsidR="002D13BF">
        <w:rPr>
          <w:lang w:val="en-US"/>
        </w:rPr>
        <w:t>developed based on web.py, which is a lightweight</w:t>
      </w:r>
      <w:r w:rsidR="000159BD">
        <w:rPr>
          <w:lang w:val="en-US"/>
        </w:rPr>
        <w:t xml:space="preserve"> web framework for python</w:t>
      </w:r>
      <w:r w:rsidR="002D13BF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6decc3a0-da7e-4f51-a6ea-ffe2d7c1fb5f"/>
          <w:id w:val="-735319184"/>
          <w:placeholder>
            <w:docPart w:val="DefaultPlaceholder_-1854013440"/>
          </w:placeholder>
        </w:sdtPr>
        <w:sdtContent>
          <w:r w:rsidR="002D13BF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ZjVjM2ZiZDktYjE3OS00Mjk1LTlmMTktYTMwYWEwY2Y5NzVhIiwiUmFuZ2VMZW5ndGgiOjQ3LCJSZWZlcmVuY2VJZCI6ImUwNDBmYmE4LTFkZDUtNDY5My04NWUwLWYzYWVmYzk2MGQxYSIsIlJlZmVyZW5jZSI6eyIkaWQiOiIzIiwiQWJzdHJhY3RDb21wbGV4aXR5IjowLCJBYnN0cmFjdFNvdXJjZVRleHRGb3JtYXQiOjAsIkFjY2Vzc0RhdGUiOiIyNi4wMy4yMDE4IiwiQXV0aG9ycyI6W10sIkNpdGF0aW9uS2V5VXBkYXRlVHlwZSI6MCwiQ29sbGFib3JhdG9ycyI6W10sIkRhdGUiOiIyOC4wMi4yMDE4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}</w:instrText>
          </w:r>
          <w:r w:rsidR="002D13BF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 xml:space="preserve">Welcome to web.py! (web.py), </w:t>
          </w:r>
          <w:r w:rsidR="00476C1B" w:rsidRPr="00476C1B">
            <w:rPr>
              <w:lang w:val="en-US"/>
            </w:rPr>
            <w:t xml:space="preserve">28. </w:t>
          </w:r>
          <w:proofErr w:type="spellStart"/>
          <w:r w:rsidR="00476C1B" w:rsidRPr="00476C1B">
            <w:rPr>
              <w:lang w:val="en-US"/>
            </w:rPr>
            <w:t>Februar</w:t>
          </w:r>
          <w:proofErr w:type="spellEnd"/>
          <w:r w:rsidR="00476C1B" w:rsidRPr="00476C1B">
            <w:rPr>
              <w:lang w:val="en-US"/>
            </w:rPr>
            <w:t xml:space="preserve"> 2018)</w:t>
          </w:r>
          <w:r w:rsidR="002D13BF">
            <w:rPr>
              <w:lang w:val="en-US"/>
            </w:rPr>
            <w:fldChar w:fldCharType="end"/>
          </w:r>
        </w:sdtContent>
      </w:sdt>
      <w:r w:rsidR="000159BD">
        <w:rPr>
          <w:lang w:val="en-US"/>
        </w:rPr>
        <w:t xml:space="preserve">. </w:t>
      </w:r>
      <w:r w:rsidR="009D2EF2">
        <w:rPr>
          <w:lang w:val="en-US"/>
        </w:rPr>
        <w:t xml:space="preserve">Within the AsmoApi.py script, the possible routes are defined and the </w:t>
      </w:r>
      <w:r w:rsidR="00A724AB">
        <w:rPr>
          <w:lang w:val="en-US"/>
        </w:rPr>
        <w:t xml:space="preserve">web.py server gets started. All routes are stored in the routes folder. </w:t>
      </w:r>
      <w:r w:rsidR="00D47AA4">
        <w:rPr>
          <w:lang w:val="en-US"/>
        </w:rPr>
        <w:t xml:space="preserve">If a not-specified route gets called, this is getting handled </w:t>
      </w:r>
      <w:r w:rsidR="001B73B6">
        <w:rPr>
          <w:lang w:val="en-US"/>
        </w:rPr>
        <w:t xml:space="preserve">by the route defined in index.py. This route will </w:t>
      </w:r>
      <w:r w:rsidR="006826CE">
        <w:rPr>
          <w:lang w:val="en-US"/>
        </w:rPr>
        <w:t>try to deliver the correspondent file stored in the views folder.</w:t>
      </w:r>
    </w:p>
    <w:p w14:paraId="312AF75C" w14:textId="77777777" w:rsidR="005B6BBC" w:rsidRPr="00A63163" w:rsidRDefault="005B6BBC" w:rsidP="00A63163">
      <w:pPr>
        <w:rPr>
          <w:lang w:val="en-US"/>
        </w:rPr>
      </w:pPr>
    </w:p>
    <w:p w14:paraId="1A0D462F" w14:textId="77777777" w:rsidR="00A54535" w:rsidRPr="005D61B5" w:rsidRDefault="00A54535" w:rsidP="00A54535">
      <w:pPr>
        <w:pStyle w:val="berschrift1"/>
        <w:rPr>
          <w:lang w:val="en-US"/>
        </w:rPr>
      </w:pPr>
      <w:bookmarkStart w:id="24" w:name="_Toc509817903"/>
      <w:r w:rsidRPr="005D61B5">
        <w:rPr>
          <w:lang w:val="en-US"/>
        </w:rPr>
        <w:lastRenderedPageBreak/>
        <w:t>Usage</w:t>
      </w:r>
      <w:bookmarkEnd w:id="24"/>
    </w:p>
    <w:p w14:paraId="0A4A3C10" w14:textId="77777777" w:rsidR="00A54535" w:rsidRDefault="00A54535" w:rsidP="00A54535">
      <w:pPr>
        <w:pStyle w:val="berschrift2"/>
        <w:rPr>
          <w:lang w:val="en-US"/>
        </w:rPr>
      </w:pPr>
      <w:bookmarkStart w:id="25" w:name="_Toc509817904"/>
      <w:r w:rsidRPr="005D61B5">
        <w:rPr>
          <w:lang w:val="en-US"/>
        </w:rPr>
        <w:t>Installation Guide</w:t>
      </w:r>
      <w:bookmarkEnd w:id="25"/>
    </w:p>
    <w:p w14:paraId="701D6838" w14:textId="27E2A2A7" w:rsidR="00D83414" w:rsidRDefault="0099201A" w:rsidP="000F2566">
      <w:pPr>
        <w:rPr>
          <w:lang w:val="en-US"/>
        </w:rPr>
      </w:pPr>
      <w:r>
        <w:rPr>
          <w:lang w:val="en-US"/>
        </w:rPr>
        <w:t xml:space="preserve">The easiest way to install the ASMO Software on a new SD-Card it to just </w:t>
      </w:r>
      <w:r w:rsidR="00324025">
        <w:rPr>
          <w:lang w:val="en-US"/>
        </w:rPr>
        <w:t>burn the image to the SD Card. In order to do this,</w:t>
      </w:r>
      <w:r w:rsidR="00AE5908">
        <w:rPr>
          <w:lang w:val="en-US"/>
        </w:rPr>
        <w:t xml:space="preserve"> the tool “etcher” can be used. This is also the recommended tool of the raspberry pi foundation when it comes to installing a clean Raspbian system</w:t>
      </w:r>
      <w:r w:rsidR="00130AEC">
        <w:rPr>
          <w:lang w:val="en-US"/>
        </w:rPr>
        <w:t>.</w:t>
      </w:r>
      <w:r w:rsidR="005E3468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fb44c13c-e4db-4edd-b07c-6e5549cd3584"/>
          <w:id w:val="-127395083"/>
          <w:placeholder>
            <w:docPart w:val="DefaultPlaceholder_-1854013440"/>
          </w:placeholder>
        </w:sdtPr>
        <w:sdtContent>
          <w:r w:rsidR="005E3468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NDAwYjY0OTItODQzYS00OTBhLWJjNWEtYjk1MDA4NDhlMGNmIiwiUmFuZ2VMZW5ndGgiOjY1LCJSZWZlcmVuY2VJZCI6IjYxMjJmZmI1LTMzYzEtNGE0Yi05ZWQzLTQ5NDY5YTliNWFjZSIsIlJlZmVyZW5jZSI6eyIkaWQiOiIzIiwiQWJzdHJhY3RDb21wbGV4aXR5IjowLCJBYnN0cmFjdFNvdXJjZVRleHRGb3JtYXQiOjAsIkFjY2Vzc0RhdGUiOiIyOC4wMi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}</w:instrText>
          </w:r>
          <w:r w:rsidR="005E3468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>Installing operating system images - Raspberry Pi Documentation)</w:t>
          </w:r>
          <w:r w:rsidR="005E3468">
            <w:rPr>
              <w:lang w:val="en-US"/>
            </w:rPr>
            <w:fldChar w:fldCharType="end"/>
          </w:r>
        </w:sdtContent>
      </w:sdt>
      <w:r w:rsidR="005E3468">
        <w:rPr>
          <w:lang w:val="en-US"/>
        </w:rPr>
        <w:t>.</w:t>
      </w:r>
    </w:p>
    <w:p w14:paraId="3AE2B356" w14:textId="0E4A2753" w:rsidR="005E3468" w:rsidRDefault="00162C1E" w:rsidP="000F2566">
      <w:pPr>
        <w:rPr>
          <w:lang w:val="en-US"/>
        </w:rPr>
      </w:pPr>
      <w:r>
        <w:rPr>
          <w:lang w:val="en-US"/>
        </w:rPr>
        <w:t>In case a complete re-installation is preferred, an installation script has been written and the ASMO Software can be installed as follows:</w:t>
      </w:r>
    </w:p>
    <w:p w14:paraId="4DD35C90" w14:textId="0937F9BC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Download a recent Version of Raspbian</w:t>
      </w:r>
    </w:p>
    <w:p w14:paraId="437443EA" w14:textId="27D11754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Burn Raspbian to a new SD-Card</w:t>
      </w:r>
    </w:p>
    <w:p w14:paraId="1B78CA9C" w14:textId="17C8E822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Enable </w:t>
      </w:r>
      <w:r w:rsidR="001C24B7">
        <w:rPr>
          <w:lang w:val="en-US"/>
        </w:rPr>
        <w:t xml:space="preserve">SSH </w:t>
      </w:r>
      <w:sdt>
        <w:sdtPr>
          <w:rPr>
            <w:lang w:val="en-US"/>
          </w:rPr>
          <w:alias w:val="Don’t edit this field."/>
          <w:tag w:val="CitaviPlaceholder#c4f2f47a-ff14-4aa9-822e-9d1cc1410d9a"/>
          <w:id w:val="2047874574"/>
          <w:placeholder>
            <w:docPart w:val="DefaultPlaceholder_-1854013440"/>
          </w:placeholder>
        </w:sdtPr>
        <w:sdtContent>
          <w:r w:rsidR="001C24B7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YTRjYjI3MGUtY2U3Zi00MTgyLWI4ODctMTA0ODFmZGRhOGUxIiwiUmFuZ2VMZW5ndGgiOjQ5LCJSZWZlcmVuY2VJZCI6Ijg1NDY1MGZmLTg5ZmMtNDQ3Ni05M2U3LWM0MmQ3NWM5ZjAyNSIsIlJlZmVyZW5jZSI6eyIkaWQiOiIzIiwiQWJzdHJhY3RDb21wbGV4aXR5IjowLCJBYnN0cmFjdFNvdXJjZVRleHRGb3JtYXQiOjAsIkFjY2Vzc0RhdGUiOiIyOC4wMi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}</w:instrText>
          </w:r>
          <w:r w:rsidR="001C24B7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>SSH (Secure Shell) - Raspberry Pi Documentation)</w:t>
          </w:r>
          <w:r w:rsidR="001C24B7">
            <w:rPr>
              <w:lang w:val="en-US"/>
            </w:rPr>
            <w:fldChar w:fldCharType="end"/>
          </w:r>
        </w:sdtContent>
      </w:sdt>
      <w:r w:rsidR="001C24B7">
        <w:rPr>
          <w:lang w:val="en-US"/>
        </w:rPr>
        <w:t xml:space="preserve"> </w:t>
      </w:r>
    </w:p>
    <w:p w14:paraId="15CF1A22" w14:textId="0C456658" w:rsidR="001C24B7" w:rsidRPr="00FC6EA9" w:rsidRDefault="001818A1" w:rsidP="001818A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Download and </w:t>
      </w:r>
      <w:r w:rsidR="00FC6EA9">
        <w:rPr>
          <w:lang w:val="en-US"/>
        </w:rPr>
        <w:t>Copy the ASMO files onto the SD-Card</w:t>
      </w:r>
      <w:r>
        <w:rPr>
          <w:lang w:val="en-US"/>
        </w:rPr>
        <w:t>:</w:t>
      </w:r>
      <w:r>
        <w:rPr>
          <w:lang w:val="en-US"/>
        </w:rPr>
        <w:br/>
      </w:r>
      <w:hyperlink r:id="rId14" w:history="1">
        <w:r w:rsidRPr="003F4BF7">
          <w:rPr>
            <w:rStyle w:val="Hyperlink"/>
            <w:lang w:val="en-US"/>
          </w:rPr>
          <w:t>https://github.com/MartinVogelSRH/AsmoApi</w:t>
        </w:r>
      </w:hyperlink>
      <w:r>
        <w:rPr>
          <w:lang w:val="en-US"/>
        </w:rPr>
        <w:t xml:space="preserve"> </w:t>
      </w:r>
    </w:p>
    <w:p w14:paraId="4A7AB113" w14:textId="2DC114A9" w:rsidR="00FC6EA9" w:rsidRDefault="00550916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Make Install.</w:t>
      </w:r>
      <w:r w:rsidR="00E7019C">
        <w:rPr>
          <w:lang w:val="en-US"/>
        </w:rPr>
        <w:t xml:space="preserve">sh executable: </w:t>
      </w:r>
      <w:proofErr w:type="spellStart"/>
      <w:r w:rsidR="00E7019C">
        <w:rPr>
          <w:lang w:val="en-US"/>
        </w:rPr>
        <w:t>chmod</w:t>
      </w:r>
      <w:proofErr w:type="spellEnd"/>
      <w:r w:rsidR="00E7019C">
        <w:rPr>
          <w:lang w:val="en-US"/>
        </w:rPr>
        <w:t xml:space="preserve"> +x Install.sh</w:t>
      </w:r>
    </w:p>
    <w:p w14:paraId="366CBF5E" w14:textId="3DBCFA9A" w:rsidR="00E7019C" w:rsidRDefault="00E7019C" w:rsidP="00E7019C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Execute Install.sh</w:t>
      </w:r>
    </w:p>
    <w:p w14:paraId="11C934DB" w14:textId="29DEE174" w:rsidR="00E7019C" w:rsidRDefault="00C10B63" w:rsidP="00E7019C">
      <w:pPr>
        <w:rPr>
          <w:lang w:val="en-US"/>
        </w:rPr>
      </w:pPr>
      <w:r>
        <w:rPr>
          <w:lang w:val="en-US"/>
        </w:rPr>
        <w:t>This will make the following changes to the raspberry pi:</w:t>
      </w:r>
    </w:p>
    <w:p w14:paraId="667BFB00" w14:textId="3B80FC27" w:rsidR="00C10B63" w:rsidRDefault="003A1C65" w:rsidP="00C10B63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Install the python packages web.py and </w:t>
      </w:r>
      <w:proofErr w:type="spellStart"/>
      <w:r>
        <w:rPr>
          <w:lang w:val="en-US"/>
        </w:rPr>
        <w:t>picamera</w:t>
      </w:r>
      <w:proofErr w:type="spellEnd"/>
    </w:p>
    <w:p w14:paraId="0554B4A5" w14:textId="6E030D45" w:rsidR="00293C57" w:rsidRDefault="00207A3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tool in order to enable i2c and the camera</w:t>
      </w:r>
    </w:p>
    <w:p w14:paraId="0620F11A" w14:textId="21F618EA" w:rsidR="00207A3E" w:rsidRDefault="00207A3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tool in order to disable loading the graphical environment during boot</w:t>
      </w:r>
    </w:p>
    <w:p w14:paraId="79268A7E" w14:textId="5B03CB64" w:rsidR="00207A3E" w:rsidRDefault="0040112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Install the build-essential and python-dev packages</w:t>
      </w:r>
    </w:p>
    <w:p w14:paraId="3B9EAD4B" w14:textId="51CA2EB0" w:rsidR="00104755" w:rsidRDefault="00104755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Download and install the </w:t>
      </w:r>
      <w:proofErr w:type="spellStart"/>
      <w:r>
        <w:rPr>
          <w:lang w:val="en-US"/>
        </w:rPr>
        <w:t>Adafruit_DHT</w:t>
      </w:r>
      <w:proofErr w:type="spellEnd"/>
      <w:r>
        <w:rPr>
          <w:lang w:val="en-US"/>
        </w:rPr>
        <w:t xml:space="preserve"> package</w:t>
      </w:r>
    </w:p>
    <w:p w14:paraId="0BD1C390" w14:textId="3D64FE6D" w:rsidR="0040112E" w:rsidRDefault="001610C2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Register and enable the ASMO Software as a service for </w:t>
      </w:r>
      <w:proofErr w:type="spellStart"/>
      <w:r>
        <w:rPr>
          <w:lang w:val="en-US"/>
        </w:rPr>
        <w:t>systemctl</w:t>
      </w:r>
      <w:proofErr w:type="spellEnd"/>
    </w:p>
    <w:p w14:paraId="211270C7" w14:textId="11F83393" w:rsidR="00AA0B4D" w:rsidRDefault="00AA0B4D" w:rsidP="00C93CEF">
      <w:pPr>
        <w:pStyle w:val="Listenabsatz"/>
        <w:numPr>
          <w:ilvl w:val="0"/>
          <w:numId w:val="6"/>
        </w:numPr>
        <w:rPr>
          <w:lang w:val="en-US"/>
        </w:rPr>
      </w:pPr>
      <w:r w:rsidRPr="00C93CEF">
        <w:rPr>
          <w:lang w:val="en-US"/>
        </w:rPr>
        <w:t xml:space="preserve">Install the build- </w:t>
      </w:r>
      <w:proofErr w:type="spellStart"/>
      <w:r w:rsidRPr="00C93CEF">
        <w:rPr>
          <w:lang w:val="en-US"/>
        </w:rPr>
        <w:t>dnsmasq</w:t>
      </w:r>
      <w:proofErr w:type="spellEnd"/>
      <w:r w:rsidRPr="00C93CEF">
        <w:rPr>
          <w:lang w:val="en-US"/>
        </w:rPr>
        <w:t xml:space="preserve"> and </w:t>
      </w:r>
      <w:proofErr w:type="spellStart"/>
      <w:r w:rsidRPr="00C93CEF">
        <w:rPr>
          <w:lang w:val="en-US"/>
        </w:rPr>
        <w:t>hostapd</w:t>
      </w:r>
      <w:proofErr w:type="spellEnd"/>
      <w:r w:rsidR="00C93CEF" w:rsidRPr="00C93CEF">
        <w:rPr>
          <w:lang w:val="en-US"/>
        </w:rPr>
        <w:t xml:space="preserve"> </w:t>
      </w:r>
      <w:r w:rsidRPr="00C93CEF">
        <w:rPr>
          <w:lang w:val="en-US"/>
        </w:rPr>
        <w:t>packages</w:t>
      </w:r>
    </w:p>
    <w:p w14:paraId="73D2D166" w14:textId="4732065B" w:rsidR="000C2DBF" w:rsidRPr="00C93CEF" w:rsidRDefault="00C93CEF" w:rsidP="00C93CE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3A043B">
        <w:rPr>
          <w:lang w:val="en-US"/>
        </w:rPr>
        <w:t>dhc</w:t>
      </w:r>
      <w:r w:rsidR="00707FB2">
        <w:rPr>
          <w:lang w:val="en-US"/>
        </w:rPr>
        <w:t>pcd</w:t>
      </w:r>
      <w:proofErr w:type="spellEnd"/>
      <w:r w:rsidR="00707FB2">
        <w:rPr>
          <w:lang w:val="en-US"/>
        </w:rPr>
        <w:t xml:space="preserve">, </w:t>
      </w:r>
      <w:proofErr w:type="spellStart"/>
      <w:r w:rsidR="00707FB2">
        <w:rPr>
          <w:lang w:val="en-US"/>
        </w:rPr>
        <w:t>dnsmasq</w:t>
      </w:r>
      <w:proofErr w:type="spellEnd"/>
      <w:r w:rsidR="00707FB2">
        <w:rPr>
          <w:lang w:val="en-US"/>
        </w:rPr>
        <w:t xml:space="preserve"> and </w:t>
      </w:r>
      <w:proofErr w:type="spellStart"/>
      <w:r w:rsidR="00707FB2">
        <w:rPr>
          <w:lang w:val="en-US"/>
        </w:rPr>
        <w:t>hostapd</w:t>
      </w:r>
      <w:proofErr w:type="spellEnd"/>
      <w:r w:rsidR="00707FB2">
        <w:rPr>
          <w:lang w:val="en-US"/>
        </w:rPr>
        <w:t xml:space="preserve"> to automatically open a</w:t>
      </w:r>
      <w:r w:rsidR="000C2DBF">
        <w:rPr>
          <w:lang w:val="en-US"/>
        </w:rPr>
        <w:t xml:space="preserve"> </w:t>
      </w:r>
      <w:proofErr w:type="spellStart"/>
      <w:r w:rsidR="000C2DBF">
        <w:rPr>
          <w:lang w:val="en-US"/>
        </w:rPr>
        <w:t>Wifi</w:t>
      </w:r>
      <w:proofErr w:type="spellEnd"/>
      <w:r w:rsidR="000C2DBF">
        <w:rPr>
          <w:lang w:val="en-US"/>
        </w:rPr>
        <w:t xml:space="preserve"> Access Point at boot.</w:t>
      </w:r>
      <w:r w:rsidR="000C2DBF" w:rsidRPr="00C93CEF">
        <w:rPr>
          <w:lang w:val="en-US"/>
        </w:rPr>
        <w:t xml:space="preserve"> </w:t>
      </w:r>
    </w:p>
    <w:p w14:paraId="668182FF" w14:textId="77777777" w:rsidR="001610C2" w:rsidRPr="00C93CEF" w:rsidRDefault="001610C2" w:rsidP="00C93CEF">
      <w:pPr>
        <w:rPr>
          <w:lang w:val="en-US"/>
        </w:rPr>
      </w:pPr>
    </w:p>
    <w:p w14:paraId="5CEEF41F" w14:textId="6C5123DD" w:rsidR="00A54535" w:rsidRDefault="001C24B7" w:rsidP="00D83414">
      <w:pPr>
        <w:pStyle w:val="berschrift2"/>
        <w:rPr>
          <w:lang w:val="en-US"/>
        </w:rPr>
      </w:pPr>
      <w:bookmarkStart w:id="26" w:name="_Toc509817905"/>
      <w:r>
        <w:rPr>
          <w:lang w:val="en-US"/>
        </w:rPr>
        <w:lastRenderedPageBreak/>
        <w:t>U</w:t>
      </w:r>
      <w:r w:rsidR="00A54535" w:rsidRPr="005D61B5">
        <w:rPr>
          <w:lang w:val="en-US"/>
        </w:rPr>
        <w:t>ser guide</w:t>
      </w:r>
      <w:bookmarkEnd w:id="26"/>
    </w:p>
    <w:p w14:paraId="7C9D9843" w14:textId="77777777" w:rsidR="00CB0AE9" w:rsidRDefault="00A3472F" w:rsidP="00192217">
      <w:pPr>
        <w:rPr>
          <w:lang w:val="en-US"/>
        </w:rPr>
      </w:pPr>
      <w:r>
        <w:rPr>
          <w:lang w:val="en-US"/>
        </w:rPr>
        <w:t xml:space="preserve">There are several possibilities to interact with ASMO. All of them require to be in the same network as ASMO is. The easiest way to achieve this is to </w:t>
      </w:r>
      <w:r w:rsidR="00CB0AE9">
        <w:rPr>
          <w:lang w:val="en-US"/>
        </w:rPr>
        <w:t xml:space="preserve">log in to the </w:t>
      </w:r>
      <w:proofErr w:type="spellStart"/>
      <w:r w:rsidR="00CB0AE9">
        <w:rPr>
          <w:lang w:val="en-US"/>
        </w:rPr>
        <w:t>Wifi</w:t>
      </w:r>
      <w:proofErr w:type="spellEnd"/>
      <w:r w:rsidR="00CB0AE9">
        <w:rPr>
          <w:lang w:val="en-US"/>
        </w:rPr>
        <w:t xml:space="preserve"> Network ASMO opens:</w:t>
      </w:r>
    </w:p>
    <w:p w14:paraId="1473EFB9" w14:textId="77777777" w:rsidR="00CB0AE9" w:rsidRDefault="00CB0AE9" w:rsidP="00192217">
      <w:pPr>
        <w:rPr>
          <w:lang w:val="en-US"/>
        </w:rPr>
      </w:pPr>
      <w:r>
        <w:rPr>
          <w:lang w:val="en-US"/>
        </w:rPr>
        <w:t>SSID: ASMO</w:t>
      </w:r>
    </w:p>
    <w:p w14:paraId="74F90BD9" w14:textId="1796EFA3" w:rsidR="00A3472F" w:rsidRDefault="00CB0AE9" w:rsidP="00192217">
      <w:pPr>
        <w:rPr>
          <w:lang w:val="en-US"/>
        </w:rPr>
      </w:pPr>
      <w:r>
        <w:rPr>
          <w:lang w:val="en-US"/>
        </w:rPr>
        <w:t>Password: 12345678</w:t>
      </w:r>
    </w:p>
    <w:p w14:paraId="7C4536EF" w14:textId="0E71F633" w:rsidR="00CB0AE9" w:rsidRDefault="00B7612F" w:rsidP="00192217">
      <w:pPr>
        <w:rPr>
          <w:lang w:val="en-US"/>
        </w:rPr>
      </w:pPr>
      <w:r>
        <w:rPr>
          <w:lang w:val="en-US"/>
        </w:rPr>
        <w:t>Within this network, ASMO has the IP-Address 10.0.0.1</w:t>
      </w:r>
      <w:r w:rsidR="005533A6">
        <w:rPr>
          <w:lang w:val="en-US"/>
        </w:rPr>
        <w:t xml:space="preserve"> and provides the following services:</w:t>
      </w:r>
    </w:p>
    <w:p w14:paraId="44FEADD6" w14:textId="2E85077D" w:rsidR="007E4961" w:rsidRDefault="007E4961" w:rsidP="00192217">
      <w:pPr>
        <w:rPr>
          <w:lang w:val="en-US"/>
        </w:rPr>
      </w:pPr>
      <w:r>
        <w:rPr>
          <w:lang w:val="en-US"/>
        </w:rPr>
        <w:t xml:space="preserve">Port 22: SSH. Username: pi </w:t>
      </w:r>
      <w:r w:rsidR="00AA34A5">
        <w:rPr>
          <w:lang w:val="en-US"/>
        </w:rPr>
        <w:t>Password: raspberry</w:t>
      </w:r>
    </w:p>
    <w:p w14:paraId="43564A3C" w14:textId="5BBDB8AF" w:rsidR="005533A6" w:rsidRPr="00E63F73" w:rsidRDefault="005533A6" w:rsidP="00E63F73">
      <w:pPr>
        <w:rPr>
          <w:lang w:val="en-US"/>
        </w:rPr>
      </w:pPr>
      <w:r w:rsidRPr="00E63F73">
        <w:rPr>
          <w:lang w:val="en-US"/>
        </w:rPr>
        <w:t>Port 80</w:t>
      </w:r>
      <w:r w:rsidR="00E63F73" w:rsidRPr="00E63F73">
        <w:rPr>
          <w:lang w:val="en-US"/>
        </w:rPr>
        <w:t>80</w:t>
      </w:r>
      <w:r w:rsidRPr="00E63F73">
        <w:rPr>
          <w:lang w:val="en-US"/>
        </w:rPr>
        <w:t xml:space="preserve">: </w:t>
      </w:r>
      <w:r w:rsidR="00AA7A9A" w:rsidRPr="00E63F73">
        <w:rPr>
          <w:lang w:val="en-US"/>
        </w:rPr>
        <w:t>Web application</w:t>
      </w:r>
      <w:r w:rsidRPr="00E63F73">
        <w:rPr>
          <w:lang w:val="en-US"/>
        </w:rPr>
        <w:t xml:space="preserve"> to control ASMO</w:t>
      </w:r>
      <w:r w:rsidR="000343E7" w:rsidRPr="00E63F73">
        <w:rPr>
          <w:lang w:val="en-US"/>
        </w:rPr>
        <w:t xml:space="preserve">, including a </w:t>
      </w:r>
      <w:r w:rsidR="00DF40E0">
        <w:rPr>
          <w:lang w:val="en-US"/>
        </w:rPr>
        <w:t>HTTP-</w:t>
      </w:r>
      <w:r w:rsidR="000343E7" w:rsidRPr="00E63F73">
        <w:rPr>
          <w:lang w:val="en-US"/>
        </w:rPr>
        <w:t>API</w:t>
      </w:r>
    </w:p>
    <w:p w14:paraId="67D57779" w14:textId="4B5BBB23" w:rsidR="005533A6" w:rsidRDefault="00E8182F" w:rsidP="00E8182F">
      <w:pPr>
        <w:pStyle w:val="berschrift3"/>
      </w:pPr>
      <w:bookmarkStart w:id="27" w:name="_Toc509817906"/>
      <w:r>
        <w:t>Web</w:t>
      </w:r>
      <w:r w:rsidR="00B02BD0">
        <w:t xml:space="preserve"> interface</w:t>
      </w:r>
      <w:bookmarkEnd w:id="27"/>
    </w:p>
    <w:p w14:paraId="436EC049" w14:textId="67339182" w:rsidR="00B02BD0" w:rsidRDefault="00B02BD0" w:rsidP="00B02BD0">
      <w:pPr>
        <w:rPr>
          <w:lang w:val="en-US"/>
        </w:rPr>
      </w:pPr>
      <w:r w:rsidRPr="00B02BD0">
        <w:rPr>
          <w:lang w:val="en-US"/>
        </w:rPr>
        <w:t xml:space="preserve">As described above, ASMO </w:t>
      </w:r>
      <w:r>
        <w:rPr>
          <w:lang w:val="en-US"/>
        </w:rPr>
        <w:t xml:space="preserve">provides a Web-interface that can be accessed by just navigating to </w:t>
      </w:r>
      <w:hyperlink r:id="rId15" w:history="1">
        <w:r w:rsidRPr="009F07E9">
          <w:rPr>
            <w:rStyle w:val="Hyperlink"/>
            <w:lang w:val="en-US"/>
          </w:rPr>
          <w:t>http://10.0.0.1</w:t>
        </w:r>
      </w:hyperlink>
      <w:r w:rsidR="006424A8">
        <w:rPr>
          <w:rStyle w:val="Hyperlink"/>
          <w:lang w:val="en-US"/>
        </w:rPr>
        <w:t>:8080</w:t>
      </w:r>
      <w:r>
        <w:rPr>
          <w:lang w:val="en-US"/>
        </w:rPr>
        <w:t xml:space="preserve"> in any web browser.</w:t>
      </w:r>
    </w:p>
    <w:p w14:paraId="228400E9" w14:textId="4E7AFC29" w:rsidR="00B02BD0" w:rsidRDefault="00B02BD0" w:rsidP="00B02BD0">
      <w:pPr>
        <w:rPr>
          <w:lang w:val="en-US"/>
        </w:rPr>
      </w:pPr>
      <w:r>
        <w:rPr>
          <w:lang w:val="en-US"/>
        </w:rPr>
        <w:t>In here, multiple tabs exist:</w:t>
      </w:r>
    </w:p>
    <w:p w14:paraId="5F2883C3" w14:textId="1BE9D7E9" w:rsidR="00B02BD0" w:rsidRDefault="005E34F9" w:rsidP="00B02BD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Home</w:t>
      </w:r>
      <w:r w:rsidR="00663B7C">
        <w:rPr>
          <w:lang w:val="en-US"/>
        </w:rPr>
        <w:br/>
        <w:t xml:space="preserve">This is the </w:t>
      </w:r>
      <w:r w:rsidR="00B55A62">
        <w:rPr>
          <w:lang w:val="en-US"/>
        </w:rPr>
        <w:t xml:space="preserve">default page which gets opened when the </w:t>
      </w:r>
      <w:r w:rsidR="00AA7A9A">
        <w:rPr>
          <w:lang w:val="en-US"/>
        </w:rPr>
        <w:t>Web interface</w:t>
      </w:r>
      <w:r w:rsidR="00B55A62">
        <w:rPr>
          <w:lang w:val="en-US"/>
        </w:rPr>
        <w:t xml:space="preserve"> is being called without any specific page. It </w:t>
      </w:r>
      <w:r w:rsidR="00F00941">
        <w:rPr>
          <w:lang w:val="en-US"/>
        </w:rPr>
        <w:t>provides a remote control for ASMOs motors.</w:t>
      </w:r>
    </w:p>
    <w:p w14:paraId="2F603915" w14:textId="07728346" w:rsidR="00F00941" w:rsidRPr="00F00941" w:rsidRDefault="006424A8" w:rsidP="00F00941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Camera</w:t>
      </w:r>
      <w:r w:rsidR="00F00941">
        <w:rPr>
          <w:lang w:val="en-US"/>
        </w:rPr>
        <w:tab/>
      </w:r>
      <w:r w:rsidR="00F00941">
        <w:rPr>
          <w:lang w:val="en-US"/>
        </w:rPr>
        <w:br/>
        <w:t>This page displays the camera stream</w:t>
      </w:r>
    </w:p>
    <w:p w14:paraId="2E657A74" w14:textId="7F05AF91" w:rsidR="005E34F9" w:rsidRDefault="006424A8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Complete Control</w:t>
      </w:r>
      <w:r w:rsidR="00F00941">
        <w:rPr>
          <w:lang w:val="en-US"/>
        </w:rPr>
        <w:br/>
        <w:t xml:space="preserve">This page </w:t>
      </w:r>
      <w:r w:rsidR="007C00DE">
        <w:rPr>
          <w:lang w:val="en-US"/>
        </w:rPr>
        <w:t>provides a remote control, displays the camera stream and</w:t>
      </w:r>
      <w:r w:rsidR="005055D7">
        <w:rPr>
          <w:lang w:val="en-US"/>
        </w:rPr>
        <w:t xml:space="preserve"> the output of the </w:t>
      </w:r>
      <w:r w:rsidR="00977E77">
        <w:rPr>
          <w:lang w:val="en-US"/>
        </w:rPr>
        <w:t>distance sensor</w:t>
      </w:r>
    </w:p>
    <w:p w14:paraId="44E83455" w14:textId="02B7878B" w:rsidR="005E34F9" w:rsidRDefault="006424A8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Shutdown the system</w:t>
      </w:r>
      <w:r w:rsidR="00977E77">
        <w:rPr>
          <w:lang w:val="en-US"/>
        </w:rPr>
        <w:br/>
        <w:t xml:space="preserve">Clicking this tab will </w:t>
      </w:r>
      <w:proofErr w:type="spellStart"/>
      <w:r w:rsidR="00977E77">
        <w:rPr>
          <w:lang w:val="en-US"/>
        </w:rPr>
        <w:t>shutdown</w:t>
      </w:r>
      <w:proofErr w:type="spellEnd"/>
      <w:r w:rsidR="00977E77">
        <w:rPr>
          <w:lang w:val="en-US"/>
        </w:rPr>
        <w:t xml:space="preserve"> the Raspberry Pi. It then has to be rebooted manually.</w:t>
      </w:r>
    </w:p>
    <w:p w14:paraId="55D794C5" w14:textId="134F98A7" w:rsidR="009729D3" w:rsidRDefault="006839B2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Documentation</w:t>
      </w:r>
      <w:r w:rsidR="009729D3">
        <w:rPr>
          <w:lang w:val="en-US"/>
        </w:rPr>
        <w:br/>
        <w:t xml:space="preserve">This tab will navigate to the directory listing of /static/documentation in order to allow the user to download the documentation of </w:t>
      </w:r>
      <w:proofErr w:type="spellStart"/>
      <w:r w:rsidR="009729D3">
        <w:rPr>
          <w:lang w:val="en-US"/>
        </w:rPr>
        <w:t>Asmo</w:t>
      </w:r>
      <w:proofErr w:type="spellEnd"/>
      <w:r w:rsidR="009729D3">
        <w:rPr>
          <w:lang w:val="en-US"/>
        </w:rPr>
        <w:t>.</w:t>
      </w:r>
    </w:p>
    <w:p w14:paraId="598FFE72" w14:textId="582AB403" w:rsidR="00977E77" w:rsidRDefault="00665BB3" w:rsidP="00665BB3">
      <w:pPr>
        <w:pStyle w:val="berschrift3"/>
        <w:rPr>
          <w:lang w:val="en-US"/>
        </w:rPr>
      </w:pPr>
      <w:bookmarkStart w:id="28" w:name="_Toc509817907"/>
      <w:r>
        <w:rPr>
          <w:lang w:val="en-US"/>
        </w:rPr>
        <w:lastRenderedPageBreak/>
        <w:t>HTTP API</w:t>
      </w:r>
      <w:bookmarkEnd w:id="28"/>
    </w:p>
    <w:p w14:paraId="7948C767" w14:textId="01E8D9F9" w:rsidR="00665BB3" w:rsidRDefault="00665BB3" w:rsidP="00665BB3">
      <w:pPr>
        <w:rPr>
          <w:lang w:val="en-US"/>
        </w:rPr>
      </w:pPr>
      <w:r>
        <w:rPr>
          <w:lang w:val="en-US"/>
        </w:rPr>
        <w:t>ASMO is being controlled by the usage of an API that can be accessed via HTTP.</w:t>
      </w:r>
      <w:r w:rsidR="00A43691">
        <w:rPr>
          <w:lang w:val="en-US"/>
        </w:rPr>
        <w:t xml:space="preserve"> The following </w:t>
      </w:r>
      <w:r w:rsidR="002F2486">
        <w:rPr>
          <w:lang w:val="en-US"/>
        </w:rPr>
        <w:t>routes have been defined</w:t>
      </w:r>
      <w:r w:rsidR="00A43691">
        <w:rPr>
          <w:lang w:val="en-US"/>
        </w:rPr>
        <w:t>:</w:t>
      </w:r>
    </w:p>
    <w:p w14:paraId="6B0047A8" w14:textId="425E43AC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moto</w:t>
      </w:r>
      <w:r w:rsidR="0024786A">
        <w:t>r</w:t>
      </w:r>
      <w:proofErr w:type="spellEnd"/>
    </w:p>
    <w:p w14:paraId="3556FFDE" w14:textId="50C58310" w:rsidR="0024786A" w:rsidRDefault="0024786A" w:rsidP="0024786A">
      <w:pPr>
        <w:rPr>
          <w:lang w:val="en-US"/>
        </w:rPr>
      </w:pPr>
      <w:r w:rsidRPr="00236CF1">
        <w:rPr>
          <w:lang w:val="en-US"/>
        </w:rPr>
        <w:t>This r</w:t>
      </w:r>
      <w:r w:rsidR="00236CF1" w:rsidRPr="00236CF1">
        <w:rPr>
          <w:lang w:val="en-US"/>
        </w:rPr>
        <w:t>oute provides the f</w:t>
      </w:r>
      <w:r w:rsidR="00236CF1">
        <w:rPr>
          <w:lang w:val="en-US"/>
        </w:rPr>
        <w:t xml:space="preserve">unctionality to control ASMOs motors. It requires data to be sent as </w:t>
      </w:r>
      <w:r w:rsidR="006C1C8A">
        <w:rPr>
          <w:lang w:val="en-US"/>
        </w:rPr>
        <w:t xml:space="preserve">a POST request with </w:t>
      </w:r>
      <w:r w:rsidR="00236CF1" w:rsidRPr="00B31CAD">
        <w:rPr>
          <w:lang w:val="en-US"/>
        </w:rPr>
        <w:t xml:space="preserve">form-data. </w:t>
      </w:r>
      <w:r w:rsidR="00236CF1" w:rsidRPr="004E67EA">
        <w:rPr>
          <w:lang w:val="en-US"/>
        </w:rPr>
        <w:t xml:space="preserve">Within this, it expects the values </w:t>
      </w:r>
      <w:r w:rsidR="004E67EA" w:rsidRPr="004E67EA">
        <w:rPr>
          <w:lang w:val="en-US"/>
        </w:rPr>
        <w:t>motor1speed and motor2speed. In</w:t>
      </w:r>
      <w:r w:rsidR="004E67EA">
        <w:rPr>
          <w:lang w:val="en-US"/>
        </w:rPr>
        <w:t xml:space="preserve"> Postman, calling this route looks like this:</w:t>
      </w:r>
    </w:p>
    <w:p w14:paraId="37997211" w14:textId="77777777" w:rsidR="007204AF" w:rsidRDefault="009717A0" w:rsidP="007204AF">
      <w:pPr>
        <w:keepNext/>
      </w:pPr>
      <w:r>
        <w:rPr>
          <w:noProof/>
        </w:rPr>
        <w:drawing>
          <wp:inline distT="0" distB="0" distL="0" distR="0" wp14:anchorId="6FF5FD81" wp14:editId="11796E4C">
            <wp:extent cx="5220335" cy="24206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E35D" w14:textId="55D00A4E" w:rsidR="004E67EA" w:rsidRPr="00266F2A" w:rsidRDefault="007204AF" w:rsidP="00266F2A">
      <w:pPr>
        <w:pStyle w:val="Beschriftung"/>
      </w:pPr>
      <w:bookmarkStart w:id="29" w:name="_Toc509817303"/>
      <w:r>
        <w:t xml:space="preserve">Figure </w:t>
      </w:r>
      <w:r w:rsidR="0097692E">
        <w:fldChar w:fldCharType="begin"/>
      </w:r>
      <w:r w:rsidR="0097692E">
        <w:instrText xml:space="preserve"> SEQ Figure \* ARABIC </w:instrText>
      </w:r>
      <w:r w:rsidR="0097692E">
        <w:fldChar w:fldCharType="separate"/>
      </w:r>
      <w:r w:rsidR="00266F2A">
        <w:rPr>
          <w:noProof/>
        </w:rPr>
        <w:t>2</w:t>
      </w:r>
      <w:r w:rsidR="0097692E">
        <w:rPr>
          <w:noProof/>
        </w:rPr>
        <w:fldChar w:fldCharType="end"/>
      </w:r>
      <w:r>
        <w:t xml:space="preserve"> - Postman: /</w:t>
      </w:r>
      <w:proofErr w:type="spellStart"/>
      <w:r>
        <w:t>api</w:t>
      </w:r>
      <w:proofErr w:type="spellEnd"/>
      <w:r>
        <w:t>/</w:t>
      </w:r>
      <w:proofErr w:type="spellStart"/>
      <w:r>
        <w:t>motor</w:t>
      </w:r>
      <w:bookmarkEnd w:id="29"/>
      <w:proofErr w:type="spellEnd"/>
    </w:p>
    <w:p w14:paraId="04C9D58C" w14:textId="2DDAA7BC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distance</w:t>
      </w:r>
      <w:proofErr w:type="spellEnd"/>
    </w:p>
    <w:p w14:paraId="38619D5B" w14:textId="26AA1FB3" w:rsidR="00334015" w:rsidRDefault="00334015" w:rsidP="00334015">
      <w:pPr>
        <w:rPr>
          <w:lang w:val="en-US"/>
        </w:rPr>
      </w:pPr>
      <w:r w:rsidRPr="00B31CAD">
        <w:rPr>
          <w:lang w:val="en-US"/>
        </w:rPr>
        <w:t xml:space="preserve">This </w:t>
      </w:r>
      <w:r w:rsidR="00B31CAD" w:rsidRPr="00B31CAD">
        <w:rPr>
          <w:lang w:val="en-US"/>
        </w:rPr>
        <w:t>route provides access to</w:t>
      </w:r>
      <w:r w:rsidR="00B31CAD">
        <w:rPr>
          <w:lang w:val="en-US"/>
        </w:rPr>
        <w:t xml:space="preserve"> the distance being read by the ultrasonic sensor in front of ASMO. It </w:t>
      </w:r>
      <w:r w:rsidR="00135233">
        <w:rPr>
          <w:lang w:val="en-US"/>
        </w:rPr>
        <w:t>has to be used as a GET request and will return a JSON Document containing the distance value. In Postman, calling this route looks like this:</w:t>
      </w:r>
    </w:p>
    <w:p w14:paraId="219881DC" w14:textId="77777777" w:rsidR="00266F2A" w:rsidRDefault="00CE47A7" w:rsidP="00266F2A">
      <w:pPr>
        <w:keepNext/>
      </w:pPr>
      <w:r>
        <w:rPr>
          <w:noProof/>
        </w:rPr>
        <w:lastRenderedPageBreak/>
        <w:drawing>
          <wp:inline distT="0" distB="0" distL="0" distR="0" wp14:anchorId="4EE0D58D" wp14:editId="2801D9B4">
            <wp:extent cx="5220335" cy="18846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EEAA" w14:textId="67E90628" w:rsidR="004830FA" w:rsidRPr="00B31CAD" w:rsidRDefault="00266F2A" w:rsidP="00266F2A">
      <w:pPr>
        <w:pStyle w:val="Beschriftung"/>
        <w:rPr>
          <w:lang w:val="en-US"/>
        </w:rPr>
      </w:pPr>
      <w:bookmarkStart w:id="30" w:name="_Toc509817304"/>
      <w:r>
        <w:t xml:space="preserve">Figure </w:t>
      </w:r>
      <w:r w:rsidR="0097692E">
        <w:fldChar w:fldCharType="begin"/>
      </w:r>
      <w:r w:rsidR="0097692E">
        <w:instrText xml:space="preserve"> SEQ Figure \* ARABIC </w:instrText>
      </w:r>
      <w:r w:rsidR="0097692E">
        <w:fldChar w:fldCharType="separate"/>
      </w:r>
      <w:r>
        <w:rPr>
          <w:noProof/>
        </w:rPr>
        <w:t>3</w:t>
      </w:r>
      <w:r w:rsidR="0097692E">
        <w:rPr>
          <w:noProof/>
        </w:rPr>
        <w:fldChar w:fldCharType="end"/>
      </w:r>
      <w:r w:rsidRPr="00A63C00">
        <w:t xml:space="preserve"> - Postman: /</w:t>
      </w:r>
      <w:proofErr w:type="spellStart"/>
      <w:r w:rsidRPr="00A63C00">
        <w:t>api</w:t>
      </w:r>
      <w:proofErr w:type="spellEnd"/>
      <w:r w:rsidRPr="00A63C00">
        <w:t>/</w:t>
      </w:r>
      <w:proofErr w:type="spellStart"/>
      <w:r>
        <w:t>distance</w:t>
      </w:r>
      <w:bookmarkEnd w:id="30"/>
      <w:proofErr w:type="spellEnd"/>
    </w:p>
    <w:p w14:paraId="4E120359" w14:textId="49D00CB5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camera</w:t>
      </w:r>
      <w:proofErr w:type="spellEnd"/>
      <w:r w:rsidR="002B0E9A">
        <w:t>/</w:t>
      </w:r>
      <w:proofErr w:type="spellStart"/>
      <w:r w:rsidR="002B0E9A">
        <w:t>SinglePicture</w:t>
      </w:r>
      <w:proofErr w:type="spellEnd"/>
    </w:p>
    <w:p w14:paraId="4D8468ED" w14:textId="07DE0395" w:rsidR="002B0E9A" w:rsidRDefault="002B0E9A" w:rsidP="002B0E9A">
      <w:pPr>
        <w:rPr>
          <w:lang w:val="en-US"/>
        </w:rPr>
      </w:pPr>
      <w:r w:rsidRPr="002B0E9A">
        <w:rPr>
          <w:lang w:val="en-US"/>
        </w:rPr>
        <w:t>This route provides access to</w:t>
      </w:r>
      <w:r>
        <w:rPr>
          <w:lang w:val="en-US"/>
        </w:rPr>
        <w:t xml:space="preserve"> </w:t>
      </w:r>
      <w:r w:rsidRPr="002B0E9A">
        <w:rPr>
          <w:lang w:val="en-US"/>
        </w:rPr>
        <w:t>the camera of A</w:t>
      </w:r>
      <w:r>
        <w:rPr>
          <w:lang w:val="en-US"/>
        </w:rPr>
        <w:t xml:space="preserve">SMO. It returns an image object containing the current </w:t>
      </w:r>
      <w:r w:rsidR="002576D8">
        <w:rPr>
          <w:lang w:val="en-US"/>
        </w:rPr>
        <w:t>picture from the camera. In Postman, calling this route looks like this:</w:t>
      </w:r>
    </w:p>
    <w:p w14:paraId="705692AC" w14:textId="77777777" w:rsidR="00266F2A" w:rsidRDefault="00242B75" w:rsidP="00266F2A">
      <w:pPr>
        <w:keepNext/>
      </w:pPr>
      <w:r>
        <w:rPr>
          <w:noProof/>
        </w:rPr>
        <w:drawing>
          <wp:inline distT="0" distB="0" distL="0" distR="0" wp14:anchorId="0D253F17" wp14:editId="5473012E">
            <wp:extent cx="5220335" cy="2738755"/>
            <wp:effectExtent l="0" t="0" r="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1E01" w14:textId="211A59B0" w:rsidR="00242B75" w:rsidRPr="002B0E9A" w:rsidRDefault="00266F2A" w:rsidP="00266F2A">
      <w:pPr>
        <w:pStyle w:val="Beschriftung"/>
        <w:rPr>
          <w:lang w:val="en-US"/>
        </w:rPr>
      </w:pPr>
      <w:bookmarkStart w:id="31" w:name="_Toc509817305"/>
      <w:r>
        <w:t xml:space="preserve">Figure </w:t>
      </w:r>
      <w:r w:rsidR="0097692E">
        <w:fldChar w:fldCharType="begin"/>
      </w:r>
      <w:r w:rsidR="0097692E">
        <w:instrText xml:space="preserve"> SEQ Figure \* ARABIC </w:instrText>
      </w:r>
      <w:r w:rsidR="0097692E">
        <w:fldChar w:fldCharType="separate"/>
      </w:r>
      <w:r>
        <w:rPr>
          <w:noProof/>
        </w:rPr>
        <w:t>4</w:t>
      </w:r>
      <w:r w:rsidR="0097692E">
        <w:rPr>
          <w:noProof/>
        </w:rPr>
        <w:fldChar w:fldCharType="end"/>
      </w:r>
      <w:r w:rsidRPr="00D0626E">
        <w:t xml:space="preserve"> - Postman: /</w:t>
      </w:r>
      <w:proofErr w:type="spellStart"/>
      <w:r w:rsidRPr="00D0626E">
        <w:t>api</w:t>
      </w:r>
      <w:proofErr w:type="spellEnd"/>
      <w:r w:rsidRPr="00D0626E">
        <w:t>/</w:t>
      </w:r>
      <w:proofErr w:type="spellStart"/>
      <w:r>
        <w:t>camera</w:t>
      </w:r>
      <w:proofErr w:type="spellEnd"/>
      <w:r>
        <w:t>/</w:t>
      </w:r>
      <w:proofErr w:type="spellStart"/>
      <w:r>
        <w:t>SinglePicture</w:t>
      </w:r>
      <w:bookmarkEnd w:id="31"/>
      <w:proofErr w:type="spellEnd"/>
    </w:p>
    <w:p w14:paraId="24173C9C" w14:textId="61DD6825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/camera/</w:t>
      </w:r>
      <w:r w:rsidR="002B0E9A">
        <w:rPr>
          <w:lang w:val="en-US"/>
        </w:rPr>
        <w:t>Stream</w:t>
      </w:r>
    </w:p>
    <w:p w14:paraId="44DDA8DE" w14:textId="5E1E5D01" w:rsidR="00CE47A7" w:rsidRPr="002576D8" w:rsidRDefault="002F1C5A" w:rsidP="002576D8">
      <w:pPr>
        <w:rPr>
          <w:lang w:val="en-US"/>
        </w:rPr>
      </w:pPr>
      <w:r>
        <w:rPr>
          <w:lang w:val="en-US"/>
        </w:rPr>
        <w:t>This route provides access to the camera of ASMO. It returns a</w:t>
      </w:r>
      <w:r w:rsidR="001F36D9">
        <w:rPr>
          <w:lang w:val="en-US"/>
        </w:rPr>
        <w:t xml:space="preserve"> stream of image objects.</w:t>
      </w:r>
    </w:p>
    <w:p w14:paraId="2A7CE6E5" w14:textId="1DDB1AED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/led</w:t>
      </w:r>
    </w:p>
    <w:p w14:paraId="79A4AAB2" w14:textId="0DDC3297" w:rsidR="002576D8" w:rsidRDefault="001F36D9" w:rsidP="002576D8">
      <w:pPr>
        <w:rPr>
          <w:lang w:val="en-US"/>
        </w:rPr>
      </w:pPr>
      <w:r>
        <w:rPr>
          <w:lang w:val="en-US"/>
        </w:rPr>
        <w:t xml:space="preserve">This route </w:t>
      </w:r>
      <w:r w:rsidR="00B3099C">
        <w:rPr>
          <w:lang w:val="en-US"/>
        </w:rPr>
        <w:t xml:space="preserve">provides access to the LED of ASMO. It can be called both with a </w:t>
      </w:r>
      <w:r w:rsidR="005B0172">
        <w:rPr>
          <w:lang w:val="en-US"/>
        </w:rPr>
        <w:t xml:space="preserve">GET and a POST request. Calling it with a GET request will turn the LED off and return a JSON document which states that is was successful. </w:t>
      </w:r>
      <w:r w:rsidR="00E322FA">
        <w:rPr>
          <w:lang w:val="en-US"/>
        </w:rPr>
        <w:t xml:space="preserve">With a POST request, the colors of the LED can be </w:t>
      </w:r>
      <w:proofErr w:type="spellStart"/>
      <w:r w:rsidR="00E322FA">
        <w:rPr>
          <w:lang w:val="en-US"/>
        </w:rPr>
        <w:t>toogled</w:t>
      </w:r>
      <w:proofErr w:type="spellEnd"/>
      <w:r w:rsidR="00E322FA">
        <w:rPr>
          <w:lang w:val="en-US"/>
        </w:rPr>
        <w:t xml:space="preserve">. </w:t>
      </w:r>
      <w:r w:rsidR="00E322FA">
        <w:rPr>
          <w:lang w:val="en-US"/>
        </w:rPr>
        <w:lastRenderedPageBreak/>
        <w:t xml:space="preserve">Here, red, green and blue are available. The color provided will be turned on or off dependent on its current status. </w:t>
      </w:r>
      <w:r w:rsidR="00303B0E">
        <w:rPr>
          <w:lang w:val="en-US"/>
        </w:rPr>
        <w:t>If multiple colors are turned on, the LED will show the mix of these colors.</w:t>
      </w:r>
      <w:r w:rsidR="00B36F60">
        <w:rPr>
          <w:lang w:val="en-US"/>
        </w:rPr>
        <w:t xml:space="preserve"> </w:t>
      </w:r>
      <w:r w:rsidR="002576D8">
        <w:rPr>
          <w:lang w:val="en-US"/>
        </w:rPr>
        <w:t>In Postman, calling this route looks like this:</w:t>
      </w:r>
    </w:p>
    <w:p w14:paraId="7102F7BF" w14:textId="77777777" w:rsidR="00266F2A" w:rsidRDefault="00B36F60" w:rsidP="00266F2A">
      <w:pPr>
        <w:keepNext/>
      </w:pPr>
      <w:r>
        <w:rPr>
          <w:noProof/>
        </w:rPr>
        <w:drawing>
          <wp:inline distT="0" distB="0" distL="0" distR="0" wp14:anchorId="2D426324" wp14:editId="4366BCBF">
            <wp:extent cx="5220335" cy="348297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3B85" w14:textId="4920278D" w:rsidR="00B36F60" w:rsidRDefault="00266F2A" w:rsidP="00266F2A">
      <w:pPr>
        <w:pStyle w:val="Beschriftung"/>
        <w:rPr>
          <w:lang w:val="en-US"/>
        </w:rPr>
      </w:pPr>
      <w:bookmarkStart w:id="32" w:name="_Toc509817306"/>
      <w:r>
        <w:t xml:space="preserve">Figure </w:t>
      </w:r>
      <w:r w:rsidR="0097692E">
        <w:fldChar w:fldCharType="begin"/>
      </w:r>
      <w:r w:rsidR="0097692E">
        <w:instrText xml:space="preserve"> SEQ Figure \* ARABIC </w:instrText>
      </w:r>
      <w:r w:rsidR="0097692E">
        <w:fldChar w:fldCharType="separate"/>
      </w:r>
      <w:r>
        <w:rPr>
          <w:noProof/>
        </w:rPr>
        <w:t>5</w:t>
      </w:r>
      <w:r w:rsidR="0097692E">
        <w:rPr>
          <w:noProof/>
        </w:rPr>
        <w:fldChar w:fldCharType="end"/>
      </w:r>
      <w:r w:rsidRPr="00524011">
        <w:t xml:space="preserve"> - Postman: /</w:t>
      </w:r>
      <w:proofErr w:type="spellStart"/>
      <w:r w:rsidRPr="00524011">
        <w:t>api</w:t>
      </w:r>
      <w:proofErr w:type="spellEnd"/>
      <w:r w:rsidRPr="00524011">
        <w:t>/</w:t>
      </w:r>
      <w:proofErr w:type="spellStart"/>
      <w:r>
        <w:t>led</w:t>
      </w:r>
      <w:proofErr w:type="spellEnd"/>
      <w:r>
        <w:t xml:space="preserve"> - POST</w:t>
      </w:r>
      <w:bookmarkEnd w:id="32"/>
    </w:p>
    <w:p w14:paraId="0FA356E0" w14:textId="77777777" w:rsidR="00266F2A" w:rsidRDefault="00677D9E" w:rsidP="00266F2A">
      <w:pPr>
        <w:keepNext/>
      </w:pPr>
      <w:r>
        <w:rPr>
          <w:noProof/>
        </w:rPr>
        <w:drawing>
          <wp:inline distT="0" distB="0" distL="0" distR="0" wp14:anchorId="10E25525" wp14:editId="3A1D27D1">
            <wp:extent cx="5220335" cy="1790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C17" w14:textId="70DC9F2F" w:rsidR="00677D9E" w:rsidRPr="002576D8" w:rsidRDefault="00266F2A" w:rsidP="00266F2A">
      <w:pPr>
        <w:pStyle w:val="Beschriftung"/>
        <w:rPr>
          <w:lang w:val="en-US"/>
        </w:rPr>
      </w:pPr>
      <w:bookmarkStart w:id="33" w:name="_Toc509817307"/>
      <w:r>
        <w:t xml:space="preserve">Figure </w:t>
      </w:r>
      <w:r w:rsidR="0097692E">
        <w:fldChar w:fldCharType="begin"/>
      </w:r>
      <w:r w:rsidR="0097692E">
        <w:instrText xml:space="preserve"> SEQ Figure \* ARABIC </w:instrText>
      </w:r>
      <w:r w:rsidR="0097692E">
        <w:fldChar w:fldCharType="separate"/>
      </w:r>
      <w:r>
        <w:rPr>
          <w:noProof/>
        </w:rPr>
        <w:t>6</w:t>
      </w:r>
      <w:r w:rsidR="0097692E">
        <w:rPr>
          <w:noProof/>
        </w:rPr>
        <w:fldChar w:fldCharType="end"/>
      </w:r>
      <w:r w:rsidRPr="007A1198">
        <w:t xml:space="preserve"> - Postman: /</w:t>
      </w:r>
      <w:proofErr w:type="spellStart"/>
      <w:r w:rsidRPr="007A1198">
        <w:t>api</w:t>
      </w:r>
      <w:proofErr w:type="spellEnd"/>
      <w:r w:rsidRPr="007A1198">
        <w:t>/</w:t>
      </w:r>
      <w:proofErr w:type="spellStart"/>
      <w:r>
        <w:t>led</w:t>
      </w:r>
      <w:proofErr w:type="spellEnd"/>
      <w:r>
        <w:t xml:space="preserve"> - GET</w:t>
      </w:r>
      <w:bookmarkEnd w:id="33"/>
    </w:p>
    <w:p w14:paraId="14B297D7" w14:textId="363905C3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/temperature</w:t>
      </w:r>
    </w:p>
    <w:p w14:paraId="449ECC87" w14:textId="62EF9BE7" w:rsidR="00BA6476" w:rsidRPr="00BA6476" w:rsidRDefault="00BA6476" w:rsidP="00BA6476">
      <w:pPr>
        <w:rPr>
          <w:lang w:val="en-US"/>
        </w:rPr>
      </w:pPr>
      <w:r>
        <w:rPr>
          <w:lang w:val="en-US"/>
        </w:rPr>
        <w:t xml:space="preserve">This route provides access to the temperature sensor of ASMO. </w:t>
      </w:r>
      <w:r w:rsidR="008C6589">
        <w:rPr>
          <w:lang w:val="en-US"/>
        </w:rPr>
        <w:t xml:space="preserve">It has to be called with a GET request and will return </w:t>
      </w:r>
      <w:r w:rsidR="007950D2">
        <w:rPr>
          <w:lang w:val="en-US"/>
        </w:rPr>
        <w:t xml:space="preserve">a JSON document containing </w:t>
      </w:r>
      <w:r w:rsidR="008C6589">
        <w:rPr>
          <w:lang w:val="en-US"/>
        </w:rPr>
        <w:t>the current temperature and humidity.</w:t>
      </w:r>
    </w:p>
    <w:p w14:paraId="388017E1" w14:textId="234CBE75" w:rsidR="002576D8" w:rsidRDefault="002576D8" w:rsidP="002576D8">
      <w:pPr>
        <w:rPr>
          <w:lang w:val="en-US"/>
        </w:rPr>
      </w:pPr>
      <w:r>
        <w:rPr>
          <w:lang w:val="en-US"/>
        </w:rPr>
        <w:lastRenderedPageBreak/>
        <w:t>In Postman, calling this route looks like this:</w:t>
      </w:r>
    </w:p>
    <w:p w14:paraId="1CABF929" w14:textId="77777777" w:rsidR="00266F2A" w:rsidRDefault="00800F17" w:rsidP="00266F2A">
      <w:pPr>
        <w:keepNext/>
      </w:pPr>
      <w:r>
        <w:rPr>
          <w:noProof/>
        </w:rPr>
        <w:drawing>
          <wp:inline distT="0" distB="0" distL="0" distR="0" wp14:anchorId="2F3C783D" wp14:editId="5A8E82C8">
            <wp:extent cx="5220335" cy="20250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49C5" w14:textId="28886DCD" w:rsidR="00677D9E" w:rsidRDefault="00266F2A" w:rsidP="00266F2A">
      <w:pPr>
        <w:pStyle w:val="Beschriftung"/>
      </w:pPr>
      <w:bookmarkStart w:id="34" w:name="_Toc509817308"/>
      <w:r>
        <w:t xml:space="preserve">Figure </w:t>
      </w:r>
      <w:r w:rsidR="0097692E">
        <w:fldChar w:fldCharType="begin"/>
      </w:r>
      <w:r w:rsidR="0097692E">
        <w:instrText xml:space="preserve"> SEQ Figure \* ARABIC </w:instrText>
      </w:r>
      <w:r w:rsidR="0097692E">
        <w:fldChar w:fldCharType="separate"/>
      </w:r>
      <w:r>
        <w:rPr>
          <w:noProof/>
        </w:rPr>
        <w:t>7</w:t>
      </w:r>
      <w:r w:rsidR="0097692E">
        <w:rPr>
          <w:noProof/>
        </w:rPr>
        <w:fldChar w:fldCharType="end"/>
      </w:r>
      <w:r w:rsidRPr="00FC59A6">
        <w:t xml:space="preserve"> - Postman: /</w:t>
      </w:r>
      <w:proofErr w:type="spellStart"/>
      <w:r w:rsidRPr="00FC59A6">
        <w:t>api</w:t>
      </w:r>
      <w:proofErr w:type="spellEnd"/>
      <w:r w:rsidRPr="00FC59A6">
        <w:t>/</w:t>
      </w:r>
      <w:proofErr w:type="spellStart"/>
      <w:r>
        <w:t>temperature</w:t>
      </w:r>
      <w:bookmarkEnd w:id="34"/>
      <w:proofErr w:type="spellEnd"/>
    </w:p>
    <w:p w14:paraId="14E90FE4" w14:textId="20D7F416" w:rsidR="001C25EC" w:rsidRDefault="001C25EC" w:rsidP="001C25EC">
      <w:pPr>
        <w:pStyle w:val="berschrift4"/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settings</w:t>
      </w:r>
      <w:proofErr w:type="spellEnd"/>
    </w:p>
    <w:p w14:paraId="17BBBC0C" w14:textId="28725E80" w:rsidR="001C25EC" w:rsidRDefault="001C25EC" w:rsidP="001C25EC">
      <w:pPr>
        <w:rPr>
          <w:lang w:val="en-US"/>
        </w:rPr>
      </w:pPr>
      <w:r w:rsidRPr="001C25EC">
        <w:rPr>
          <w:lang w:val="en-US"/>
        </w:rPr>
        <w:t>This route provides the f</w:t>
      </w:r>
      <w:r>
        <w:rPr>
          <w:lang w:val="en-US"/>
        </w:rPr>
        <w:t xml:space="preserve">unctionality to get and set the different settings stored in </w:t>
      </w:r>
      <w:proofErr w:type="spellStart"/>
      <w:r>
        <w:rPr>
          <w:lang w:val="en-US"/>
        </w:rPr>
        <w:t>Asmo.conf</w:t>
      </w:r>
      <w:proofErr w:type="spellEnd"/>
      <w:r w:rsidR="00941C4B">
        <w:rPr>
          <w:lang w:val="en-US"/>
        </w:rPr>
        <w:t xml:space="preserve">. </w:t>
      </w:r>
      <w:r w:rsidR="00941C4B">
        <w:rPr>
          <w:lang w:val="en-US"/>
        </w:rPr>
        <w:t>It can be called both with a GET and a POST request. Calling it with a GET request</w:t>
      </w:r>
      <w:r w:rsidR="00941C4B">
        <w:rPr>
          <w:lang w:val="en-US"/>
        </w:rPr>
        <w:t xml:space="preserve"> will return all settings</w:t>
      </w:r>
      <w:r w:rsidR="0069428A">
        <w:rPr>
          <w:lang w:val="en-US"/>
        </w:rPr>
        <w:t>. In addition, a specific section can be requested within the URL of the request (e.g. calling /</w:t>
      </w:r>
      <w:proofErr w:type="spellStart"/>
      <w:r w:rsidR="0069428A">
        <w:rPr>
          <w:lang w:val="en-US"/>
        </w:rPr>
        <w:t>api</w:t>
      </w:r>
      <w:proofErr w:type="spellEnd"/>
      <w:r w:rsidR="0069428A">
        <w:rPr>
          <w:lang w:val="en-US"/>
        </w:rPr>
        <w:t xml:space="preserve">/settings/Server). Calling it with a POST request </w:t>
      </w:r>
      <w:r w:rsidR="009A401B">
        <w:rPr>
          <w:lang w:val="en-US"/>
        </w:rPr>
        <w:t xml:space="preserve">requires the </w:t>
      </w:r>
      <w:r w:rsidR="00A271C3">
        <w:rPr>
          <w:lang w:val="en-US"/>
        </w:rPr>
        <w:t>body to contain a JSON document with all settings that shall be set. In Postman, calling this route looks like this:</w:t>
      </w:r>
    </w:p>
    <w:p w14:paraId="46A02EA3" w14:textId="77777777" w:rsidR="00A271C3" w:rsidRPr="001C25EC" w:rsidRDefault="00A271C3" w:rsidP="001C25EC">
      <w:pPr>
        <w:rPr>
          <w:lang w:val="en-US"/>
        </w:rPr>
      </w:pPr>
    </w:p>
    <w:p w14:paraId="32CA342D" w14:textId="2EFAE672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="00267549">
        <w:t>system</w:t>
      </w:r>
      <w:proofErr w:type="spellEnd"/>
      <w:r w:rsidR="00267549">
        <w:t>/</w:t>
      </w:r>
    </w:p>
    <w:p w14:paraId="11C0917F" w14:textId="1CC0EB93" w:rsidR="00FC7704" w:rsidRDefault="007950D2" w:rsidP="00FC7704">
      <w:pPr>
        <w:rPr>
          <w:lang w:val="en-US"/>
        </w:rPr>
      </w:pPr>
      <w:r w:rsidRPr="00DD2A98">
        <w:rPr>
          <w:lang w:val="en-US"/>
        </w:rPr>
        <w:t>This rout</w:t>
      </w:r>
      <w:r w:rsidR="00DD2A98" w:rsidRPr="00DD2A98">
        <w:rPr>
          <w:lang w:val="en-US"/>
        </w:rPr>
        <w:t>e provides the f</w:t>
      </w:r>
      <w:r w:rsidR="00DD2A98">
        <w:rPr>
          <w:lang w:val="en-US"/>
        </w:rPr>
        <w:t xml:space="preserve">unctionality to </w:t>
      </w:r>
      <w:r w:rsidR="00267549">
        <w:rPr>
          <w:lang w:val="en-US"/>
        </w:rPr>
        <w:t>control</w:t>
      </w:r>
      <w:r w:rsidR="00DD2A98">
        <w:rPr>
          <w:lang w:val="en-US"/>
        </w:rPr>
        <w:t xml:space="preserve"> the system. It has to get called with a GET request.</w:t>
      </w:r>
      <w:r w:rsidR="00FC7704" w:rsidRPr="00FC7704">
        <w:rPr>
          <w:lang w:val="en-US"/>
        </w:rPr>
        <w:t xml:space="preserve"> </w:t>
      </w:r>
      <w:r w:rsidR="00FC7704">
        <w:rPr>
          <w:lang w:val="en-US"/>
        </w:rPr>
        <w:t>The specific functionality will be determined with the further URL. Currently, the following functionality is available:</w:t>
      </w:r>
    </w:p>
    <w:p w14:paraId="239A7F18" w14:textId="77777777" w:rsidR="00FC7704" w:rsidRDefault="00FC7704" w:rsidP="00FC7704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/system/shutdown</w:t>
      </w:r>
    </w:p>
    <w:p w14:paraId="790A79E8" w14:textId="77777777" w:rsidR="00FC7704" w:rsidRDefault="00FC7704" w:rsidP="00FC7704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/system/reboot</w:t>
      </w:r>
    </w:p>
    <w:p w14:paraId="21F3B058" w14:textId="77777777" w:rsidR="00FC7704" w:rsidRDefault="00FC7704" w:rsidP="00FC7704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/system/</w:t>
      </w:r>
      <w:proofErr w:type="spellStart"/>
      <w:r>
        <w:rPr>
          <w:lang w:val="en-US"/>
        </w:rPr>
        <w:t>restartServer</w:t>
      </w:r>
      <w:proofErr w:type="spellEnd"/>
    </w:p>
    <w:p w14:paraId="1F8674E6" w14:textId="25A3F540" w:rsidR="007950D2" w:rsidRDefault="00FC7704" w:rsidP="007950D2">
      <w:pPr>
        <w:rPr>
          <w:lang w:val="en-US"/>
        </w:rPr>
      </w:pPr>
      <w:r>
        <w:rPr>
          <w:lang w:val="en-US"/>
        </w:rPr>
        <w:t xml:space="preserve">Since </w:t>
      </w:r>
      <w:r w:rsidR="00DD2A98">
        <w:rPr>
          <w:lang w:val="en-US"/>
        </w:rPr>
        <w:t>th</w:t>
      </w:r>
      <w:r>
        <w:rPr>
          <w:lang w:val="en-US"/>
        </w:rPr>
        <w:t xml:space="preserve">is will trigger the system or the server to </w:t>
      </w:r>
      <w:proofErr w:type="spellStart"/>
      <w:r w:rsidR="00DD2A98">
        <w:rPr>
          <w:lang w:val="en-US"/>
        </w:rPr>
        <w:t>shutdown</w:t>
      </w:r>
      <w:proofErr w:type="spellEnd"/>
      <w:r w:rsidR="00DD2A98">
        <w:rPr>
          <w:lang w:val="en-US"/>
        </w:rPr>
        <w:t xml:space="preserve"> immediately, no result will be </w:t>
      </w:r>
      <w:r w:rsidR="009A2338">
        <w:rPr>
          <w:lang w:val="en-US"/>
        </w:rPr>
        <w:t>returned</w:t>
      </w:r>
      <w:r w:rsidR="00F61EF7">
        <w:rPr>
          <w:lang w:val="en-US"/>
        </w:rPr>
        <w:t>:</w:t>
      </w:r>
    </w:p>
    <w:p w14:paraId="2EE84E32" w14:textId="3065A049" w:rsidR="00266F2A" w:rsidRDefault="000437ED" w:rsidP="00266F2A">
      <w:pPr>
        <w:keepNext/>
      </w:pPr>
      <w:r>
        <w:rPr>
          <w:noProof/>
        </w:rPr>
        <w:lastRenderedPageBreak/>
        <w:drawing>
          <wp:inline distT="0" distB="0" distL="0" distR="0" wp14:anchorId="21E34B1F" wp14:editId="218264E5">
            <wp:extent cx="5220335" cy="22891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388E" w14:textId="151DF62D" w:rsidR="00F61EF7" w:rsidRPr="00DD2A98" w:rsidRDefault="00266F2A" w:rsidP="00266F2A">
      <w:pPr>
        <w:pStyle w:val="Beschriftung"/>
        <w:rPr>
          <w:lang w:val="en-US"/>
        </w:rPr>
      </w:pPr>
      <w:bookmarkStart w:id="35" w:name="_Toc509817309"/>
      <w:r w:rsidRPr="00FC7704">
        <w:rPr>
          <w:lang w:val="en-US"/>
        </w:rPr>
        <w:t xml:space="preserve">Figure </w:t>
      </w:r>
      <w:r w:rsidR="0097692E">
        <w:fldChar w:fldCharType="begin"/>
      </w:r>
      <w:r w:rsidR="0097692E" w:rsidRPr="00FC7704">
        <w:rPr>
          <w:lang w:val="en-US"/>
        </w:rPr>
        <w:instrText xml:space="preserve"> SEQ Figure \* ARABIC </w:instrText>
      </w:r>
      <w:r w:rsidR="0097692E">
        <w:fldChar w:fldCharType="separate"/>
      </w:r>
      <w:r w:rsidRPr="00FC7704">
        <w:rPr>
          <w:noProof/>
          <w:lang w:val="en-US"/>
        </w:rPr>
        <w:t>8</w:t>
      </w:r>
      <w:r w:rsidR="0097692E">
        <w:rPr>
          <w:noProof/>
        </w:rPr>
        <w:fldChar w:fldCharType="end"/>
      </w:r>
      <w:r w:rsidRPr="00FC7704">
        <w:rPr>
          <w:lang w:val="en-US"/>
        </w:rPr>
        <w:t xml:space="preserve"> - Postman: /api/</w:t>
      </w:r>
      <w:r w:rsidR="00FC7704" w:rsidRPr="00FC7704">
        <w:rPr>
          <w:lang w:val="en-US"/>
        </w:rPr>
        <w:t>system/</w:t>
      </w:r>
      <w:bookmarkStart w:id="36" w:name="_GoBack"/>
      <w:bookmarkEnd w:id="36"/>
      <w:r w:rsidRPr="00FC7704">
        <w:rPr>
          <w:lang w:val="en-US"/>
        </w:rPr>
        <w:t>shutdown</w:t>
      </w:r>
      <w:bookmarkEnd w:id="35"/>
    </w:p>
    <w:p w14:paraId="708FEA6E" w14:textId="7DA3B92A" w:rsidR="00977E77" w:rsidRDefault="00977E77" w:rsidP="002F2486">
      <w:pPr>
        <w:pStyle w:val="berschrift1"/>
        <w:rPr>
          <w:lang w:val="en-US"/>
        </w:rPr>
      </w:pPr>
      <w:bookmarkStart w:id="37" w:name="_Toc509817908"/>
      <w:r w:rsidRPr="002F2486">
        <w:rPr>
          <w:lang w:val="en-US"/>
        </w:rPr>
        <w:lastRenderedPageBreak/>
        <w:t>Outlook</w:t>
      </w:r>
      <w:bookmarkEnd w:id="37"/>
    </w:p>
    <w:p w14:paraId="0D0369E9" w14:textId="6172C045" w:rsidR="00782EBB" w:rsidRDefault="00782EBB" w:rsidP="00782EBB">
      <w:pPr>
        <w:rPr>
          <w:lang w:val="en-US"/>
        </w:rPr>
      </w:pPr>
      <w:r>
        <w:rPr>
          <w:lang w:val="en-US"/>
        </w:rPr>
        <w:t>This implementation of ASMO provides only the basic features needed by a robot platform. Therefore, a lot more features can</w:t>
      </w:r>
      <w:r w:rsidR="00E06671">
        <w:rPr>
          <w:lang w:val="en-US"/>
        </w:rPr>
        <w:t xml:space="preserve"> get implemented. This section will try to outline some features and possible ways of implementing them.</w:t>
      </w:r>
    </w:p>
    <w:p w14:paraId="0A47121A" w14:textId="77F7732F" w:rsidR="00E06671" w:rsidRDefault="00222A58" w:rsidP="00976C9D">
      <w:pPr>
        <w:pStyle w:val="berschrift2"/>
        <w:rPr>
          <w:lang w:val="en-US"/>
        </w:rPr>
      </w:pPr>
      <w:bookmarkStart w:id="38" w:name="_Toc509817909"/>
      <w:r>
        <w:rPr>
          <w:lang w:val="en-US"/>
        </w:rPr>
        <w:t>Driven distance</w:t>
      </w:r>
      <w:bookmarkEnd w:id="38"/>
    </w:p>
    <w:p w14:paraId="7DC7A959" w14:textId="66DC6B61" w:rsidR="00626805" w:rsidRDefault="00626805" w:rsidP="00626805">
      <w:pPr>
        <w:rPr>
          <w:lang w:val="en-US"/>
        </w:rPr>
      </w:pPr>
      <w:r>
        <w:rPr>
          <w:lang w:val="en-US"/>
        </w:rPr>
        <w:t xml:space="preserve">Currently, ASMO is using DC motors in order to drive. While driving is absolutely possible, DC motors have the downside that there is no feedback given about the distance driven. </w:t>
      </w:r>
      <w:r w:rsidR="00222A58">
        <w:rPr>
          <w:lang w:val="en-US"/>
        </w:rPr>
        <w:t>In addition, the speed of the motors depends on the power delivered by the power supply. Therefore, if the batteries are running low, ASMO gets slower.</w:t>
      </w:r>
    </w:p>
    <w:p w14:paraId="3110552F" w14:textId="3DDA1AB7" w:rsidR="00222A58" w:rsidRDefault="00222A58" w:rsidP="00626805">
      <w:pPr>
        <w:rPr>
          <w:lang w:val="en-US"/>
        </w:rPr>
      </w:pPr>
      <w:r>
        <w:rPr>
          <w:lang w:val="en-US"/>
        </w:rPr>
        <w:t>As of this, there is currently no possibility to determine the distance driven. This could be implemented in multiple ways:</w:t>
      </w:r>
    </w:p>
    <w:p w14:paraId="733FB758" w14:textId="3477D052" w:rsidR="00222A58" w:rsidRDefault="007A08FA" w:rsidP="007A08FA">
      <w:pPr>
        <w:pStyle w:val="berschrift3"/>
        <w:rPr>
          <w:lang w:val="en-US"/>
        </w:rPr>
      </w:pPr>
      <w:bookmarkStart w:id="39" w:name="_Toc509817910"/>
      <w:r>
        <w:rPr>
          <w:lang w:val="en-US"/>
        </w:rPr>
        <w:t>Stepper Motors</w:t>
      </w:r>
      <w:bookmarkEnd w:id="39"/>
    </w:p>
    <w:p w14:paraId="737FA670" w14:textId="541B44F5" w:rsidR="001619F5" w:rsidRDefault="001619F5" w:rsidP="001619F5">
      <w:pPr>
        <w:rPr>
          <w:lang w:val="en-US"/>
        </w:rPr>
      </w:pPr>
      <w:r>
        <w:rPr>
          <w:lang w:val="en-US"/>
        </w:rPr>
        <w:t xml:space="preserve">Opposite to DC motors, stepper motors have the advantage that they </w:t>
      </w:r>
      <w:r w:rsidR="00324347">
        <w:rPr>
          <w:lang w:val="en-US"/>
        </w:rPr>
        <w:t>have defined positions at which they will stop. Therefore, with a stepper motor, the application would always know, how much distance was driven.</w:t>
      </w:r>
    </w:p>
    <w:p w14:paraId="35314957" w14:textId="37BB8586" w:rsidR="007A6F2B" w:rsidRPr="001619F5" w:rsidRDefault="007A6F2B" w:rsidP="001619F5">
      <w:pPr>
        <w:rPr>
          <w:lang w:val="en-US"/>
        </w:rPr>
      </w:pPr>
      <w:r>
        <w:rPr>
          <w:lang w:val="en-US"/>
        </w:rPr>
        <w:t>According to the documentation of the driver shield used in ASMO</w:t>
      </w:r>
      <w:r w:rsidR="00A45ACE">
        <w:rPr>
          <w:lang w:val="en-US"/>
        </w:rPr>
        <w:t xml:space="preserve"> (section “stepper motor”)</w:t>
      </w:r>
      <w:r>
        <w:rPr>
          <w:lang w:val="en-US"/>
        </w:rPr>
        <w:t xml:space="preserve">, the connection of a stepper motor should be possible. However, since a stepper motor would use </w:t>
      </w:r>
      <w:r w:rsidR="00754DAA">
        <w:rPr>
          <w:lang w:val="en-US"/>
        </w:rPr>
        <w:t xml:space="preserve">both motor connections, an additional one of the </w:t>
      </w:r>
      <w:proofErr w:type="spellStart"/>
      <w:r w:rsidR="00754DAA">
        <w:rPr>
          <w:lang w:val="en-US"/>
        </w:rPr>
        <w:t>picoborgrev</w:t>
      </w:r>
      <w:proofErr w:type="spellEnd"/>
      <w:r w:rsidR="00754DAA">
        <w:rPr>
          <w:lang w:val="en-US"/>
        </w:rPr>
        <w:t xml:space="preserve"> shields might be needed </w:t>
      </w:r>
      <w:sdt>
        <w:sdtPr>
          <w:rPr>
            <w:lang w:val="en-US"/>
          </w:rPr>
          <w:alias w:val="Don’t edit this field."/>
          <w:tag w:val="CitaviPlaceholder#d22c3388-fe9e-447c-97ee-abb12f49908a"/>
          <w:id w:val="840206627"/>
          <w:placeholder>
            <w:docPart w:val="DefaultPlaceholder_-1854013440"/>
          </w:placeholder>
        </w:sdtPr>
        <w:sdtContent>
          <w:r w:rsidR="00754DAA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NjgyMzYwM2EtODZlYi00MjA4LWJhOGEtNzAzZTRlMmY1NGQwIiwiUmFuZ2VMZW5ndGgiOjM2LCJSZWZlcmVuY2VJZCI6ImUzMzBiMTA3LWQxM2ItNDFiMC04ZmYxLTM0YmNmNWMzZGM4ZC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QaWNvQm9yZyBSZXZlcnNlIC0gR2V0dGluZyBTdGFydGVkKSJ9XX0sIlRhZyI6IkNpdGF2aVBsYWNlaG9sZGVyI2QyMmMzMzg4LWZlOWUtNDQ3Yy05N2VlLWFiYjEyZjQ5OTA4YSIsIlRleHQiOiIoUGljb0JvcmcgUmV2ZXJzZSAtIEdldHRpbmcgU3RhcnRlZCkiLCJXQUlWZXJzaW9uIjoiNi4xLjAuMCJ9}</w:instrText>
          </w:r>
          <w:r w:rsidR="00754DAA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PicoBorg</w:t>
          </w:r>
          <w:proofErr w:type="spellEnd"/>
          <w:r w:rsidR="00476C1B" w:rsidRPr="00476C1B">
            <w:rPr>
              <w:i/>
              <w:lang w:val="en-US"/>
            </w:rPr>
            <w:t xml:space="preserve"> Reverse - Getting Started)</w:t>
          </w:r>
          <w:r w:rsidR="00754DAA">
            <w:rPr>
              <w:lang w:val="en-US"/>
            </w:rPr>
            <w:fldChar w:fldCharType="end"/>
          </w:r>
        </w:sdtContent>
      </w:sdt>
    </w:p>
    <w:p w14:paraId="5B5CC816" w14:textId="66077DDC" w:rsidR="007A08FA" w:rsidRDefault="007A08FA" w:rsidP="007A08FA">
      <w:pPr>
        <w:pStyle w:val="berschrift3"/>
        <w:rPr>
          <w:lang w:val="en-US"/>
        </w:rPr>
      </w:pPr>
      <w:bookmarkStart w:id="40" w:name="_Toc509817911"/>
      <w:r>
        <w:rPr>
          <w:lang w:val="en-US"/>
        </w:rPr>
        <w:t>Accelerometer</w:t>
      </w:r>
      <w:bookmarkEnd w:id="40"/>
    </w:p>
    <w:p w14:paraId="48745D01" w14:textId="0387BB5B" w:rsidR="00242047" w:rsidRPr="00242047" w:rsidRDefault="00154DEA" w:rsidP="00242047">
      <w:pPr>
        <w:rPr>
          <w:lang w:val="en-US"/>
        </w:rPr>
      </w:pPr>
      <w:r>
        <w:rPr>
          <w:lang w:val="en-US"/>
        </w:rPr>
        <w:t>D</w:t>
      </w:r>
      <w:r w:rsidR="005D764F">
        <w:rPr>
          <w:lang w:val="en-US"/>
        </w:rPr>
        <w:t xml:space="preserve">ata from an accelerometer </w:t>
      </w:r>
      <w:r>
        <w:rPr>
          <w:lang w:val="en-US"/>
        </w:rPr>
        <w:t xml:space="preserve">can be used in order to measure the distance an object has been moved. However, this is a </w:t>
      </w:r>
      <w:r w:rsidR="00DD3A58">
        <w:rPr>
          <w:lang w:val="en-US"/>
        </w:rPr>
        <w:t xml:space="preserve">not very precise measurement methodology </w:t>
      </w:r>
      <w:sdt>
        <w:sdtPr>
          <w:rPr>
            <w:lang w:val="en-US"/>
          </w:rPr>
          <w:alias w:val="Don’t edit this field."/>
          <w:tag w:val="CitaviPlaceholder#b2bf5de3-9fa5-4948-ae1a-32103aa579ee"/>
          <w:id w:val="1989358064"/>
          <w:placeholder>
            <w:docPart w:val="DefaultPlaceholder_-1854013440"/>
          </w:placeholder>
        </w:sdtPr>
        <w:sdtContent>
          <w:r w:rsidR="00DD3A58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}</w:instrText>
          </w:r>
          <w:r w:rsidR="00DD3A58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(Semiconductor und Inc)</w:t>
          </w:r>
          <w:r w:rsidR="00DD3A58">
            <w:rPr>
              <w:lang w:val="en-US"/>
            </w:rPr>
            <w:fldChar w:fldCharType="end"/>
          </w:r>
        </w:sdtContent>
      </w:sdt>
    </w:p>
    <w:p w14:paraId="6139F952" w14:textId="377B651A" w:rsidR="007A08FA" w:rsidRDefault="007A08FA" w:rsidP="007A08FA">
      <w:pPr>
        <w:pStyle w:val="berschrift3"/>
        <w:rPr>
          <w:lang w:val="en-US"/>
        </w:rPr>
      </w:pPr>
      <w:bookmarkStart w:id="41" w:name="_Toc509817912"/>
      <w:r>
        <w:rPr>
          <w:lang w:val="en-US"/>
        </w:rPr>
        <w:t>Sensor on the wheels</w:t>
      </w:r>
      <w:bookmarkEnd w:id="41"/>
    </w:p>
    <w:p w14:paraId="13E25FBA" w14:textId="688436FB" w:rsidR="006C7CD5" w:rsidRPr="006C7CD5" w:rsidRDefault="006C7CD5" w:rsidP="006C7CD5">
      <w:pPr>
        <w:rPr>
          <w:lang w:val="en-US"/>
        </w:rPr>
      </w:pPr>
      <w:r>
        <w:rPr>
          <w:lang w:val="en-US"/>
        </w:rPr>
        <w:t xml:space="preserve">The motor shield used in ASMO supports the usage of feedback signals when being used with DC motors. This is described in the section </w:t>
      </w:r>
      <w:r w:rsidR="001279A8">
        <w:rPr>
          <w:lang w:val="en-US"/>
        </w:rPr>
        <w:t>“</w:t>
      </w:r>
      <w:r w:rsidR="001279A8" w:rsidRPr="001279A8">
        <w:rPr>
          <w:lang w:val="en-US"/>
        </w:rPr>
        <w:t>DC (normal) motors with feedback</w:t>
      </w:r>
      <w:r w:rsidR="001279A8">
        <w:rPr>
          <w:lang w:val="en-US"/>
        </w:rPr>
        <w:t xml:space="preserve">” of the documentation </w:t>
      </w:r>
      <w:sdt>
        <w:sdtPr>
          <w:rPr>
            <w:lang w:val="en-US"/>
          </w:rPr>
          <w:alias w:val="Don’t edit this field."/>
          <w:tag w:val="CitaviPlaceholder#56c00160-a010-419b-a05f-fa46729ddeac"/>
          <w:id w:val="-1941445529"/>
          <w:placeholder>
            <w:docPart w:val="DefaultPlaceholder_-1854013440"/>
          </w:placeholder>
        </w:sdtPr>
        <w:sdtContent>
          <w:r w:rsidR="001279A8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YjNhYjk3NDUtYzUyZC00ODA2LTlmZjctZTBlYWE1NmJmZThlIiwiUmFuZ2VMZW5ndGgiOjM2LCJSZWZlcmVuY2VJZCI6ImUzMzBiMTA3LWQxM2ItNDFiMC04ZmYxLTM0YmNmNWMzZGM4ZC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QaWNvQm9yZyBSZXZlcnNlIC0gR2V0dGluZyBTdGFydGVkKSJ9XX0sIlRhZyI6IkNpdGF2aVBsYWNlaG9sZGVyIzU2YzAwMTYwLWEwMTAtNDE5Yi1hMDVmLWZhNDY3MjlkZGVhYyIsIlRleHQiOiIoUGljb0JvcmcgUmV2ZXJzZSAtIEdldHRpbmcgU3RhcnRlZCkiLCJXQUlWZXJzaW9uIjoiNi4xLjAuMCJ9}</w:instrText>
          </w:r>
          <w:r w:rsidR="001279A8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PicoBorg</w:t>
          </w:r>
          <w:proofErr w:type="spellEnd"/>
          <w:r w:rsidR="00476C1B" w:rsidRPr="00476C1B">
            <w:rPr>
              <w:i/>
              <w:lang w:val="en-US"/>
            </w:rPr>
            <w:t xml:space="preserve"> Reverse - Getting Started)</w:t>
          </w:r>
          <w:r w:rsidR="001279A8">
            <w:rPr>
              <w:lang w:val="en-US"/>
            </w:rPr>
            <w:fldChar w:fldCharType="end"/>
          </w:r>
        </w:sdtContent>
      </w:sdt>
      <w:r w:rsidR="001279A8">
        <w:rPr>
          <w:lang w:val="en-US"/>
        </w:rPr>
        <w:t xml:space="preserve">. For this, a sensor could be used which </w:t>
      </w:r>
      <w:r w:rsidR="001279A8">
        <w:rPr>
          <w:lang w:val="en-US"/>
        </w:rPr>
        <w:lastRenderedPageBreak/>
        <w:t xml:space="preserve">sends a “1” </w:t>
      </w:r>
      <w:r w:rsidR="006719F1">
        <w:rPr>
          <w:lang w:val="en-US"/>
        </w:rPr>
        <w:t>at every turn of the wheel. This could possibly be achieved using a magnetic sensor.</w:t>
      </w:r>
    </w:p>
    <w:p w14:paraId="16F6309E" w14:textId="282F3460" w:rsidR="00976C9D" w:rsidRDefault="00976C9D" w:rsidP="00976C9D">
      <w:pPr>
        <w:pStyle w:val="berschrift2"/>
        <w:rPr>
          <w:lang w:val="en-US"/>
        </w:rPr>
      </w:pPr>
      <w:bookmarkStart w:id="42" w:name="_Toc509817913"/>
      <w:r>
        <w:rPr>
          <w:lang w:val="en-US"/>
        </w:rPr>
        <w:t>Indoor positioning</w:t>
      </w:r>
      <w:bookmarkEnd w:id="42"/>
    </w:p>
    <w:p w14:paraId="35F90FDB" w14:textId="1554E4C4" w:rsidR="006719F1" w:rsidRDefault="006719F1" w:rsidP="006719F1">
      <w:pPr>
        <w:rPr>
          <w:lang w:val="en-US"/>
        </w:rPr>
      </w:pPr>
      <w:r>
        <w:rPr>
          <w:lang w:val="en-US"/>
        </w:rPr>
        <w:t xml:space="preserve">Right now, ASMO does not know its position. </w:t>
      </w:r>
      <w:r w:rsidR="00AA3B9B">
        <w:rPr>
          <w:lang w:val="en-US"/>
        </w:rPr>
        <w:t>For indoor positioning, multiple approaches exist with different implementation effort and precision:</w:t>
      </w:r>
    </w:p>
    <w:p w14:paraId="74D901A6" w14:textId="1A7ACB30" w:rsidR="00AA3B9B" w:rsidRDefault="0021178D" w:rsidP="0087275B">
      <w:pPr>
        <w:pStyle w:val="berschrift3"/>
        <w:rPr>
          <w:lang w:val="en-US"/>
        </w:rPr>
      </w:pPr>
      <w:bookmarkStart w:id="43" w:name="_Toc509817914"/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r w:rsidR="0081098A">
        <w:rPr>
          <w:lang w:val="en-US"/>
        </w:rPr>
        <w:t>based positioning</w:t>
      </w:r>
      <w:bookmarkEnd w:id="43"/>
    </w:p>
    <w:p w14:paraId="73D1AF99" w14:textId="32E702AC" w:rsidR="0008438F" w:rsidRPr="0008438F" w:rsidRDefault="0008438F" w:rsidP="0008438F">
      <w:pPr>
        <w:rPr>
          <w:lang w:val="en-US"/>
        </w:rPr>
      </w:pP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based positioning makes use of the already existing </w:t>
      </w:r>
      <w:r w:rsidR="00210768">
        <w:rPr>
          <w:lang w:val="en-US"/>
        </w:rPr>
        <w:t xml:space="preserve">wireless signals such as </w:t>
      </w:r>
      <w:proofErr w:type="spellStart"/>
      <w:r w:rsidR="00210768">
        <w:rPr>
          <w:lang w:val="en-US"/>
        </w:rPr>
        <w:t>wifi</w:t>
      </w:r>
      <w:proofErr w:type="spellEnd"/>
      <w:r w:rsidR="00210768">
        <w:rPr>
          <w:lang w:val="en-US"/>
        </w:rPr>
        <w:t xml:space="preserve"> signals. This approach could be used by implementing the FIND Software </w:t>
      </w:r>
      <w:sdt>
        <w:sdtPr>
          <w:rPr>
            <w:lang w:val="en-US"/>
          </w:rPr>
          <w:alias w:val="Don’t edit this field."/>
          <w:tag w:val="CitaviPlaceholder#16f0fc8c-b394-4ebc-a41b-a62f25e4e9ee"/>
          <w:id w:val="-351959017"/>
          <w:placeholder>
            <w:docPart w:val="DefaultPlaceholder_-1854013440"/>
          </w:placeholder>
        </w:sdtPr>
        <w:sdtContent>
          <w:r w:rsidR="00210768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YzE2YTE2OWMtYjE3Yi00OGU5LWJlYmUtNWJjNzI3ZDMxNGViIiwiUmFuZ2VMZW5ndGgiOjE0LCJSZWZlcmVuY2VJZCI6IjQ1YTFlMjcyLTIxNzgtNDFiZS1hYzJmLWUzYmJiNjE1YzdiNyIsIlJlZmVyZW5jZSI6eyIkaWQiOiIzIiwiQWJzdHJhY3RDb21wbGV4aXR5IjowLCJBYnN0cmFjdFNvdXJjZVRleHRGb3JtYXQiOjAsIkFjY2Vzc0RhdGUiOiIyM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}</w:instrText>
          </w:r>
          <w:r w:rsidR="00210768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schollz</w:t>
          </w:r>
          <w:proofErr w:type="spellEnd"/>
          <w:r w:rsidR="00476C1B" w:rsidRPr="00476C1B">
            <w:rPr>
              <w:i/>
              <w:lang w:val="en-US"/>
            </w:rPr>
            <w:t>/find)</w:t>
          </w:r>
          <w:r w:rsidR="00210768">
            <w:rPr>
              <w:lang w:val="en-US"/>
            </w:rPr>
            <w:fldChar w:fldCharType="end"/>
          </w:r>
        </w:sdtContent>
      </w:sdt>
      <w:r w:rsidR="00210768">
        <w:rPr>
          <w:lang w:val="en-US"/>
        </w:rPr>
        <w:t>. It has the advantage that no new sensor would be needed.</w:t>
      </w:r>
    </w:p>
    <w:p w14:paraId="0B5FD8CF" w14:textId="2994EE6F" w:rsidR="0081098A" w:rsidRPr="0081098A" w:rsidRDefault="0008438F" w:rsidP="0008438F">
      <w:pPr>
        <w:pStyle w:val="berschrift3"/>
        <w:rPr>
          <w:lang w:val="en-US"/>
        </w:rPr>
      </w:pPr>
      <w:bookmarkStart w:id="44" w:name="_Toc509817915"/>
      <w:r>
        <w:rPr>
          <w:lang w:val="en-US"/>
        </w:rPr>
        <w:t>L</w:t>
      </w:r>
      <w:r w:rsidR="008A0B1D">
        <w:rPr>
          <w:lang w:val="en-US"/>
        </w:rPr>
        <w:t>ight detection and ranging (LIDAR)</w:t>
      </w:r>
      <w:bookmarkEnd w:id="44"/>
    </w:p>
    <w:p w14:paraId="12E1C012" w14:textId="3C1AA5FF" w:rsidR="008B524A" w:rsidRPr="0087275B" w:rsidRDefault="008A0B1D" w:rsidP="0087275B">
      <w:pPr>
        <w:rPr>
          <w:lang w:val="en-US"/>
        </w:rPr>
      </w:pPr>
      <w:r>
        <w:rPr>
          <w:lang w:val="en-US"/>
        </w:rPr>
        <w:t xml:space="preserve">LIDAR sensors are sensors which are being used </w:t>
      </w:r>
      <w:r w:rsidR="00133F91">
        <w:rPr>
          <w:lang w:val="en-US"/>
        </w:rPr>
        <w:t>a lot within the field of autonomous driving. They basically send out lase</w:t>
      </w:r>
      <w:r w:rsidR="00383AED">
        <w:rPr>
          <w:lang w:val="en-US"/>
        </w:rPr>
        <w:t>r signals and measure the time the light needs to get back to the sensor. With this, a precise map of the environment can be created.</w:t>
      </w:r>
      <w:r w:rsidR="008E0C88">
        <w:rPr>
          <w:lang w:val="en-US"/>
        </w:rPr>
        <w:t xml:space="preserve"> There are existing </w:t>
      </w:r>
      <w:r w:rsidR="002A474D">
        <w:rPr>
          <w:lang w:val="en-US"/>
        </w:rPr>
        <w:t xml:space="preserve">implementations of LIDAR sensors with the raspberry pi </w:t>
      </w:r>
      <w:sdt>
        <w:sdtPr>
          <w:rPr>
            <w:lang w:val="en-US"/>
          </w:rPr>
          <w:alias w:val="Don’t edit this field."/>
          <w:tag w:val="CitaviPlaceholder#c139abc8-e1c0-4d2e-ab81-4c011dfec85b"/>
          <w:id w:val="-1279716824"/>
          <w:placeholder>
            <w:docPart w:val="DefaultPlaceholder_-1854013440"/>
          </w:placeholder>
        </w:sdtPr>
        <w:sdtContent>
          <w:r w:rsidR="002A474D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YmUxYjBiZTAtOGQ4Ni00MTUxLWE3NjYtZDFmYjcxMGVlMmE5IiwiUmFuZ2VMZW5ndGgiOjQwLCJSZWZlcmVuY2VJZCI6Ijk1YzZlZGM5LTUxOTItNDVjOC1hNmZhLTNhZWU1NzE4ZTQyNC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}</w:instrText>
          </w:r>
          <w:r w:rsidR="002A474D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>How to Use Lidar with the Raspberry Pi)</w:t>
          </w:r>
          <w:r w:rsidR="002A474D">
            <w:rPr>
              <w:lang w:val="en-US"/>
            </w:rPr>
            <w:fldChar w:fldCharType="end"/>
          </w:r>
        </w:sdtContent>
      </w:sdt>
      <w:r w:rsidR="002A474D">
        <w:rPr>
          <w:lang w:val="en-US"/>
        </w:rPr>
        <w:t xml:space="preserve">. Unfortunately, LIDAR sensors are </w:t>
      </w:r>
      <w:r w:rsidR="00F45C79">
        <w:rPr>
          <w:lang w:val="en-US"/>
        </w:rPr>
        <w:t xml:space="preserve">very expensive. However, using LIDAR could replace the </w:t>
      </w:r>
      <w:r w:rsidR="00161D91">
        <w:rPr>
          <w:lang w:val="en-US"/>
        </w:rPr>
        <w:t>ultrasonic distance sensor, which is not very precise.</w:t>
      </w:r>
    </w:p>
    <w:p w14:paraId="3CC560CC" w14:textId="60AE60BE" w:rsidR="00976C9D" w:rsidRDefault="002A7355" w:rsidP="002A7355">
      <w:pPr>
        <w:pStyle w:val="berschrift2"/>
        <w:rPr>
          <w:lang w:val="en-US"/>
        </w:rPr>
      </w:pPr>
      <w:bookmarkStart w:id="45" w:name="_Toc509817916"/>
      <w:r>
        <w:rPr>
          <w:lang w:val="en-US"/>
        </w:rPr>
        <w:t>Automatic path finding</w:t>
      </w:r>
      <w:bookmarkEnd w:id="45"/>
    </w:p>
    <w:p w14:paraId="1CC252A2" w14:textId="4C99FA57" w:rsidR="00F45C79" w:rsidRPr="00F45C79" w:rsidRDefault="00F45C79" w:rsidP="00F45C79">
      <w:pPr>
        <w:rPr>
          <w:lang w:val="en-US"/>
        </w:rPr>
      </w:pPr>
      <w:r>
        <w:rPr>
          <w:lang w:val="en-US"/>
        </w:rPr>
        <w:t>Once ASMO is aware of its surroundings</w:t>
      </w:r>
      <w:r w:rsidR="00161D91">
        <w:rPr>
          <w:lang w:val="en-US"/>
        </w:rPr>
        <w:t xml:space="preserve"> and the driven distance can be properly controlled, an automatic path finding </w:t>
      </w:r>
      <w:r w:rsidR="00A6012A">
        <w:rPr>
          <w:lang w:val="en-US"/>
        </w:rPr>
        <w:t xml:space="preserve">can be implemented. There was already an implementation of the A* algorithm done on ASMO. This implementation was controlling the distance </w:t>
      </w:r>
      <w:r w:rsidR="00F92E35">
        <w:rPr>
          <w:lang w:val="en-US"/>
        </w:rPr>
        <w:t>by controlling the time the motors have been activated. While this provided good results in a testing environment, it is not useable in a real scenario.</w:t>
      </w:r>
    </w:p>
    <w:p w14:paraId="00A9C994" w14:textId="67216D43" w:rsidR="002A7355" w:rsidRDefault="002A7355" w:rsidP="002A7355">
      <w:pPr>
        <w:pStyle w:val="berschrift2"/>
        <w:rPr>
          <w:lang w:val="en-US"/>
        </w:rPr>
      </w:pPr>
      <w:bookmarkStart w:id="46" w:name="_Toc509817917"/>
      <w:r>
        <w:rPr>
          <w:lang w:val="en-US"/>
        </w:rPr>
        <w:t>Voice control</w:t>
      </w:r>
      <w:bookmarkEnd w:id="46"/>
    </w:p>
    <w:p w14:paraId="08698C05" w14:textId="1DFE8AC0" w:rsidR="00F92E35" w:rsidRDefault="00F92E35" w:rsidP="00F92E35">
      <w:pPr>
        <w:rPr>
          <w:lang w:val="en-US"/>
        </w:rPr>
      </w:pPr>
      <w:r>
        <w:rPr>
          <w:lang w:val="en-US"/>
        </w:rPr>
        <w:t xml:space="preserve">In order to interact with ASMO in a user-friendly way, </w:t>
      </w:r>
      <w:r w:rsidR="00657F2A">
        <w:rPr>
          <w:lang w:val="en-US"/>
        </w:rPr>
        <w:t xml:space="preserve">a voice control system could be implemented. In general, Services like Google Assistant or Amazon Alexa can be used on the </w:t>
      </w:r>
      <w:r w:rsidR="00657F2A">
        <w:rPr>
          <w:lang w:val="en-US"/>
        </w:rPr>
        <w:lastRenderedPageBreak/>
        <w:t xml:space="preserve">raspberry pi. However, they </w:t>
      </w:r>
      <w:r w:rsidR="00D20B9A">
        <w:rPr>
          <w:lang w:val="en-US"/>
        </w:rPr>
        <w:t>require an active internet connection, which is not given with ASMO. Therefore, an offline system needs to be used.</w:t>
      </w:r>
      <w:r w:rsidR="00864279">
        <w:rPr>
          <w:lang w:val="en-US"/>
        </w:rPr>
        <w:t xml:space="preserve"> Existing systems are available</w:t>
      </w:r>
      <w:r w:rsidR="00875529">
        <w:rPr>
          <w:lang w:val="en-US"/>
        </w:rPr>
        <w:t>.</w:t>
      </w:r>
    </w:p>
    <w:sdt>
      <w:sdtPr>
        <w:rPr>
          <w:lang w:val="en-US"/>
        </w:rPr>
        <w:alias w:val="Don’t edit this field."/>
        <w:tag w:val="CitaviPlaceholder#36688214-383e-4af1-a8e0-c9091e347b1a"/>
        <w:id w:val="2098365527"/>
        <w:placeholder>
          <w:docPart w:val="DefaultPlaceholder_-1854013440"/>
        </w:placeholder>
      </w:sdtPr>
      <w:sdtContent>
        <w:p w14:paraId="5A4B3E93" w14:textId="7A238FFD" w:rsidR="00864279" w:rsidRDefault="00864279" w:rsidP="00F92E35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N2U4OWNjYjYtNTA0NS00OTg2LTk3M2ItYzY3ODliNzhmMjQ4IiwiUmFuZ2VMZW5ndGgiOjU3LCJSZWZlcmVuY2VJZCI6IjEwNTk4MjJhLTEwY2EtNGQ2MC1iOGMzLTdmZmI5MTE2ZTE2YSIsIlJlZmVyZW5jZSI6eyIkaWQiOiIzIiwiQWJzdHJhY3RDb21wbGV4aXR5IjowLCJBYnN0cmFjdFNvdXJjZVRleHRGb3JtYXQiOjAsIkFjY2Vzc0RhdGUiOiIyMC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}</w:instrText>
          </w:r>
          <w:r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>Meet Jasper: open-source voice computing - Raspberry Pi)</w:t>
          </w:r>
          <w:r>
            <w:rPr>
              <w:lang w:val="en-US"/>
            </w:rPr>
            <w:fldChar w:fldCharType="end"/>
          </w:r>
        </w:p>
      </w:sdtContent>
    </w:sdt>
    <w:sdt>
      <w:sdtPr>
        <w:rPr>
          <w:lang w:val="en-US"/>
        </w:rPr>
        <w:alias w:val="Don’t edit this field."/>
        <w:tag w:val="CitaviPlaceholder#c7c86414-bd5d-4d4d-94bd-f5de22df7ee1"/>
        <w:id w:val="-782490950"/>
        <w:placeholder>
          <w:docPart w:val="DefaultPlaceholder_-1854013440"/>
        </w:placeholder>
      </w:sdtPr>
      <w:sdtContent>
        <w:p w14:paraId="50EDE37D" w14:textId="5FA85ACB" w:rsidR="00864279" w:rsidRDefault="00864279" w:rsidP="00F92E35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MTM0ZjQxNTYtNGFmNC00OWFlLTljZjEtYWVmMTZhNmViZmUyIiwiUmFuZ2VMZW5ndGgiOjE1LCJSZWZlcmVuY2VJZCI6IjU3ODY5MTlkLWIyNjgtNDFjZC1hZmQ0LTM5NzAzMDM5MTBjYSIsIlJlZmVyZW5jZSI6eyIkaWQiOiIzIiwiQWJzdHJhY3RDb21wbGV4aXR5IjowLCJBYnN0cmFjdFNvdXJjZVRleHRGb3JtYXQiOjAsIkFjY2Vzc0RhdGUiOiIyMS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}</w:instrText>
          </w:r>
          <w:r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bishoph</w:t>
          </w:r>
          <w:proofErr w:type="spellEnd"/>
          <w:r w:rsidR="00476C1B" w:rsidRPr="00476C1B">
            <w:rPr>
              <w:i/>
              <w:lang w:val="en-US"/>
            </w:rPr>
            <w:t>/</w:t>
          </w:r>
          <w:proofErr w:type="spellStart"/>
          <w:r w:rsidR="00476C1B" w:rsidRPr="00476C1B">
            <w:rPr>
              <w:i/>
              <w:lang w:val="en-US"/>
            </w:rPr>
            <w:t>sopare</w:t>
          </w:r>
          <w:proofErr w:type="spellEnd"/>
          <w:r w:rsidR="00476C1B" w:rsidRPr="00476C1B">
            <w:rPr>
              <w:i/>
              <w:lang w:val="en-US"/>
            </w:rPr>
            <w:t xml:space="preserve">, Step by step: Raspberry Pi offline voice recognition with SOPARE | home of </w:t>
          </w:r>
          <w:proofErr w:type="spellStart"/>
          <w:r w:rsidR="00476C1B" w:rsidRPr="00476C1B">
            <w:rPr>
              <w:i/>
              <w:lang w:val="en-US"/>
            </w:rPr>
            <w:t>bishoph</w:t>
          </w:r>
          <w:proofErr w:type="spellEnd"/>
          <w:r w:rsidR="00476C1B" w:rsidRPr="00476C1B">
            <w:rPr>
              <w:i/>
              <w:lang w:val="en-US"/>
            </w:rPr>
            <w:t>)</w:t>
          </w:r>
          <w:r>
            <w:rPr>
              <w:lang w:val="en-US"/>
            </w:rPr>
            <w:fldChar w:fldCharType="end"/>
          </w:r>
        </w:p>
      </w:sdtContent>
    </w:sdt>
    <w:p w14:paraId="336DC359" w14:textId="00C224A3" w:rsidR="00864279" w:rsidRDefault="00875529" w:rsidP="00F92E35">
      <w:pPr>
        <w:rPr>
          <w:lang w:val="en-US"/>
        </w:rPr>
      </w:pPr>
      <w:r>
        <w:rPr>
          <w:lang w:val="en-US"/>
        </w:rPr>
        <w:t xml:space="preserve">When implementing voice control, </w:t>
      </w:r>
      <w:r w:rsidR="00DC2CBB">
        <w:rPr>
          <w:lang w:val="en-US"/>
        </w:rPr>
        <w:t>an upgrade to the Raspberry Pi 3 should be considered.</w:t>
      </w:r>
    </w:p>
    <w:p w14:paraId="33042269" w14:textId="11B7067A" w:rsidR="00170983" w:rsidRDefault="00F438E1" w:rsidP="00F438E1">
      <w:pPr>
        <w:pStyle w:val="berschrift2"/>
        <w:rPr>
          <w:lang w:val="en-US"/>
        </w:rPr>
      </w:pPr>
      <w:bookmarkStart w:id="47" w:name="_Toc509817918"/>
      <w:r>
        <w:rPr>
          <w:lang w:val="en-US"/>
        </w:rPr>
        <w:t>Camera stream performance</w:t>
      </w:r>
      <w:bookmarkEnd w:id="47"/>
    </w:p>
    <w:p w14:paraId="358025AD" w14:textId="559953B6" w:rsidR="00F438E1" w:rsidRPr="00F438E1" w:rsidRDefault="00F438E1" w:rsidP="00F438E1">
      <w:pPr>
        <w:rPr>
          <w:lang w:val="en-US"/>
        </w:rPr>
      </w:pPr>
      <w:r>
        <w:rPr>
          <w:lang w:val="en-US"/>
        </w:rPr>
        <w:t xml:space="preserve">Right now, the camera stream has very poor performance. </w:t>
      </w:r>
      <w:r w:rsidR="00AE3CF6">
        <w:rPr>
          <w:lang w:val="en-US"/>
        </w:rPr>
        <w:t xml:space="preserve">This is most likely caused by the usage of python and </w:t>
      </w:r>
      <w:proofErr w:type="spellStart"/>
      <w:r w:rsidR="00AE3CF6">
        <w:rPr>
          <w:lang w:val="en-US"/>
        </w:rPr>
        <w:t>picamera</w:t>
      </w:r>
      <w:proofErr w:type="spellEnd"/>
      <w:r w:rsidR="00AE3CF6">
        <w:rPr>
          <w:lang w:val="en-US"/>
        </w:rPr>
        <w:t xml:space="preserve"> in order to get the stream. </w:t>
      </w:r>
      <w:r w:rsidR="00A37F16">
        <w:rPr>
          <w:lang w:val="en-US"/>
        </w:rPr>
        <w:t xml:space="preserve">In the past, the </w:t>
      </w:r>
      <w:proofErr w:type="spellStart"/>
      <w:r w:rsidR="00D33690">
        <w:rPr>
          <w:lang w:val="en-US"/>
        </w:rPr>
        <w:t>RPi</w:t>
      </w:r>
      <w:proofErr w:type="spellEnd"/>
      <w:r w:rsidR="00D33690">
        <w:rPr>
          <w:lang w:val="en-US"/>
        </w:rPr>
        <w:t xml:space="preserve">-Cam-Web-Interface was being used, which provided </w:t>
      </w:r>
      <w:r w:rsidR="00F00313">
        <w:rPr>
          <w:lang w:val="en-US"/>
        </w:rPr>
        <w:t xml:space="preserve">a stream with low latency. This interface is a </w:t>
      </w:r>
      <w:r w:rsidR="006E50D1">
        <w:rPr>
          <w:lang w:val="en-US"/>
        </w:rPr>
        <w:t xml:space="preserve">wrapper around the </w:t>
      </w:r>
      <w:proofErr w:type="spellStart"/>
      <w:r w:rsidR="004826D7">
        <w:rPr>
          <w:lang w:val="en-US"/>
        </w:rPr>
        <w:t>raspimjpe</w:t>
      </w:r>
      <w:r w:rsidR="00477FB4">
        <w:rPr>
          <w:lang w:val="en-US"/>
        </w:rPr>
        <w:t>g</w:t>
      </w:r>
      <w:proofErr w:type="spellEnd"/>
      <w:r w:rsidR="004826D7">
        <w:rPr>
          <w:lang w:val="en-US"/>
        </w:rPr>
        <w:t xml:space="preserve"> software. It could be checked, how this software can be integrated properly into the ASMO Software.</w:t>
      </w:r>
      <w:r w:rsidR="00CC7C91">
        <w:rPr>
          <w:lang w:val="en-US"/>
        </w:rPr>
        <w:t xml:space="preserve"> Since it works by </w:t>
      </w:r>
      <w:r w:rsidR="00F05360">
        <w:rPr>
          <w:lang w:val="en-US"/>
        </w:rPr>
        <w:t>writing files into the temporary storage on /dev/</w:t>
      </w:r>
      <w:proofErr w:type="spellStart"/>
      <w:r w:rsidR="00F05360">
        <w:rPr>
          <w:lang w:val="en-US"/>
        </w:rPr>
        <w:t>shm</w:t>
      </w:r>
      <w:proofErr w:type="spellEnd"/>
      <w:r w:rsidR="00F05360">
        <w:rPr>
          <w:lang w:val="en-US"/>
        </w:rPr>
        <w:t>/, this should be possible</w:t>
      </w:r>
      <w:r w:rsidR="00F250C0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8b5ca8c8-9dff-47b6-ba3b-82956031f182"/>
          <w:id w:val="-1250893440"/>
          <w:placeholder>
            <w:docPart w:val="DefaultPlaceholder_-1854013440"/>
          </w:placeholder>
        </w:sdtPr>
        <w:sdtContent>
          <w:r w:rsidR="00F250C0"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ZWQ4NWI4MDctOWUzYi00NzQxLWIzNGMtODk0OTk3NDBjN2MzIiwiUmFuZ2VMZW5ndGgiOjUxLCJSZWZlcmVuY2VJZCI6ImY0MGUyZmQ0LWU0OWYtNDU0NC05ZjU2LWZhODNlMjA3ZTE2YSIsIlJlZmVyZW5jZSI6eyIkaWQiOiIzIiwiQWJzdHJhY3RDb21wbGV4aXR5IjowLCJBYnN0cmFjdFNvdXJjZVRleHRGb3JtYXQiOjAsIkFjY2Vzc0RhdGUiOiIyNi4wMy4yMDE4IiwiQXV0aG9ycyI6W10sIkNpdGF0aW9uS2V5VXBkYXRlVHlwZSI6MCwiQ29sbGFib3JhdG9ycyI6W10sIkRhdGUiOiIyMy4wMy4yMDE4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}</w:instrText>
          </w:r>
          <w:r w:rsidR="00F250C0"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RPi</w:t>
          </w:r>
          <w:proofErr w:type="spellEnd"/>
          <w:r w:rsidR="00476C1B" w:rsidRPr="00476C1B">
            <w:rPr>
              <w:i/>
              <w:lang w:val="en-US"/>
            </w:rPr>
            <w:t xml:space="preserve">-Cam-Web-Interface - eLinux.org, </w:t>
          </w:r>
          <w:r w:rsidR="00476C1B" w:rsidRPr="00476C1B">
            <w:rPr>
              <w:lang w:val="en-US"/>
            </w:rPr>
            <w:t xml:space="preserve">23. </w:t>
          </w:r>
          <w:proofErr w:type="spellStart"/>
          <w:r w:rsidR="00476C1B" w:rsidRPr="00476C1B">
            <w:rPr>
              <w:lang w:val="en-US"/>
            </w:rPr>
            <w:t>März</w:t>
          </w:r>
          <w:proofErr w:type="spellEnd"/>
          <w:r w:rsidR="00476C1B" w:rsidRPr="00476C1B">
            <w:rPr>
              <w:lang w:val="en-US"/>
            </w:rPr>
            <w:t xml:space="preserve"> 2018)</w:t>
          </w:r>
          <w:r w:rsidR="00F250C0">
            <w:rPr>
              <w:lang w:val="en-US"/>
            </w:rPr>
            <w:fldChar w:fldCharType="end"/>
          </w:r>
        </w:sdtContent>
      </w:sdt>
      <w:r w:rsidR="00F05360">
        <w:rPr>
          <w:lang w:val="en-US"/>
        </w:rPr>
        <w:t>. For power consumption reasons</w:t>
      </w:r>
      <w:r w:rsidR="004826D7">
        <w:rPr>
          <w:lang w:val="en-US"/>
        </w:rPr>
        <w:t>, focus should be put on starting the camera access only when needed and stopping it again when it is not needed anymore.</w:t>
      </w:r>
    </w:p>
    <w:p w14:paraId="56183FF2" w14:textId="77777777" w:rsidR="006532C8" w:rsidRPr="005D61B5" w:rsidRDefault="006532C8">
      <w:pPr>
        <w:rPr>
          <w:lang w:val="en-US"/>
        </w:rPr>
      </w:pPr>
    </w:p>
    <w:p w14:paraId="7B5A1C53" w14:textId="77777777" w:rsidR="006532C8" w:rsidRPr="005D61B5" w:rsidRDefault="006532C8">
      <w:pPr>
        <w:rPr>
          <w:lang w:val="en-US"/>
        </w:rPr>
        <w:sectPr w:rsidR="006532C8" w:rsidRPr="005D61B5" w:rsidSect="00A82B12">
          <w:headerReference w:type="default" r:id="rId23"/>
          <w:pgSz w:w="11907" w:h="16840" w:code="9"/>
          <w:pgMar w:top="2552" w:right="1701" w:bottom="1701" w:left="1985" w:header="851" w:footer="709" w:gutter="0"/>
          <w:cols w:space="720"/>
          <w:docGrid w:linePitch="299"/>
        </w:sectPr>
      </w:pPr>
    </w:p>
    <w:p w14:paraId="38267619" w14:textId="77777777" w:rsidR="00D44A98" w:rsidRPr="005D61B5" w:rsidRDefault="00D44A98" w:rsidP="00754B80">
      <w:pPr>
        <w:pStyle w:val="berschrift1"/>
        <w:numPr>
          <w:ilvl w:val="0"/>
          <w:numId w:val="0"/>
        </w:numPr>
        <w:rPr>
          <w:lang w:val="en-US"/>
        </w:rPr>
      </w:pPr>
      <w:bookmarkStart w:id="48" w:name="_Toc391366297"/>
      <w:bookmarkStart w:id="49" w:name="_Toc391366421"/>
      <w:bookmarkStart w:id="50" w:name="_Toc391366512"/>
      <w:bookmarkStart w:id="51" w:name="_Toc391366635"/>
      <w:bookmarkStart w:id="52" w:name="_Toc509817919"/>
      <w:r w:rsidRPr="005D61B5">
        <w:rPr>
          <w:lang w:val="en-US"/>
        </w:rPr>
        <w:lastRenderedPageBreak/>
        <w:t>Index of Figures</w:t>
      </w:r>
      <w:bookmarkEnd w:id="48"/>
      <w:bookmarkEnd w:id="49"/>
      <w:bookmarkEnd w:id="50"/>
      <w:bookmarkEnd w:id="51"/>
      <w:bookmarkEnd w:id="52"/>
    </w:p>
    <w:p w14:paraId="75AEC6DA" w14:textId="4DBCD06A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509817302" w:history="1">
        <w:r w:rsidRPr="003F73DB">
          <w:rPr>
            <w:rStyle w:val="Hyperlink"/>
            <w:noProof/>
          </w:rPr>
          <w:t>Figure 1 - Wiring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0F8F0F" w14:textId="7FC29F39" w:rsidR="00044ACD" w:rsidRDefault="0097692E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3" w:history="1">
        <w:r w:rsidR="00044ACD" w:rsidRPr="003F73DB">
          <w:rPr>
            <w:rStyle w:val="Hyperlink"/>
            <w:noProof/>
          </w:rPr>
          <w:t>Figure 2 - Postman: /api/motor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_Toc509817303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13</w:t>
        </w:r>
        <w:r w:rsidR="00044ACD">
          <w:rPr>
            <w:noProof/>
            <w:webHidden/>
          </w:rPr>
          <w:fldChar w:fldCharType="end"/>
        </w:r>
      </w:hyperlink>
    </w:p>
    <w:p w14:paraId="68F001A5" w14:textId="4BA71CDA" w:rsidR="00044ACD" w:rsidRDefault="0097692E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4" w:history="1">
        <w:r w:rsidR="00044ACD" w:rsidRPr="003F73DB">
          <w:rPr>
            <w:rStyle w:val="Hyperlink"/>
            <w:noProof/>
          </w:rPr>
          <w:t>Figure 3 - Postman: /api/distance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_Toc509817304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13</w:t>
        </w:r>
        <w:r w:rsidR="00044ACD">
          <w:rPr>
            <w:noProof/>
            <w:webHidden/>
          </w:rPr>
          <w:fldChar w:fldCharType="end"/>
        </w:r>
      </w:hyperlink>
    </w:p>
    <w:p w14:paraId="5A7C16EB" w14:textId="53FF2727" w:rsidR="00044ACD" w:rsidRDefault="0097692E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5" w:history="1">
        <w:r w:rsidR="00044ACD" w:rsidRPr="003F73DB">
          <w:rPr>
            <w:rStyle w:val="Hyperlink"/>
            <w:noProof/>
          </w:rPr>
          <w:t>Figure 4 - Postman: /api/camera/SinglePicture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_Toc509817305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14</w:t>
        </w:r>
        <w:r w:rsidR="00044ACD">
          <w:rPr>
            <w:noProof/>
            <w:webHidden/>
          </w:rPr>
          <w:fldChar w:fldCharType="end"/>
        </w:r>
      </w:hyperlink>
    </w:p>
    <w:p w14:paraId="65881880" w14:textId="0CC911B0" w:rsidR="00044ACD" w:rsidRDefault="0097692E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6" w:history="1">
        <w:r w:rsidR="00044ACD" w:rsidRPr="003F73DB">
          <w:rPr>
            <w:rStyle w:val="Hyperlink"/>
            <w:noProof/>
          </w:rPr>
          <w:t>Figure 5 - Postman: /api/led - POST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_Toc509817306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15</w:t>
        </w:r>
        <w:r w:rsidR="00044ACD">
          <w:rPr>
            <w:noProof/>
            <w:webHidden/>
          </w:rPr>
          <w:fldChar w:fldCharType="end"/>
        </w:r>
      </w:hyperlink>
    </w:p>
    <w:p w14:paraId="3120CC41" w14:textId="25E2E5C6" w:rsidR="00044ACD" w:rsidRDefault="0097692E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7" w:history="1">
        <w:r w:rsidR="00044ACD" w:rsidRPr="003F73DB">
          <w:rPr>
            <w:rStyle w:val="Hyperlink"/>
            <w:noProof/>
          </w:rPr>
          <w:t>Figure 6 - Postman: /api/led - GET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_Toc509817307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15</w:t>
        </w:r>
        <w:r w:rsidR="00044ACD">
          <w:rPr>
            <w:noProof/>
            <w:webHidden/>
          </w:rPr>
          <w:fldChar w:fldCharType="end"/>
        </w:r>
      </w:hyperlink>
    </w:p>
    <w:p w14:paraId="5248A6B7" w14:textId="60D4B2DB" w:rsidR="00044ACD" w:rsidRDefault="0097692E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8" w:history="1">
        <w:r w:rsidR="00044ACD" w:rsidRPr="003F73DB">
          <w:rPr>
            <w:rStyle w:val="Hyperlink"/>
            <w:noProof/>
          </w:rPr>
          <w:t>Figure 7 - Postman: /api/temperature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_Toc509817308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16</w:t>
        </w:r>
        <w:r w:rsidR="00044ACD">
          <w:rPr>
            <w:noProof/>
            <w:webHidden/>
          </w:rPr>
          <w:fldChar w:fldCharType="end"/>
        </w:r>
      </w:hyperlink>
    </w:p>
    <w:p w14:paraId="483090CC" w14:textId="128305C0" w:rsidR="00044ACD" w:rsidRDefault="0097692E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9" w:history="1">
        <w:r w:rsidR="00044ACD" w:rsidRPr="003F73DB">
          <w:rPr>
            <w:rStyle w:val="Hyperlink"/>
            <w:noProof/>
          </w:rPr>
          <w:t>Figure 8 - Postman: /api/shutdown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_Toc509817309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16</w:t>
        </w:r>
        <w:r w:rsidR="00044ACD">
          <w:rPr>
            <w:noProof/>
            <w:webHidden/>
          </w:rPr>
          <w:fldChar w:fldCharType="end"/>
        </w:r>
      </w:hyperlink>
    </w:p>
    <w:p w14:paraId="1CF501C1" w14:textId="7132CBAD" w:rsidR="004926E5" w:rsidRPr="005D61B5" w:rsidRDefault="00044ACD" w:rsidP="008E3D6E">
      <w:pPr>
        <w:rPr>
          <w:lang w:val="en-US"/>
        </w:rPr>
      </w:pPr>
      <w:r>
        <w:rPr>
          <w:lang w:val="en-US"/>
        </w:rPr>
        <w:fldChar w:fldCharType="end"/>
      </w:r>
    </w:p>
    <w:p w14:paraId="7E510DF8" w14:textId="77777777" w:rsidR="00D44A98" w:rsidRPr="005D61B5" w:rsidRDefault="00D44A98" w:rsidP="00754B80">
      <w:pPr>
        <w:pStyle w:val="berschrift1"/>
        <w:numPr>
          <w:ilvl w:val="0"/>
          <w:numId w:val="0"/>
        </w:numPr>
        <w:rPr>
          <w:lang w:val="en-US"/>
        </w:rPr>
      </w:pPr>
      <w:bookmarkStart w:id="53" w:name="_Toc391366298"/>
      <w:bookmarkStart w:id="54" w:name="_Toc391366422"/>
      <w:bookmarkStart w:id="55" w:name="_Toc391366513"/>
      <w:bookmarkStart w:id="56" w:name="_Toc391366636"/>
      <w:bookmarkStart w:id="57" w:name="_Toc509817920"/>
      <w:r w:rsidRPr="005D61B5">
        <w:rPr>
          <w:lang w:val="en-US"/>
        </w:rPr>
        <w:lastRenderedPageBreak/>
        <w:t>Index of Tables</w:t>
      </w:r>
      <w:bookmarkEnd w:id="53"/>
      <w:bookmarkEnd w:id="54"/>
      <w:bookmarkEnd w:id="55"/>
      <w:bookmarkEnd w:id="56"/>
      <w:bookmarkEnd w:id="57"/>
    </w:p>
    <w:p w14:paraId="185B6B0A" w14:textId="6A275FF5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"Table" </w:instrText>
      </w:r>
      <w:r>
        <w:rPr>
          <w:lang w:val="en-US"/>
        </w:rPr>
        <w:fldChar w:fldCharType="separate"/>
      </w:r>
      <w:hyperlink w:anchor="_Toc509817293" w:history="1">
        <w:r w:rsidRPr="000C5759">
          <w:rPr>
            <w:rStyle w:val="Hyperlink"/>
            <w:noProof/>
          </w:rPr>
          <w:t>Table 1 - 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262FDC" w14:textId="0F16902B" w:rsidR="00044ACD" w:rsidRDefault="0097692E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294" w:history="1">
        <w:r w:rsidR="00044ACD" w:rsidRPr="000C5759">
          <w:rPr>
            <w:rStyle w:val="Hyperlink"/>
            <w:noProof/>
          </w:rPr>
          <w:t>Table 2 - Actuators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_Toc509817294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6</w:t>
        </w:r>
        <w:r w:rsidR="00044ACD">
          <w:rPr>
            <w:noProof/>
            <w:webHidden/>
          </w:rPr>
          <w:fldChar w:fldCharType="end"/>
        </w:r>
      </w:hyperlink>
    </w:p>
    <w:p w14:paraId="4608BAD7" w14:textId="261199F8" w:rsidR="00E60DDE" w:rsidRPr="005D61B5" w:rsidRDefault="00044ACD" w:rsidP="00BD267D">
      <w:pPr>
        <w:rPr>
          <w:lang w:val="en-US"/>
        </w:rPr>
      </w:pPr>
      <w:r>
        <w:rPr>
          <w:lang w:val="en-US"/>
        </w:rPr>
        <w:fldChar w:fldCharType="end"/>
      </w:r>
    </w:p>
    <w:sdt>
      <w:sdtPr>
        <w:rPr>
          <w:lang w:val="en-US"/>
        </w:rPr>
        <w:alias w:val="Don’t edit this field."/>
        <w:tag w:val="CitaviBibliography"/>
        <w:id w:val="1284610802"/>
        <w:placeholder>
          <w:docPart w:val="DefaultPlaceholder_-1854013440"/>
        </w:placeholder>
      </w:sdtPr>
      <w:sdtEndPr>
        <w:rPr>
          <w:rFonts w:eastAsia="Calibri"/>
          <w:b w:val="0"/>
          <w:bCs w:val="0"/>
          <w:color w:val="auto"/>
          <w:sz w:val="22"/>
          <w:szCs w:val="22"/>
        </w:rPr>
      </w:sdtEndPr>
      <w:sdtContent>
        <w:p w14:paraId="27B54AF0" w14:textId="77777777" w:rsidR="00476C1B" w:rsidRDefault="005E3468" w:rsidP="00476C1B">
          <w:pPr>
            <w:pStyle w:val="CitaviBibliographyHeading"/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256AB0">
            <w:rPr>
              <w:lang w:val="en-US"/>
            </w:rPr>
            <w:instrText>ADDIN CITAVI.BIBLIOGRAPHY 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Z2l0aHViLmNvbeKAiy/igIthZGFmcnVpdC/igItBZGFmcnVpdF/igItQeXRob25f4oCLREhUPC9UZXh0PjwvVGV4dFVuaXQ+PFRleHRVbml0PjxJbnNlcnRQYXJhZ3JhcGhBZnRlcj5mYWxzZTwvSW5zZXJ0UGFyYWdyYXBoQWZ0ZXI+PEZvbnROYW1lIC8+PEZvbnRTdHlsZT48SXRhbGljPnRydWU8L0l0YWxpYz48TmFtZSAvPjwvRm9udFN0eWxlPjxGb250U2l6ZT4wPC9Gb250U2l6ZT48VGV4dD5CYXR0Qm9yZyAtIFBpIEJhdHRlcnkgUG93ZXIgQm9hcmQgUENCIE9ubHkgKFNvbGRlcmVkK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2hhY2thZGF5LmNvbeKAiy/igIsyMDE2L+KAizAxL+KAizIyL+KAi2hvdy10by11c2UtbGlkYXItd2l0aC10aGUtcmFzcGJlcnJ5LXBpL+KAizwvVGV4dD48L1RleHRVbml0PjxUZXh0VW5pdD48SW5zZXJ0UGFyYWdyYXBoQWZ0ZXI+ZmFsc2U8L0luc2VydFBhcmFncmFwaEFmdGVyPjxGb250TmFtZSAvPjxGb250U3R5bGU+PEl0YWxpYz50cnVlPC9JdGFsaWM+PE5hbWUgLz48L0ZvbnRTdHlsZT48Rm9udFNpemU+MDwvRm9udFNpemU+PFRleHQ+SW5zdGFsbGluZyBvcGVyYXRpbmcgc3lzdGVtIGltYWdlcy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yOC4gRmVicnVhciAyMDE4XS4gVmVyZsO8Z2JhciB1bnRlcjogaHR0cHM6Ly/igIt3d3cucmFzcGJlcnJ5cGkub3Jn4oCLL+KAi2RvY3VtZW50YXRpb24v4oCLaW5zdGFsbGF0aW9uL+KAi2luc3RhbGxpbmctaW1hZ2VzL+KAi1JFQURNRS5tZDwvVGV4dD48L1RleHRVbml0PjxUZXh0VW5pdD48SW5zZXJ0UGFyYWdyYXBoQWZ0ZXI+ZmFsc2U8L0luc2VydFBhcmFncmFwaEFmdGVyPjxGb250TmFtZSAvPjxGb250U3R5bGU+PEl0YWxpYz50cnVlPC9JdGFsaWM+PE5hbWUgLz48L0ZvbnRTdHlsZT48Rm9udFNpemU+MDwvRm9udFNpemU+PFRleHQ+S1ktMDE1IFRlbXBlcmF0dXJlIGFuZCBIdW1pZGl0eSBTZW5zb3IgTW9kdWxlIC0gQXJkdWlub01vZHVsZXNJbmZv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waWJvcmcub3Jn4oCLL+KAi21vdG9yLWNvbnRyb2wtMTEzNS/igItwaWNvYm9yZ3JldjwvVGV4dD48L1RleHRVbml0PjxUZXh0VW5pdD48SW5zZXJ0UGFyYWdyYXBoQWZ0ZXI+ZmFsc2U8L0luc2VydFBhcmFncmFwaEFmdGVyPjxGb250TmFtZSAvPjxGb250U3R5bGU+PEl0YWxpYz50cnVlPC9JdGFsaWM+PE5hbWUgLz48L0ZvbnRTdHlsZT48Rm9udFNpemU+MDwvRm9udFNpemU+PFRleHQ+UGljb0JvcmcgUmV2ZXJzZSAtIEV4YW1wbGVz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</w:instrText>
          </w:r>
          <w:r w:rsidR="00256AB0" w:rsidRPr="00993879">
            <w:rPr>
              <w:lang w:val="en-US"/>
            </w:rPr>
            <w:instrText>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</w:instrText>
          </w:r>
          <w:r>
            <w:rPr>
              <w:lang w:val="en-US"/>
            </w:rPr>
            <w:fldChar w:fldCharType="separate"/>
          </w:r>
          <w:bookmarkStart w:id="58" w:name="_CTVBIBLIOGRAPHY1"/>
          <w:bookmarkEnd w:id="58"/>
          <w:proofErr w:type="spellStart"/>
          <w:r w:rsidR="00476C1B">
            <w:rPr>
              <w:lang w:val="en-US"/>
            </w:rPr>
            <w:t>Literatur</w:t>
          </w:r>
          <w:proofErr w:type="spellEnd"/>
        </w:p>
        <w:p w14:paraId="68E08DF6" w14:textId="77777777" w:rsidR="00476C1B" w:rsidRPr="001C25EC" w:rsidRDefault="00476C1B" w:rsidP="00476C1B">
          <w:pPr>
            <w:pStyle w:val="CitaviBibliographyEntry"/>
          </w:pPr>
          <w:bookmarkStart w:id="59" w:name="_CTVL001ebc75cf2eaac459891d338f42d71a8c1"/>
          <w:proofErr w:type="spellStart"/>
          <w:r w:rsidRPr="001C25EC">
            <w:rPr>
              <w:i/>
            </w:rPr>
            <w:t>adafruit</w:t>
          </w:r>
          <w:proofErr w:type="spellEnd"/>
          <w:r w:rsidRPr="001C25EC">
            <w:rPr>
              <w:i/>
            </w:rPr>
            <w:t>/</w:t>
          </w:r>
          <w:proofErr w:type="spellStart"/>
          <w:r w:rsidRPr="001C25EC">
            <w:rPr>
              <w:i/>
            </w:rPr>
            <w:t>Adafruit_Python_DHT</w:t>
          </w:r>
          <w:bookmarkEnd w:id="59"/>
          <w:proofErr w:type="spellEnd"/>
          <w:r w:rsidRPr="001C25EC">
            <w:t xml:space="preserve"> [online] [Zugriff am: 26. März 2018]. Verfügbar unter: https://​github.com​/​adafruit/​Adafruit_​Python_​DHT</w:t>
          </w:r>
        </w:p>
        <w:p w14:paraId="490DAB67" w14:textId="77777777" w:rsidR="00476C1B" w:rsidRPr="001C25EC" w:rsidRDefault="00476C1B" w:rsidP="00476C1B">
          <w:pPr>
            <w:pStyle w:val="CitaviBibliographyEntry"/>
          </w:pPr>
          <w:bookmarkStart w:id="60" w:name="_CTVL0011c1c442890344454be808dfaf7150f45"/>
          <w:proofErr w:type="spellStart"/>
          <w:r w:rsidRPr="001C25EC">
            <w:rPr>
              <w:i/>
            </w:rPr>
            <w:t>BattBorg</w:t>
          </w:r>
          <w:proofErr w:type="spellEnd"/>
          <w:r w:rsidRPr="001C25EC">
            <w:rPr>
              <w:i/>
            </w:rPr>
            <w:t xml:space="preserve"> - Pi </w:t>
          </w:r>
          <w:proofErr w:type="spellStart"/>
          <w:r w:rsidRPr="001C25EC">
            <w:rPr>
              <w:i/>
            </w:rPr>
            <w:t>Battery</w:t>
          </w:r>
          <w:proofErr w:type="spellEnd"/>
          <w:r w:rsidRPr="001C25EC">
            <w:rPr>
              <w:i/>
            </w:rPr>
            <w:t xml:space="preserve"> Power Board PCB </w:t>
          </w:r>
          <w:proofErr w:type="spellStart"/>
          <w:r w:rsidRPr="001C25EC">
            <w:rPr>
              <w:i/>
            </w:rPr>
            <w:t>Only</w:t>
          </w:r>
          <w:proofErr w:type="spellEnd"/>
          <w:r w:rsidRPr="001C25EC">
            <w:rPr>
              <w:i/>
            </w:rPr>
            <w:t xml:space="preserve"> (</w:t>
          </w:r>
          <w:proofErr w:type="spellStart"/>
          <w:r w:rsidRPr="001C25EC">
            <w:rPr>
              <w:i/>
            </w:rPr>
            <w:t>Soldered</w:t>
          </w:r>
          <w:proofErr w:type="spellEnd"/>
          <w:r w:rsidRPr="001C25EC">
            <w:rPr>
              <w:i/>
            </w:rPr>
            <w:t>)</w:t>
          </w:r>
          <w:bookmarkEnd w:id="60"/>
          <w:r w:rsidRPr="001C25EC">
            <w:t xml:space="preserve"> [online] [Zugriff am: 26. März 2018]. Verfügbar unter: https://​www.piborg.org​/​power-​1137/​battborg</w:t>
          </w:r>
        </w:p>
        <w:p w14:paraId="499CFAEB" w14:textId="77777777" w:rsidR="00476C1B" w:rsidRPr="001C25EC" w:rsidRDefault="00476C1B" w:rsidP="00476C1B">
          <w:pPr>
            <w:pStyle w:val="CitaviBibliographyEntry"/>
          </w:pPr>
          <w:bookmarkStart w:id="61" w:name="_CTVL0015786919db26841cdafd43970303910ca"/>
          <w:proofErr w:type="spellStart"/>
          <w:r w:rsidRPr="001C25EC">
            <w:rPr>
              <w:i/>
            </w:rPr>
            <w:t>bishoph</w:t>
          </w:r>
          <w:proofErr w:type="spellEnd"/>
          <w:r w:rsidRPr="001C25EC">
            <w:rPr>
              <w:i/>
            </w:rPr>
            <w:t>/</w:t>
          </w:r>
          <w:proofErr w:type="spellStart"/>
          <w:r w:rsidRPr="001C25EC">
            <w:rPr>
              <w:i/>
            </w:rPr>
            <w:t>sopare</w:t>
          </w:r>
          <w:bookmarkEnd w:id="61"/>
          <w:proofErr w:type="spellEnd"/>
          <w:r w:rsidRPr="001C25EC">
            <w:t xml:space="preserve"> [online] [Zugriff am: 21. März 2018]. Verfügbar unter: https://​github.com​/​bishoph/​sopare</w:t>
          </w:r>
        </w:p>
        <w:p w14:paraId="3C1145BD" w14:textId="77777777" w:rsidR="00476C1B" w:rsidRPr="001C25EC" w:rsidRDefault="00476C1B" w:rsidP="00476C1B">
          <w:pPr>
            <w:pStyle w:val="CitaviBibliographyEntry"/>
          </w:pPr>
          <w:bookmarkStart w:id="62" w:name="_CTVL00168c3d6a97e214d19a34d7fcc1cb9ad86"/>
          <w:r w:rsidRPr="00476C1B">
            <w:rPr>
              <w:i/>
              <w:lang w:val="en-US"/>
            </w:rPr>
            <w:t>Download Raspbian for Raspberry Pi</w:t>
          </w:r>
          <w:bookmarkEnd w:id="62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26. </w:t>
          </w:r>
          <w:r w:rsidRPr="001C25EC">
            <w:t>März 2018]. Verfügbar unter: https://​www.raspberrypi.org​/​downloads/​raspbian/​</w:t>
          </w:r>
        </w:p>
        <w:p w14:paraId="7F6A0A28" w14:textId="77777777" w:rsidR="00476C1B" w:rsidRPr="001C25EC" w:rsidRDefault="00476C1B" w:rsidP="00476C1B">
          <w:pPr>
            <w:pStyle w:val="CitaviBibliographyEntry"/>
          </w:pPr>
          <w:bookmarkStart w:id="63" w:name="_CTVL00186fc88e9a353425b827f30684e242cef"/>
          <w:proofErr w:type="spellStart"/>
          <w:r w:rsidRPr="001C25EC">
            <w:rPr>
              <w:i/>
            </w:rPr>
            <w:t>Fritzing</w:t>
          </w:r>
          <w:bookmarkEnd w:id="63"/>
          <w:proofErr w:type="spellEnd"/>
          <w:r w:rsidRPr="001C25EC">
            <w:t xml:space="preserve"> [online] [Zugriff am: 26. März 2018]. Verfügbar unter: http://​fritzing.org​/​home/​</w:t>
          </w:r>
        </w:p>
        <w:p w14:paraId="54759E90" w14:textId="77777777" w:rsidR="00476C1B" w:rsidRPr="001C25EC" w:rsidRDefault="00476C1B" w:rsidP="00476C1B">
          <w:pPr>
            <w:pStyle w:val="CitaviBibliographyEntry"/>
          </w:pPr>
          <w:bookmarkStart w:id="64" w:name="_CTVL001006473eca8b34fe9a428f7b12ae87cef"/>
          <w:r w:rsidRPr="001C25EC">
            <w:rPr>
              <w:caps/>
            </w:rPr>
            <w:t>Grinberg</w:t>
          </w:r>
          <w:bookmarkEnd w:id="64"/>
          <w:r w:rsidRPr="001C25EC">
            <w:t xml:space="preserve">, M. </w:t>
          </w:r>
          <w:proofErr w:type="spellStart"/>
          <w:r w:rsidRPr="001C25EC">
            <w:rPr>
              <w:i/>
            </w:rPr>
            <w:t>Flask</w:t>
          </w:r>
          <w:proofErr w:type="spellEnd"/>
          <w:r w:rsidRPr="001C25EC">
            <w:rPr>
              <w:i/>
            </w:rPr>
            <w:t xml:space="preserve"> Video Streaming </w:t>
          </w:r>
          <w:proofErr w:type="spellStart"/>
          <w:r w:rsidRPr="001C25EC">
            <w:rPr>
              <w:i/>
            </w:rPr>
            <w:t>Revisited</w:t>
          </w:r>
          <w:proofErr w:type="spellEnd"/>
          <w:r w:rsidRPr="001C25EC">
            <w:rPr>
              <w:i/>
            </w:rPr>
            <w:t xml:space="preserve"> - miguelgrinberg.com</w:t>
          </w:r>
          <w:r w:rsidRPr="001C25EC">
            <w:t xml:space="preserve"> [online] [Zugriff am: 26. März 2018]. Verfügbar unter: https://​blog.miguelgrinberg.com​/​post/​flask-​video-​streaming-​revisited</w:t>
          </w:r>
        </w:p>
        <w:p w14:paraId="74F74A2D" w14:textId="77777777" w:rsidR="00476C1B" w:rsidRPr="001C25EC" w:rsidRDefault="00476C1B" w:rsidP="00476C1B">
          <w:pPr>
            <w:pStyle w:val="CitaviBibliographyEntry"/>
          </w:pPr>
          <w:bookmarkStart w:id="65" w:name="_CTVL00134680c03ad684fd18e7641c0d7ddb48c"/>
          <w:r w:rsidRPr="001C25EC">
            <w:rPr>
              <w:caps/>
            </w:rPr>
            <w:t>Grinberg</w:t>
          </w:r>
          <w:bookmarkEnd w:id="65"/>
          <w:r w:rsidRPr="001C25EC">
            <w:t xml:space="preserve">, M. </w:t>
          </w:r>
          <w:r w:rsidRPr="001C25EC">
            <w:rPr>
              <w:i/>
            </w:rPr>
            <w:t xml:space="preserve">Video Streaming </w:t>
          </w:r>
          <w:proofErr w:type="spellStart"/>
          <w:r w:rsidRPr="001C25EC">
            <w:rPr>
              <w:i/>
            </w:rPr>
            <w:t>with</w:t>
          </w:r>
          <w:proofErr w:type="spellEnd"/>
          <w:r w:rsidRPr="001C25EC">
            <w:rPr>
              <w:i/>
            </w:rPr>
            <w:t xml:space="preserve"> </w:t>
          </w:r>
          <w:proofErr w:type="spellStart"/>
          <w:r w:rsidRPr="001C25EC">
            <w:rPr>
              <w:i/>
            </w:rPr>
            <w:t>Flask</w:t>
          </w:r>
          <w:proofErr w:type="spellEnd"/>
          <w:r w:rsidRPr="001C25EC">
            <w:rPr>
              <w:i/>
            </w:rPr>
            <w:t xml:space="preserve"> - miguelgrinberg.com</w:t>
          </w:r>
          <w:r w:rsidRPr="001C25EC">
            <w:t xml:space="preserve"> [online] [Zugriff am: 17. März 2018]. Verfügbar unter: https://​blog.miguelgrinberg.com​/​post/​video-​streaming-​with-​flask</w:t>
          </w:r>
        </w:p>
        <w:p w14:paraId="6EB80A8A" w14:textId="77777777" w:rsidR="00476C1B" w:rsidRPr="001C25EC" w:rsidRDefault="00476C1B" w:rsidP="00476C1B">
          <w:pPr>
            <w:pStyle w:val="CitaviBibliographyEntry"/>
          </w:pPr>
          <w:bookmarkStart w:id="66" w:name="_CTVL00195c6edc9519245c8a6fa3aee5718e424"/>
          <w:r w:rsidRPr="00476C1B">
            <w:rPr>
              <w:i/>
              <w:lang w:val="en-US"/>
            </w:rPr>
            <w:t>How to Use Lidar with the Raspberry Pi</w:t>
          </w:r>
          <w:bookmarkEnd w:id="66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26. </w:t>
          </w:r>
          <w:r w:rsidRPr="001C25EC">
            <w:t>März 2018]. Verfügbar unter: https://​hackaday.com​/​2016/​01/​22/​how-​to-​use-​lidar-​with-​the-​raspberry-​pi/​</w:t>
          </w:r>
        </w:p>
        <w:p w14:paraId="13038408" w14:textId="77777777" w:rsidR="00476C1B" w:rsidRPr="001C25EC" w:rsidRDefault="00476C1B" w:rsidP="00476C1B">
          <w:pPr>
            <w:pStyle w:val="CitaviBibliographyEntry"/>
          </w:pPr>
          <w:bookmarkStart w:id="67" w:name="_CTVL0016122ffb533c14a4b9ed349469a9b5ace"/>
          <w:proofErr w:type="spellStart"/>
          <w:r w:rsidRPr="001C25EC">
            <w:rPr>
              <w:i/>
            </w:rPr>
            <w:t>Installing</w:t>
          </w:r>
          <w:proofErr w:type="spellEnd"/>
          <w:r w:rsidRPr="001C25EC">
            <w:rPr>
              <w:i/>
            </w:rPr>
            <w:t xml:space="preserve"> </w:t>
          </w:r>
          <w:proofErr w:type="spellStart"/>
          <w:r w:rsidRPr="001C25EC">
            <w:rPr>
              <w:i/>
            </w:rPr>
            <w:t>operating</w:t>
          </w:r>
          <w:proofErr w:type="spellEnd"/>
          <w:r w:rsidRPr="001C25EC">
            <w:rPr>
              <w:i/>
            </w:rPr>
            <w:t xml:space="preserve"> </w:t>
          </w:r>
          <w:proofErr w:type="spellStart"/>
          <w:r w:rsidRPr="001C25EC">
            <w:rPr>
              <w:i/>
            </w:rPr>
            <w:t>system</w:t>
          </w:r>
          <w:proofErr w:type="spellEnd"/>
          <w:r w:rsidRPr="001C25EC">
            <w:rPr>
              <w:i/>
            </w:rPr>
            <w:t xml:space="preserve"> </w:t>
          </w:r>
          <w:proofErr w:type="spellStart"/>
          <w:r w:rsidRPr="001C25EC">
            <w:rPr>
              <w:i/>
            </w:rPr>
            <w:t>images</w:t>
          </w:r>
          <w:proofErr w:type="spellEnd"/>
          <w:r w:rsidRPr="001C25EC">
            <w:rPr>
              <w:i/>
            </w:rPr>
            <w:t xml:space="preserve"> - Raspberry Pi </w:t>
          </w:r>
          <w:proofErr w:type="spellStart"/>
          <w:r w:rsidRPr="001C25EC">
            <w:rPr>
              <w:i/>
            </w:rPr>
            <w:t>Documentation</w:t>
          </w:r>
          <w:bookmarkEnd w:id="67"/>
          <w:proofErr w:type="spellEnd"/>
          <w:r w:rsidRPr="001C25EC">
            <w:t xml:space="preserve"> [online] [Zugriff am: 28. Februar 2018]. Verfügbar unter: https://​www.raspberrypi.org​/​documentation/​installation/​installing-​images/​README.md</w:t>
          </w:r>
        </w:p>
        <w:p w14:paraId="02697CEC" w14:textId="77777777" w:rsidR="00476C1B" w:rsidRPr="001C25EC" w:rsidRDefault="00476C1B" w:rsidP="00476C1B">
          <w:pPr>
            <w:pStyle w:val="CitaviBibliographyEntry"/>
          </w:pPr>
          <w:bookmarkStart w:id="68" w:name="_CTVL0019e5813ab7b3c4e618e8087196e050eed"/>
          <w:r w:rsidRPr="001C25EC">
            <w:rPr>
              <w:i/>
            </w:rPr>
            <w:t xml:space="preserve">KY-015 </w:t>
          </w:r>
          <w:proofErr w:type="spellStart"/>
          <w:r w:rsidRPr="001C25EC">
            <w:rPr>
              <w:i/>
            </w:rPr>
            <w:t>Temperature</w:t>
          </w:r>
          <w:proofErr w:type="spellEnd"/>
          <w:r w:rsidRPr="001C25EC">
            <w:rPr>
              <w:i/>
            </w:rPr>
            <w:t xml:space="preserve"> and </w:t>
          </w:r>
          <w:proofErr w:type="spellStart"/>
          <w:r w:rsidRPr="001C25EC">
            <w:rPr>
              <w:i/>
            </w:rPr>
            <w:t>Humidity</w:t>
          </w:r>
          <w:proofErr w:type="spellEnd"/>
          <w:r w:rsidRPr="001C25EC">
            <w:rPr>
              <w:i/>
            </w:rPr>
            <w:t xml:space="preserve"> Sensor Module - </w:t>
          </w:r>
          <w:proofErr w:type="spellStart"/>
          <w:r w:rsidRPr="001C25EC">
            <w:rPr>
              <w:i/>
            </w:rPr>
            <w:t>ArduinoModulesInfo</w:t>
          </w:r>
          <w:bookmarkEnd w:id="68"/>
          <w:proofErr w:type="spellEnd"/>
          <w:r w:rsidRPr="001C25EC">
            <w:t xml:space="preserve"> [online] [Zugriff am: 26. März 2018]. Verfügbar unter: https://​arduinomodules.info​/​ky-​015-​temperature-​humidity-​sensor-​module/​</w:t>
          </w:r>
        </w:p>
        <w:p w14:paraId="3B30BFCD" w14:textId="77777777" w:rsidR="00476C1B" w:rsidRPr="001C25EC" w:rsidRDefault="00476C1B" w:rsidP="00476C1B">
          <w:pPr>
            <w:pStyle w:val="CitaviBibliographyEntry"/>
          </w:pPr>
          <w:bookmarkStart w:id="69" w:name="_CTVL0011059822a10ca4d60b8c37ffb9116e16a"/>
          <w:r w:rsidRPr="00476C1B">
            <w:rPr>
              <w:i/>
              <w:lang w:val="en-US"/>
            </w:rPr>
            <w:t>Meet Jasper: open-source voice computing - Raspberry Pi</w:t>
          </w:r>
          <w:bookmarkEnd w:id="69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20. </w:t>
          </w:r>
          <w:r w:rsidRPr="001C25EC">
            <w:t>März 2018]. Verfügbar unter: https://​www.raspberrypi.org​/​blog/​meet-​jasper-​open-​source-​voice-​computing/​</w:t>
          </w:r>
        </w:p>
        <w:p w14:paraId="1A9AE758" w14:textId="77777777" w:rsidR="00476C1B" w:rsidRPr="001C25EC" w:rsidRDefault="00476C1B" w:rsidP="00476C1B">
          <w:pPr>
            <w:pStyle w:val="CitaviBibliographyEntry"/>
          </w:pPr>
          <w:bookmarkStart w:id="70" w:name="_CTVL001fe27b721c6e54ad49b5b2a7f39be1bf3"/>
          <w:proofErr w:type="spellStart"/>
          <w:r w:rsidRPr="00476C1B">
            <w:rPr>
              <w:i/>
              <w:lang w:val="en-US"/>
            </w:rPr>
            <w:lastRenderedPageBreak/>
            <w:t>ModMyPi</w:t>
          </w:r>
          <w:proofErr w:type="spellEnd"/>
          <w:r w:rsidRPr="00476C1B">
            <w:rPr>
              <w:i/>
              <w:lang w:val="en-US"/>
            </w:rPr>
            <w:t xml:space="preserve"> | HC-SR04 Ultrasonic Range Sensor on the Raspberry Pi</w:t>
          </w:r>
          <w:bookmarkEnd w:id="70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16. </w:t>
          </w:r>
          <w:r w:rsidRPr="001C25EC">
            <w:t>März 2018]. Verfügbar unter: https://​www.modmypi.com​/​blog/​hc-​sr04-​ultrasonic-​range-​sensor-​on-​the-​raspberry-​pi</w:t>
          </w:r>
        </w:p>
        <w:p w14:paraId="2F2B50A8" w14:textId="77777777" w:rsidR="00476C1B" w:rsidRPr="001C25EC" w:rsidRDefault="00476C1B" w:rsidP="00476C1B">
          <w:pPr>
            <w:pStyle w:val="CitaviBibliographyEntry"/>
          </w:pPr>
          <w:bookmarkStart w:id="71" w:name="_CTVL001062b20af4c0f458ca026dea2d81766ac"/>
          <w:proofErr w:type="spellStart"/>
          <w:r w:rsidRPr="00476C1B">
            <w:rPr>
              <w:i/>
              <w:lang w:val="en-US"/>
            </w:rPr>
            <w:t>PicoBorg</w:t>
          </w:r>
          <w:proofErr w:type="spellEnd"/>
          <w:r w:rsidRPr="00476C1B">
            <w:rPr>
              <w:i/>
              <w:lang w:val="en-US"/>
            </w:rPr>
            <w:t xml:space="preserve"> Reverse - Dual 5A Motor Controller</w:t>
          </w:r>
          <w:bookmarkEnd w:id="71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26. </w:t>
          </w:r>
          <w:r w:rsidRPr="001C25EC">
            <w:t>März 2018]. Verfügbar unter: https://​www.piborg.org​/​motor-​control-​1135/​picoborgrev</w:t>
          </w:r>
        </w:p>
        <w:p w14:paraId="3EF1EFB0" w14:textId="77777777" w:rsidR="00476C1B" w:rsidRPr="001C25EC" w:rsidRDefault="00476C1B" w:rsidP="00476C1B">
          <w:pPr>
            <w:pStyle w:val="CitaviBibliographyEntry"/>
          </w:pPr>
          <w:bookmarkStart w:id="72" w:name="_CTVL0010e832c2b430a45688294c545539572ac"/>
          <w:proofErr w:type="spellStart"/>
          <w:r w:rsidRPr="001C25EC">
            <w:rPr>
              <w:i/>
            </w:rPr>
            <w:t>PicoBorg</w:t>
          </w:r>
          <w:proofErr w:type="spellEnd"/>
          <w:r w:rsidRPr="001C25EC">
            <w:rPr>
              <w:i/>
            </w:rPr>
            <w:t xml:space="preserve"> Reverse - </w:t>
          </w:r>
          <w:proofErr w:type="spellStart"/>
          <w:r w:rsidRPr="001C25EC">
            <w:rPr>
              <w:i/>
            </w:rPr>
            <w:t>Examples</w:t>
          </w:r>
          <w:bookmarkEnd w:id="72"/>
          <w:proofErr w:type="spellEnd"/>
          <w:r w:rsidRPr="001C25EC">
            <w:t xml:space="preserve"> [online] [Zugriff am: 26. März 2018]. Verfügbar unter: https://​www.piborg.org​/​blog/​build/​picoborg-​reverse-​build/​picoborg-​reverse-​examples</w:t>
          </w:r>
        </w:p>
        <w:p w14:paraId="0F5B4B03" w14:textId="77777777" w:rsidR="00476C1B" w:rsidRPr="001C25EC" w:rsidRDefault="00476C1B" w:rsidP="00476C1B">
          <w:pPr>
            <w:pStyle w:val="CitaviBibliographyEntry"/>
          </w:pPr>
          <w:bookmarkStart w:id="73" w:name="_CTVL001e330b107d13b41b08ff134bcf5c3dc8d"/>
          <w:proofErr w:type="spellStart"/>
          <w:r w:rsidRPr="001C25EC">
            <w:rPr>
              <w:i/>
            </w:rPr>
            <w:t>PicoBorg</w:t>
          </w:r>
          <w:proofErr w:type="spellEnd"/>
          <w:r w:rsidRPr="001C25EC">
            <w:rPr>
              <w:i/>
            </w:rPr>
            <w:t xml:space="preserve"> Reverse - </w:t>
          </w:r>
          <w:proofErr w:type="spellStart"/>
          <w:r w:rsidRPr="001C25EC">
            <w:rPr>
              <w:i/>
            </w:rPr>
            <w:t>Getting</w:t>
          </w:r>
          <w:proofErr w:type="spellEnd"/>
          <w:r w:rsidRPr="001C25EC">
            <w:rPr>
              <w:i/>
            </w:rPr>
            <w:t xml:space="preserve"> </w:t>
          </w:r>
          <w:proofErr w:type="spellStart"/>
          <w:r w:rsidRPr="001C25EC">
            <w:rPr>
              <w:i/>
            </w:rPr>
            <w:t>Started</w:t>
          </w:r>
          <w:bookmarkEnd w:id="73"/>
          <w:proofErr w:type="spellEnd"/>
          <w:r w:rsidRPr="001C25EC">
            <w:t xml:space="preserve"> [online] [Zugriff am: 26. März 2018]. Verfügbar unter: https://​www.piborg.org​/​blog/​build/​picoborg-​reverse-​build/​picoborg-​reverse-​getting-​started</w:t>
          </w:r>
        </w:p>
        <w:p w14:paraId="4365FDCF" w14:textId="77777777" w:rsidR="00476C1B" w:rsidRPr="001C25EC" w:rsidRDefault="00476C1B" w:rsidP="00476C1B">
          <w:pPr>
            <w:pStyle w:val="CitaviBibliographyEntry"/>
          </w:pPr>
          <w:bookmarkStart w:id="74" w:name="_CTVL0011a2f3065cfcf4bbdbd88fb5b153b1203"/>
          <w:r w:rsidRPr="001C25EC">
            <w:rPr>
              <w:i/>
            </w:rPr>
            <w:t xml:space="preserve">Python </w:t>
          </w:r>
          <w:proofErr w:type="spellStart"/>
          <w:r w:rsidRPr="001C25EC">
            <w:rPr>
              <w:i/>
            </w:rPr>
            <w:t>picamera</w:t>
          </w:r>
          <w:proofErr w:type="spellEnd"/>
          <w:r w:rsidRPr="001C25EC">
            <w:rPr>
              <w:i/>
            </w:rPr>
            <w:t xml:space="preserve"> - Raspberry Pi </w:t>
          </w:r>
          <w:proofErr w:type="spellStart"/>
          <w:r w:rsidRPr="001C25EC">
            <w:rPr>
              <w:i/>
            </w:rPr>
            <w:t>Documentation</w:t>
          </w:r>
          <w:bookmarkEnd w:id="74"/>
          <w:proofErr w:type="spellEnd"/>
          <w:r w:rsidRPr="001C25EC">
            <w:t xml:space="preserve"> [online] [Zugriff am: 22. März 2018]. Verfügbar unter: https://​www.raspberrypi.org​/​documentation/​usage/​camera/​python/​README.md</w:t>
          </w:r>
        </w:p>
        <w:p w14:paraId="0C9FD9FE" w14:textId="77777777" w:rsidR="00476C1B" w:rsidRPr="001C25EC" w:rsidRDefault="00476C1B" w:rsidP="00476C1B">
          <w:pPr>
            <w:pStyle w:val="CitaviBibliographyEntry"/>
          </w:pPr>
          <w:bookmarkStart w:id="75" w:name="_CTVL0017b64ff11ece24679b76a286d335449ff"/>
          <w:proofErr w:type="spellStart"/>
          <w:r w:rsidRPr="00476C1B">
            <w:rPr>
              <w:i/>
              <w:lang w:val="en-US"/>
            </w:rPr>
            <w:t>raspi</w:t>
          </w:r>
          <w:proofErr w:type="spellEnd"/>
          <w:r w:rsidRPr="00476C1B">
            <w:rPr>
              <w:i/>
              <w:lang w:val="en-US"/>
            </w:rPr>
            <w:t>-config command line parameter - Raspberry Pi Forums</w:t>
          </w:r>
          <w:bookmarkEnd w:id="75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15. </w:t>
          </w:r>
          <w:r w:rsidRPr="001C25EC">
            <w:t>März 2018]. Verfügbar unter: https://​www.raspberrypi.org​/​forums/​viewtopic.php​?​t=​21632</w:t>
          </w:r>
        </w:p>
        <w:p w14:paraId="49206102" w14:textId="77777777" w:rsidR="00476C1B" w:rsidRPr="001C25EC" w:rsidRDefault="00476C1B" w:rsidP="00476C1B">
          <w:pPr>
            <w:pStyle w:val="CitaviBibliographyEntry"/>
          </w:pPr>
          <w:bookmarkStart w:id="76" w:name="_CTVL001990e3fc8f7f34cf89cfa12c433f95f1d"/>
          <w:r w:rsidRPr="001C25EC">
            <w:rPr>
              <w:i/>
            </w:rPr>
            <w:t>RGB LED Module - Wiki</w:t>
          </w:r>
          <w:bookmarkEnd w:id="76"/>
          <w:r w:rsidRPr="001C25EC">
            <w:t xml:space="preserve"> [online], 7 März 2017 [Zugriff am: 26. März 2018]. Verfügbar unter: http://​wiki.sunfounder.cc​/​index.php​?​title=​RGB_LED_Module</w:t>
          </w:r>
        </w:p>
        <w:p w14:paraId="78FBBB25" w14:textId="77777777" w:rsidR="00476C1B" w:rsidRPr="001C25EC" w:rsidRDefault="00476C1B" w:rsidP="00476C1B">
          <w:pPr>
            <w:pStyle w:val="CitaviBibliographyEntry"/>
          </w:pPr>
          <w:bookmarkStart w:id="77" w:name="_CTVL001f40e2fd4e49f45449f56fa83e207e16a"/>
          <w:proofErr w:type="spellStart"/>
          <w:r w:rsidRPr="001C25EC">
            <w:rPr>
              <w:i/>
            </w:rPr>
            <w:t>RPi</w:t>
          </w:r>
          <w:proofErr w:type="spellEnd"/>
          <w:r w:rsidRPr="001C25EC">
            <w:rPr>
              <w:i/>
            </w:rPr>
            <w:t>-Cam-Web-Interface - eLinux.org</w:t>
          </w:r>
          <w:bookmarkEnd w:id="77"/>
          <w:r w:rsidRPr="001C25EC">
            <w:t xml:space="preserve"> [online], 23 März 2018 [Zugriff am: 26. März 2018]. Verfügbar unter: https://​elinux.org​/​RPi-​Cam-​Web-​Interface</w:t>
          </w:r>
        </w:p>
        <w:p w14:paraId="224D04C3" w14:textId="77777777" w:rsidR="00476C1B" w:rsidRPr="001C25EC" w:rsidRDefault="00476C1B" w:rsidP="00476C1B">
          <w:pPr>
            <w:pStyle w:val="CitaviBibliographyEntry"/>
          </w:pPr>
          <w:bookmarkStart w:id="78" w:name="_CTVL00145a1e272217841beac2fe3bbb615c7b7"/>
          <w:proofErr w:type="spellStart"/>
          <w:r w:rsidRPr="001C25EC">
            <w:rPr>
              <w:i/>
            </w:rPr>
            <w:t>schollz</w:t>
          </w:r>
          <w:proofErr w:type="spellEnd"/>
          <w:r w:rsidRPr="001C25EC">
            <w:rPr>
              <w:i/>
            </w:rPr>
            <w:t>/find</w:t>
          </w:r>
          <w:bookmarkEnd w:id="78"/>
          <w:r w:rsidRPr="001C25EC">
            <w:t xml:space="preserve"> [online] [Zugriff am: 22. März 2018]. Verfügbar unter: https://​github.com​/​schollz/​find</w:t>
          </w:r>
        </w:p>
        <w:p w14:paraId="2BEF48D1" w14:textId="77777777" w:rsidR="00476C1B" w:rsidRPr="001C25EC" w:rsidRDefault="00476C1B" w:rsidP="00476C1B">
          <w:pPr>
            <w:pStyle w:val="CitaviBibliographyEntry"/>
          </w:pPr>
          <w:bookmarkStart w:id="79" w:name="_CTVL001d802c27aaa4049fd975b32358efcd14d"/>
          <w:r w:rsidRPr="00476C1B">
            <w:rPr>
              <w:caps/>
              <w:lang w:val="en-US"/>
            </w:rPr>
            <w:t>Semiconductor</w:t>
          </w:r>
          <w:bookmarkEnd w:id="79"/>
          <w:r w:rsidRPr="00476C1B">
            <w:rPr>
              <w:lang w:val="en-US"/>
            </w:rPr>
            <w:t xml:space="preserve">, F. und </w:t>
          </w:r>
          <w:r w:rsidRPr="00476C1B">
            <w:rPr>
              <w:caps/>
              <w:lang w:val="en-US"/>
            </w:rPr>
            <w:t xml:space="preserve">Inc. </w:t>
          </w:r>
          <w:r w:rsidRPr="00476C1B">
            <w:rPr>
              <w:lang w:val="en-US"/>
            </w:rPr>
            <w:t>AN3397, Implementing Positioning Algorithms Using Accelerometers - Application Notes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26. </w:t>
          </w:r>
          <w:r w:rsidRPr="001C25EC">
            <w:t>März 2018]. Verfügbar unter: https://​www.nxp.com​/​docs/​en/​application-​note/​AN3397.pdf</w:t>
          </w:r>
        </w:p>
        <w:p w14:paraId="0C5B92B1" w14:textId="77777777" w:rsidR="00476C1B" w:rsidRDefault="00476C1B" w:rsidP="00476C1B">
          <w:pPr>
            <w:pStyle w:val="CitaviBibliographyEntry"/>
            <w:rPr>
              <w:lang w:val="en-US"/>
            </w:rPr>
          </w:pPr>
          <w:bookmarkStart w:id="80" w:name="_CTVL0012616928e0afb486bae1cb399be0552cd"/>
          <w:r w:rsidRPr="00476C1B">
            <w:rPr>
              <w:i/>
              <w:lang w:val="en-US"/>
            </w:rPr>
            <w:t xml:space="preserve">Serving Static Files (such as </w:t>
          </w:r>
          <w:proofErr w:type="spellStart"/>
          <w:r w:rsidRPr="00476C1B">
            <w:rPr>
              <w:i/>
              <w:lang w:val="en-US"/>
            </w:rPr>
            <w:t>js</w:t>
          </w:r>
          <w:proofErr w:type="spellEnd"/>
          <w:r w:rsidRPr="00476C1B">
            <w:rPr>
              <w:i/>
              <w:lang w:val="en-US"/>
            </w:rPr>
            <w:t xml:space="preserve">, </w:t>
          </w:r>
          <w:proofErr w:type="spellStart"/>
          <w:r w:rsidRPr="00476C1B">
            <w:rPr>
              <w:i/>
              <w:lang w:val="en-US"/>
            </w:rPr>
            <w:t>css</w:t>
          </w:r>
          <w:proofErr w:type="spellEnd"/>
          <w:r w:rsidRPr="00476C1B">
            <w:rPr>
              <w:i/>
              <w:lang w:val="en-US"/>
            </w:rPr>
            <w:t xml:space="preserve"> and images) (web.py)</w:t>
          </w:r>
          <w:bookmarkEnd w:id="80"/>
          <w:r w:rsidRPr="00476C1B">
            <w:rPr>
              <w:lang w:val="en-US"/>
            </w:rPr>
            <w:t xml:space="preserve"> [online], 28 </w:t>
          </w:r>
          <w:proofErr w:type="spellStart"/>
          <w:r w:rsidRPr="00476C1B">
            <w:rPr>
              <w:lang w:val="en-US"/>
            </w:rPr>
            <w:t>Februar</w:t>
          </w:r>
          <w:proofErr w:type="spellEnd"/>
          <w:r w:rsidRPr="00476C1B">
            <w:rPr>
              <w:lang w:val="en-US"/>
            </w:rPr>
            <w:t xml:space="preserve"> 2018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26. </w:t>
          </w:r>
          <w:proofErr w:type="spellStart"/>
          <w:r w:rsidRPr="00476C1B">
            <w:rPr>
              <w:lang w:val="en-US"/>
            </w:rPr>
            <w:t>März</w:t>
          </w:r>
          <w:proofErr w:type="spellEnd"/>
          <w:r w:rsidRPr="00476C1B">
            <w:rPr>
              <w:lang w:val="en-US"/>
            </w:rPr>
            <w:t xml:space="preserve"> 2018]. </w:t>
          </w:r>
          <w:proofErr w:type="spellStart"/>
          <w:r w:rsidRPr="00476C1B">
            <w:rPr>
              <w:lang w:val="en-US"/>
            </w:rPr>
            <w:t>Verfügbar</w:t>
          </w:r>
          <w:proofErr w:type="spellEnd"/>
          <w:r w:rsidRPr="00476C1B">
            <w:rPr>
              <w:lang w:val="en-US"/>
            </w:rPr>
            <w:t xml:space="preserve"> </w:t>
          </w:r>
          <w:proofErr w:type="spellStart"/>
          <w:r w:rsidRPr="00476C1B">
            <w:rPr>
              <w:lang w:val="en-US"/>
            </w:rPr>
            <w:t>unter</w:t>
          </w:r>
          <w:proofErr w:type="spellEnd"/>
          <w:r w:rsidRPr="00476C1B">
            <w:rPr>
              <w:lang w:val="en-US"/>
            </w:rPr>
            <w:t>: http://​webpy.org​/​cookbook/​staticfiles</w:t>
          </w:r>
        </w:p>
        <w:p w14:paraId="35E30813" w14:textId="77777777" w:rsidR="00476C1B" w:rsidRPr="001C25EC" w:rsidRDefault="00476C1B" w:rsidP="00476C1B">
          <w:pPr>
            <w:pStyle w:val="CitaviBibliographyEntry"/>
          </w:pPr>
          <w:bookmarkStart w:id="81" w:name="_CTVL001e7648ae0355a43149c71a2d519e84713"/>
          <w:r w:rsidRPr="00476C1B">
            <w:rPr>
              <w:i/>
              <w:lang w:val="en-US"/>
            </w:rPr>
            <w:t>Setting up a Raspberry Pi as an access point in a standalone network (NAT) - Raspberry Pi Documentation</w:t>
          </w:r>
          <w:bookmarkEnd w:id="81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15. </w:t>
          </w:r>
          <w:r w:rsidRPr="001C25EC">
            <w:t>März 2018]. Verfügbar unter: https://​www.raspberrypi.org​/​documentation/​configuration/​wireless/​access-​point.md</w:t>
          </w:r>
        </w:p>
        <w:p w14:paraId="4113D344" w14:textId="77777777" w:rsidR="00476C1B" w:rsidRPr="001C25EC" w:rsidRDefault="00476C1B" w:rsidP="00476C1B">
          <w:pPr>
            <w:pStyle w:val="CitaviBibliographyEntry"/>
          </w:pPr>
          <w:bookmarkStart w:id="82" w:name="_CTVL001854650ff89fc447693e7c42d75c9f025"/>
          <w:r w:rsidRPr="00476C1B">
            <w:rPr>
              <w:i/>
              <w:lang w:val="en-US"/>
            </w:rPr>
            <w:lastRenderedPageBreak/>
            <w:t>SSH (Secure Shell) - Raspberry Pi Documentation</w:t>
          </w:r>
          <w:bookmarkEnd w:id="82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28. </w:t>
          </w:r>
          <w:r w:rsidRPr="001C25EC">
            <w:t>Februar 2018]. Verfügbar unter: https://​www.raspberrypi.org​/​documentation/​remote-​access/​ssh/​</w:t>
          </w:r>
        </w:p>
        <w:p w14:paraId="3FC66EEE" w14:textId="77777777" w:rsidR="00476C1B" w:rsidRPr="001C25EC" w:rsidRDefault="00476C1B" w:rsidP="00476C1B">
          <w:pPr>
            <w:pStyle w:val="CitaviBibliographyEntry"/>
          </w:pPr>
          <w:bookmarkStart w:id="83" w:name="_CTVL00111305f05309242e3868b79c7ec479f91"/>
          <w:r w:rsidRPr="00476C1B">
            <w:rPr>
              <w:i/>
              <w:lang w:val="en-US"/>
            </w:rPr>
            <w:t xml:space="preserve">Step by step: Raspberry Pi offline voice recognition with SOPARE | home of </w:t>
          </w:r>
          <w:proofErr w:type="spellStart"/>
          <w:r w:rsidRPr="00476C1B">
            <w:rPr>
              <w:i/>
              <w:lang w:val="en-US"/>
            </w:rPr>
            <w:t>bishoph</w:t>
          </w:r>
          <w:bookmarkEnd w:id="83"/>
          <w:proofErr w:type="spellEnd"/>
          <w:r w:rsidRPr="00476C1B">
            <w:rPr>
              <w:lang w:val="en-US"/>
            </w:rPr>
            <w:t xml:space="preserve"> [online] [</w:t>
          </w:r>
          <w:proofErr w:type="spellStart"/>
          <w:r w:rsidRPr="00476C1B">
            <w:rPr>
              <w:lang w:val="en-US"/>
            </w:rPr>
            <w:t>Zugriff</w:t>
          </w:r>
          <w:proofErr w:type="spellEnd"/>
          <w:r w:rsidRPr="00476C1B">
            <w:rPr>
              <w:lang w:val="en-US"/>
            </w:rPr>
            <w:t xml:space="preserve"> am: 21. </w:t>
          </w:r>
          <w:r w:rsidRPr="001C25EC">
            <w:t>März 2018]. Verfügbar unter: https://​www.bishoph.org​/​step-​by-​step-​raspberry-​pi-​offline-​voice-​recognition-​with-​sopare/​</w:t>
          </w:r>
        </w:p>
        <w:p w14:paraId="2D821193" w14:textId="77777777" w:rsidR="00476C1B" w:rsidRPr="001C25EC" w:rsidRDefault="00476C1B" w:rsidP="00476C1B">
          <w:pPr>
            <w:pStyle w:val="CitaviBibliographyEntry"/>
          </w:pPr>
          <w:bookmarkStart w:id="84" w:name="_CTVL001511a98942a114e568cda100318e265be"/>
          <w:proofErr w:type="spellStart"/>
          <w:r w:rsidRPr="001C25EC">
            <w:rPr>
              <w:i/>
            </w:rPr>
            <w:t>systemd</w:t>
          </w:r>
          <w:proofErr w:type="spellEnd"/>
          <w:r w:rsidRPr="001C25EC">
            <w:rPr>
              <w:i/>
            </w:rPr>
            <w:t xml:space="preserve"> - Raspberry Pi </w:t>
          </w:r>
          <w:proofErr w:type="spellStart"/>
          <w:r w:rsidRPr="001C25EC">
            <w:rPr>
              <w:i/>
            </w:rPr>
            <w:t>Documentation</w:t>
          </w:r>
          <w:bookmarkEnd w:id="84"/>
          <w:proofErr w:type="spellEnd"/>
          <w:r w:rsidRPr="001C25EC">
            <w:t xml:space="preserve"> [online] [Zugriff am: 15. März 2018]. Verfügbar unter: https://​www.raspberrypi.org​/​documentation/​linux/​usage/​systemd.md</w:t>
          </w:r>
        </w:p>
        <w:p w14:paraId="67B564C3" w14:textId="77777777" w:rsidR="00476C1B" w:rsidRPr="001C25EC" w:rsidRDefault="00476C1B" w:rsidP="00476C1B">
          <w:pPr>
            <w:pStyle w:val="CitaviBibliographyEntry"/>
          </w:pPr>
          <w:bookmarkStart w:id="85" w:name="_CTVL0011c2cd628e2594b5992734316acf27f69"/>
          <w:proofErr w:type="spellStart"/>
          <w:r w:rsidRPr="001C25EC">
            <w:rPr>
              <w:i/>
            </w:rPr>
            <w:t>Ultrasonic</w:t>
          </w:r>
          <w:proofErr w:type="spellEnd"/>
          <w:r w:rsidRPr="001C25EC">
            <w:rPr>
              <w:i/>
            </w:rPr>
            <w:t xml:space="preserve"> Module - Wiki</w:t>
          </w:r>
          <w:bookmarkEnd w:id="85"/>
          <w:r w:rsidRPr="001C25EC">
            <w:t xml:space="preserve"> [online], 20 März 2017 [Zugriff am: 26. März 2018]. Verfügbar unter: http://​wiki.sunfounder.cc​/​index.php​?​title=​Ultrasonic_Module</w:t>
          </w:r>
        </w:p>
        <w:p w14:paraId="695B5E02" w14:textId="3026872C" w:rsidR="005E3468" w:rsidRDefault="00476C1B" w:rsidP="00476C1B">
          <w:pPr>
            <w:pStyle w:val="CitaviBibliographyEntry"/>
            <w:rPr>
              <w:lang w:val="en-US"/>
            </w:rPr>
          </w:pPr>
          <w:bookmarkStart w:id="86" w:name="_CTVL001e040fba81dd5469385e0f3aefc960d1a"/>
          <w:r w:rsidRPr="001C25EC">
            <w:rPr>
              <w:i/>
            </w:rPr>
            <w:t xml:space="preserve">Welcome </w:t>
          </w:r>
          <w:proofErr w:type="spellStart"/>
          <w:r w:rsidRPr="001C25EC">
            <w:rPr>
              <w:i/>
            </w:rPr>
            <w:t>to</w:t>
          </w:r>
          <w:proofErr w:type="spellEnd"/>
          <w:r w:rsidRPr="001C25EC">
            <w:rPr>
              <w:i/>
            </w:rPr>
            <w:t xml:space="preserve"> web.py! (web.py)</w:t>
          </w:r>
          <w:bookmarkEnd w:id="86"/>
          <w:r w:rsidRPr="001C25EC">
            <w:t xml:space="preserve"> [online], 28 Februar 2018 [Zugriff am: 26. März 2018]. </w:t>
          </w:r>
          <w:proofErr w:type="spellStart"/>
          <w:r w:rsidRPr="00476C1B">
            <w:rPr>
              <w:lang w:val="en-US"/>
            </w:rPr>
            <w:t>Verfügbar</w:t>
          </w:r>
          <w:proofErr w:type="spellEnd"/>
          <w:r w:rsidRPr="00476C1B">
            <w:rPr>
              <w:lang w:val="en-US"/>
            </w:rPr>
            <w:t xml:space="preserve"> </w:t>
          </w:r>
          <w:proofErr w:type="spellStart"/>
          <w:r w:rsidRPr="00476C1B">
            <w:rPr>
              <w:lang w:val="en-US"/>
            </w:rPr>
            <w:t>unter</w:t>
          </w:r>
          <w:proofErr w:type="spellEnd"/>
          <w:r w:rsidRPr="00476C1B">
            <w:rPr>
              <w:lang w:val="en-US"/>
            </w:rPr>
            <w:t>: http://​webpy.org​/​</w:t>
          </w:r>
          <w:r w:rsidR="005E3468">
            <w:rPr>
              <w:lang w:val="en-US"/>
            </w:rPr>
            <w:fldChar w:fldCharType="end"/>
          </w:r>
        </w:p>
      </w:sdtContent>
    </w:sdt>
    <w:p w14:paraId="5BA45702" w14:textId="4DA0C4DB" w:rsidR="00256AB0" w:rsidRPr="00256AB0" w:rsidRDefault="00256AB0" w:rsidP="00256AB0">
      <w:pPr>
        <w:pStyle w:val="CitaviBibliographyEntry"/>
        <w:rPr>
          <w:lang w:val="en-US"/>
        </w:rPr>
      </w:pPr>
    </w:p>
    <w:p w14:paraId="0C591E7F" w14:textId="77777777" w:rsidR="00256AB0" w:rsidRPr="005D61B5" w:rsidRDefault="00256AB0" w:rsidP="00256AB0">
      <w:pPr>
        <w:pStyle w:val="berschrift1"/>
        <w:numPr>
          <w:ilvl w:val="0"/>
          <w:numId w:val="0"/>
        </w:numPr>
        <w:rPr>
          <w:lang w:val="en-US"/>
        </w:rPr>
      </w:pPr>
      <w:bookmarkStart w:id="87" w:name="_Toc509817921"/>
      <w:r w:rsidRPr="005D61B5">
        <w:rPr>
          <w:lang w:val="en-US"/>
        </w:rPr>
        <w:lastRenderedPageBreak/>
        <w:t xml:space="preserve">Hardware </w:t>
      </w:r>
      <w:bookmarkEnd w:id="87"/>
      <w:r>
        <w:rPr>
          <w:lang w:val="en-US"/>
        </w:rPr>
        <w:t>Documentation</w:t>
      </w:r>
    </w:p>
    <w:p w14:paraId="08EDE855" w14:textId="0CB091EE" w:rsidR="00256AB0" w:rsidRPr="00825BF5" w:rsidRDefault="00256AB0" w:rsidP="00F75379">
      <w:pPr>
        <w:pStyle w:val="berschrift2"/>
        <w:numPr>
          <w:ilvl w:val="0"/>
          <w:numId w:val="0"/>
        </w:numPr>
        <w:rPr>
          <w:lang w:val="en-US"/>
        </w:rPr>
      </w:pPr>
      <w:bookmarkStart w:id="88" w:name="_Toc509817922"/>
      <w:proofErr w:type="spellStart"/>
      <w:r w:rsidRPr="005D61B5">
        <w:rPr>
          <w:lang w:val="en-US"/>
        </w:rPr>
        <w:t>BattBorg</w:t>
      </w:r>
      <w:proofErr w:type="spellEnd"/>
      <w:r w:rsidRPr="005D61B5">
        <w:rPr>
          <w:lang w:val="en-US"/>
        </w:rPr>
        <w:t xml:space="preserve"> - Pi Battery Power Board PCB Only</w:t>
      </w:r>
      <w:bookmarkEnd w:id="88"/>
    </w:p>
    <w:sdt>
      <w:sdtPr>
        <w:rPr>
          <w:lang w:val="en-US"/>
        </w:rPr>
        <w:alias w:val="Don’t edit this field."/>
        <w:tag w:val="CitaviPlaceholder#54ea201f-ebc2-48c4-9286-79e5783af2a6"/>
        <w:id w:val="1986892055"/>
        <w:placeholder>
          <w:docPart w:val="DefaultPlaceholder_-1854013440"/>
        </w:placeholder>
      </w:sdtPr>
      <w:sdtContent>
        <w:p w14:paraId="29F6C9E4" w14:textId="5F494BEF" w:rsidR="00256AB0" w:rsidRPr="004F6025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ZGVkMjIyMzMtM2YwNS00M2VlLWFlYzktN2Q3ZWNiMmEwNjY3IiwiUmFuZ2VMZW5ndGgiOjU1LCJSZWZlcmVuY2VJZCI6IjFjMWM0NDI4LTkwMzQtNDQ1NC1iZTgwLThkZmFmNzE1MGY0NS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}</w:instrText>
          </w:r>
          <w:r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BattBorg</w:t>
          </w:r>
          <w:proofErr w:type="spellEnd"/>
          <w:r w:rsidR="00476C1B" w:rsidRPr="00476C1B">
            <w:rPr>
              <w:i/>
              <w:lang w:val="en-US"/>
            </w:rPr>
            <w:t xml:space="preserve"> - Pi Battery Power Board PCB Only (Soldered))</w:t>
          </w:r>
          <w:r>
            <w:rPr>
              <w:lang w:val="en-US"/>
            </w:rPr>
            <w:fldChar w:fldCharType="end"/>
          </w:r>
        </w:p>
      </w:sdtContent>
    </w:sdt>
    <w:p w14:paraId="7BABEE77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89" w:name="_Toc509817923"/>
      <w:proofErr w:type="spellStart"/>
      <w:r w:rsidRPr="005D61B5">
        <w:rPr>
          <w:lang w:val="en-US"/>
        </w:rPr>
        <w:t>PicoBorg</w:t>
      </w:r>
      <w:proofErr w:type="spellEnd"/>
      <w:r w:rsidRPr="005D61B5">
        <w:rPr>
          <w:lang w:val="en-US"/>
        </w:rPr>
        <w:t xml:space="preserve"> Reverse - Dual 5A Motor Controller</w:t>
      </w:r>
      <w:bookmarkEnd w:id="89"/>
    </w:p>
    <w:sdt>
      <w:sdtPr>
        <w:rPr>
          <w:lang w:val="en-US"/>
        </w:rPr>
        <w:alias w:val="Don’t edit this field."/>
        <w:tag w:val="CitaviPlaceholder#dd91b57d-723b-46ca-914e-f9ec69501e3d"/>
        <w:id w:val="-2013519470"/>
        <w:placeholder>
          <w:docPart w:val="DefaultPlaceholder_-1854013440"/>
        </w:placeholder>
      </w:sdtPr>
      <w:sdtContent>
        <w:p w14:paraId="0DE845BE" w14:textId="4A78AEF4" w:rsidR="00256AB0" w:rsidRPr="00A0315B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M2RlNTljYWEtNTM1Yy00ZWZjLWFmZjYtYzI5NTFkMTlhNWI2IiwiUmFuZ2VMZW5ndGgiOjQ1LCJSZWZlcmVuY2VJZCI6IjA2MmIyMGFmLTRjMGYtNDU4Yy1hMDI2LWRlYTJkODE3NjZhYy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QaWNvQm9yZyBSZXZlcnNlIC0gRHVhbCA1QSBNb3RvciBDb250cm9sbGVyKSJ9XX0sIlRhZyI6IkNpdGF2aVBsYWNlaG9sZGVyI2RkOTFiNTdkLTcyM2ItNDZjYS05MTRlLWY5ZWM2OTUwMWUzZCIsIlRleHQiOiIoUGljb0JvcmcgUmV2ZXJzZSAtIER1YWwgNUEgTW90b3IgQ29udHJvbGxlcikiLCJXQUlWZXJzaW9uIjoiNi4xLjAuMCJ9}</w:instrText>
          </w:r>
          <w:r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PicoBorg</w:t>
          </w:r>
          <w:proofErr w:type="spellEnd"/>
          <w:r w:rsidR="00476C1B" w:rsidRPr="00476C1B">
            <w:rPr>
              <w:i/>
              <w:lang w:val="en-US"/>
            </w:rPr>
            <w:t xml:space="preserve"> Reverse - Dual 5A Motor Controller)</w:t>
          </w:r>
          <w:r>
            <w:rPr>
              <w:lang w:val="en-US"/>
            </w:rPr>
            <w:fldChar w:fldCharType="end"/>
          </w:r>
        </w:p>
      </w:sdtContent>
    </w:sdt>
    <w:p w14:paraId="22C83CE7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90" w:name="_Toc509817924"/>
      <w:r w:rsidRPr="005D61B5">
        <w:rPr>
          <w:lang w:val="en-US"/>
        </w:rPr>
        <w:t>KY-015 TEMPERATURE AND HUMIDITY SENSOR MODULE</w:t>
      </w:r>
      <w:bookmarkEnd w:id="90"/>
    </w:p>
    <w:sdt>
      <w:sdtPr>
        <w:rPr>
          <w:lang w:val="en-US"/>
        </w:rPr>
        <w:alias w:val="Don’t edit this field."/>
        <w:tag w:val="CitaviPlaceholder#6012bc36-d086-42b5-8e28-74f0dc75c5ce"/>
        <w:id w:val="1592744598"/>
        <w:placeholder>
          <w:docPart w:val="DefaultPlaceholder_-1854013440"/>
        </w:placeholder>
      </w:sdtPr>
      <w:sdtContent>
        <w:p w14:paraId="76D52A34" w14:textId="3F5412DA" w:rsidR="00256AB0" w:rsidRPr="00CF238A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NGYyYmVmOTEtNGY4YS00ZGYwLWFmZWUtNDk0MTczMzM3NmFmIiwiUmFuZ2VMZW5ndGgiOjY4LCJSZWZlcmVuY2VJZCI6IjllNTgxM2FiLTdiM2MtNGU2MS04ZTgwLTg3MTk2ZTA1MGVlZC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LWS0wMTUgVGVtcGVyYXR1cmUgYW5kIEh1bWlkaXR5IFNlbnNvciBNb2R1bGUgLSBBcmR1aW5vTW9kdWxlc0luZm8pIn1dfSwiVGFnIjoiQ2l0YXZpUGxhY2Vob2xkZXIjNjAxMmJjMzYtZDA4Ni00MmI1LThlMjgtNzRmMGRjNzVjNWNlIiwiVGV4dCI6IihLWS0wMTUgVGVtcGVyYXR1cmUgYW5kIEh1bWlkaXR5IFNlbnNvciBNb2R1bGUgLSBBcmR1aW5vTW9kdWxlc0luZm8pIiwiV0FJVmVyc2lvbiI6IjYuMS4wLjAifQ==}</w:instrText>
          </w:r>
          <w:r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 xml:space="preserve">KY-015 Temperature and Humidity Sensor Module - </w:t>
          </w:r>
          <w:proofErr w:type="spellStart"/>
          <w:r w:rsidR="00476C1B" w:rsidRPr="00476C1B">
            <w:rPr>
              <w:i/>
              <w:lang w:val="en-US"/>
            </w:rPr>
            <w:t>ArduinoModulesInfo</w:t>
          </w:r>
          <w:proofErr w:type="spellEnd"/>
          <w:r w:rsidR="00476C1B" w:rsidRPr="00476C1B">
            <w:rPr>
              <w:i/>
              <w:lang w:val="en-US"/>
            </w:rPr>
            <w:t>)</w:t>
          </w:r>
          <w:r>
            <w:rPr>
              <w:lang w:val="en-US"/>
            </w:rPr>
            <w:fldChar w:fldCharType="end"/>
          </w:r>
        </w:p>
      </w:sdtContent>
    </w:sdt>
    <w:p w14:paraId="6AC1073F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91" w:name="_Toc509817925"/>
      <w:r w:rsidRPr="005D61B5">
        <w:rPr>
          <w:lang w:val="en-US"/>
        </w:rPr>
        <w:t>KY-009 RGB FULL COLOR LED SMD MODULE</w:t>
      </w:r>
      <w:bookmarkEnd w:id="91"/>
    </w:p>
    <w:sdt>
      <w:sdtPr>
        <w:rPr>
          <w:lang w:val="en-US"/>
        </w:rPr>
        <w:alias w:val="Don’t edit this field."/>
        <w:tag w:val="CitaviPlaceholder#1b139dfa-f8df-4999-a3cc-af265249102e"/>
        <w:id w:val="1278301316"/>
        <w:placeholder>
          <w:docPart w:val="DefaultPlaceholder_-1854013440"/>
        </w:placeholder>
      </w:sdtPr>
      <w:sdtContent>
        <w:p w14:paraId="0A3FED8E" w14:textId="278BE833" w:rsidR="00256AB0" w:rsidRPr="00CF238A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ODMwYjJjYWEtYTdmMS00YmYwLTliMmEtNDk3Nzg5NzMyZDc3IiwiUmFuZ2VMZW5ndGgiOjM3LCJSZWZlcmVuY2VJZCI6Ijk5MGUzZmM4LWY3ZjMtNGNmOC05Y2ZhLTEyYzQzM2Y5NWYxZCIsIlJlZmVyZW5jZSI6eyIkaWQiOiIzIiwiQWJzdHJhY3RDb21wbGV4aXR5IjowLCJBYnN0cmFjdFNvdXJjZVRleHRGb3JtYXQiOjAsIkFjY2Vzc0RhdGUiOiIyNi4wMy4yMDE4IiwiQXV0aG9ycyI6W10sIkNpdGF0aW9uS2V5VXBkYXRlVHlwZSI6MCwiQ29sbGFib3JhdG9ycyI6W10sIkRhdGUiOiIwNy4wMy4yMDE3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}</w:instrText>
          </w:r>
          <w:r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 xml:space="preserve">RGB LED Module - Wiki, </w:t>
          </w:r>
          <w:r w:rsidR="00476C1B" w:rsidRPr="00476C1B">
            <w:rPr>
              <w:lang w:val="en-US"/>
            </w:rPr>
            <w:t xml:space="preserve">7. </w:t>
          </w:r>
          <w:proofErr w:type="spellStart"/>
          <w:r w:rsidR="00476C1B" w:rsidRPr="00476C1B">
            <w:rPr>
              <w:lang w:val="en-US"/>
            </w:rPr>
            <w:t>März</w:t>
          </w:r>
          <w:proofErr w:type="spellEnd"/>
          <w:r w:rsidR="00476C1B" w:rsidRPr="00476C1B">
            <w:rPr>
              <w:lang w:val="en-US"/>
            </w:rPr>
            <w:t xml:space="preserve"> 2017)</w:t>
          </w:r>
          <w:r>
            <w:rPr>
              <w:lang w:val="en-US"/>
            </w:rPr>
            <w:fldChar w:fldCharType="end"/>
          </w:r>
        </w:p>
      </w:sdtContent>
    </w:sdt>
    <w:p w14:paraId="5189291E" w14:textId="77777777" w:rsidR="00256AB0" w:rsidRPr="008201E6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92" w:name="_Toc509817926"/>
      <w:r w:rsidRPr="005D61B5">
        <w:rPr>
          <w:lang w:val="en-US"/>
        </w:rPr>
        <w:t>HC-SR04 Ultrasonic range sensor</w:t>
      </w:r>
      <w:bookmarkEnd w:id="92"/>
    </w:p>
    <w:sdt>
      <w:sdtPr>
        <w:rPr>
          <w:lang w:val="en-US"/>
        </w:rPr>
        <w:alias w:val="Don’t edit this field."/>
        <w:tag w:val="CitaviPlaceholder#f8cfd64e-6c47-4ff1-89ba-727381cb6de1"/>
        <w:id w:val="-873537167"/>
        <w:placeholder>
          <w:docPart w:val="DefaultPlaceholder_-1854013440"/>
        </w:placeholder>
      </w:sdtPr>
      <w:sdtContent>
        <w:p w14:paraId="15FB3726" w14:textId="75ED8F50" w:rsidR="00256AB0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ZGNkNGY3NmMtM2Q5Ni00MzZhLTkyMWYtMjdlYzJjNjZmNzIwIiwiUmFuZ2VMZW5ndGgiOjQxLCJSZWZlcmVuY2VJZCI6IjFjMmNkNjI4LWUyNTktNGI1OS05MjczLTQzMTZhY2YyN2Y2OSIsIlJlZmVyZW5jZSI6eyIkaWQiOiIzIiwiQWJzdHJhY3RDb21wbGV4aXR5IjowLCJBYnN0cmFjdFNvdXJjZVRleHRGb3JtYXQiOjAsIkFjY2Vzc0RhdGUiOiIyNi4wMy4yMDE4IiwiQXV0aG9ycyI6W10sIkNpdGF0aW9uS2V5VXBkYXRlVHlwZSI6MCwiQ29sbGFib3JhdG9ycyI6W10sIkRhdGUiOiIyMC4wMy4yMDE3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}</w:instrText>
          </w:r>
          <w:r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r w:rsidR="00476C1B" w:rsidRPr="00476C1B">
            <w:rPr>
              <w:i/>
              <w:lang w:val="en-US"/>
            </w:rPr>
            <w:t xml:space="preserve">Ultrasonic Module - Wiki, </w:t>
          </w:r>
          <w:r w:rsidR="00476C1B" w:rsidRPr="00476C1B">
            <w:rPr>
              <w:lang w:val="en-US"/>
            </w:rPr>
            <w:t xml:space="preserve">20. </w:t>
          </w:r>
          <w:proofErr w:type="spellStart"/>
          <w:r w:rsidR="00476C1B" w:rsidRPr="00476C1B">
            <w:rPr>
              <w:lang w:val="en-US"/>
            </w:rPr>
            <w:t>März</w:t>
          </w:r>
          <w:proofErr w:type="spellEnd"/>
          <w:r w:rsidR="00476C1B" w:rsidRPr="00476C1B">
            <w:rPr>
              <w:lang w:val="en-US"/>
            </w:rPr>
            <w:t xml:space="preserve"> 2017)</w:t>
          </w:r>
          <w:r>
            <w:rPr>
              <w:lang w:val="en-US"/>
            </w:rPr>
            <w:fldChar w:fldCharType="end"/>
          </w:r>
        </w:p>
      </w:sdtContent>
    </w:sdt>
    <w:sdt>
      <w:sdtPr>
        <w:rPr>
          <w:lang w:val="en-US"/>
        </w:rPr>
        <w:alias w:val="Don’t edit this field."/>
        <w:tag w:val="CitaviPlaceholder#9b3abd75-7b54-4e6a-865c-2562c6af36b1"/>
        <w:id w:val="358784950"/>
        <w:placeholder>
          <w:docPart w:val="DefaultPlaceholder_-1854013440"/>
        </w:placeholder>
      </w:sdtPr>
      <w:sdtContent>
        <w:p w14:paraId="617F58B6" w14:textId="356D4DE3" w:rsidR="00256AB0" w:rsidRPr="00CF238A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476C1B">
            <w:rPr>
              <w:lang w:val="en-US"/>
            </w:rPr>
            <w:instrText>ADDIN CitaviPlaceholder{eyIkaWQiOiIxIiwiRW50cmllcyI6W3siJGlkIjoiMiIsIklkIjoiNmNkMjY1MWMtOTFmMi00NmFlLWFiYWQtNGY1NTJkNzQxYTRhIiwiUmFuZ2VMZW5ndGgiOjYzLCJSZWZlcmVuY2VJZCI6ImZlMjdiNzIxLWM2ZTUtNGFkNC05YjViLTJhN2YzOWJlMWJmMyIsIlJlZmVyZW5jZSI6eyIkaWQiOiIzIiwiQWJzdHJhY3RDb21wbGV4aXR5IjowLCJBYnN0cmFjdFNvdXJjZVRleHRGb3JtYXQiOjAsIkFjY2Vzc0RhdGUiOiIx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}</w:instrText>
          </w:r>
          <w:r>
            <w:rPr>
              <w:lang w:val="en-US"/>
            </w:rPr>
            <w:fldChar w:fldCharType="separate"/>
          </w:r>
          <w:r w:rsidR="00476C1B">
            <w:rPr>
              <w:lang w:val="en-US"/>
            </w:rPr>
            <w:t>(</w:t>
          </w:r>
          <w:proofErr w:type="spellStart"/>
          <w:r w:rsidR="00476C1B" w:rsidRPr="00476C1B">
            <w:rPr>
              <w:i/>
              <w:lang w:val="en-US"/>
            </w:rPr>
            <w:t>ModMyPi</w:t>
          </w:r>
          <w:proofErr w:type="spellEnd"/>
          <w:r w:rsidR="00476C1B" w:rsidRPr="00476C1B">
            <w:rPr>
              <w:i/>
              <w:lang w:val="en-US"/>
            </w:rPr>
            <w:t xml:space="preserve"> | HC-SR04 Ultrasonic Range Sensor on the Raspberry Pi)</w:t>
          </w:r>
          <w:r>
            <w:rPr>
              <w:lang w:val="en-US"/>
            </w:rPr>
            <w:fldChar w:fldCharType="end"/>
          </w:r>
        </w:p>
      </w:sdtContent>
    </w:sdt>
    <w:p w14:paraId="2BACE77E" w14:textId="77777777" w:rsidR="00256AB0" w:rsidRPr="00256AB0" w:rsidRDefault="00256AB0" w:rsidP="00256AB0">
      <w:pPr>
        <w:pStyle w:val="CitaviBibliographyEntry"/>
        <w:rPr>
          <w:lang w:val="en-US"/>
        </w:rPr>
      </w:pPr>
    </w:p>
    <w:sectPr w:rsidR="00256AB0" w:rsidRPr="00256AB0" w:rsidSect="00A82B12">
      <w:headerReference w:type="default" r:id="rId24"/>
      <w:pgSz w:w="11907" w:h="16840" w:code="9"/>
      <w:pgMar w:top="2552" w:right="1701" w:bottom="1701" w:left="1985" w:header="851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78E5FE" w14:textId="77777777" w:rsidR="0097692E" w:rsidRDefault="0097692E">
      <w:pPr>
        <w:spacing w:after="0" w:line="240" w:lineRule="auto"/>
      </w:pPr>
      <w:r>
        <w:separator/>
      </w:r>
    </w:p>
  </w:endnote>
  <w:endnote w:type="continuationSeparator" w:id="0">
    <w:p w14:paraId="2446705C" w14:textId="77777777" w:rsidR="0097692E" w:rsidRDefault="0097692E">
      <w:pPr>
        <w:spacing w:after="0" w:line="240" w:lineRule="auto"/>
      </w:pPr>
      <w:r>
        <w:continuationSeparator/>
      </w:r>
    </w:p>
  </w:endnote>
  <w:endnote w:type="continuationNotice" w:id="1">
    <w:p w14:paraId="6F7356DE" w14:textId="77777777" w:rsidR="0097692E" w:rsidRDefault="009769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4FB5" w14:textId="587C483A" w:rsidR="00FC679B" w:rsidRPr="008227FE" w:rsidRDefault="008227FE" w:rsidP="00A82B12">
    <w:pPr>
      <w:pStyle w:val="Fuzeile"/>
      <w:jc w:val="right"/>
    </w:pPr>
    <w:r w:rsidRPr="008227FE">
      <w:fldChar w:fldCharType="begin"/>
    </w:r>
    <w:r w:rsidRPr="008227FE">
      <w:instrText>PAGE   \* MERGEFORMAT</w:instrText>
    </w:r>
    <w:r w:rsidRPr="008227FE">
      <w:fldChar w:fldCharType="separate"/>
    </w:r>
    <w:r w:rsidR="00B74B85">
      <w:rPr>
        <w:noProof/>
      </w:rPr>
      <w:t>7</w:t>
    </w:r>
    <w:r w:rsidRPr="008227F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1C206" w14:textId="77777777" w:rsidR="0097692E" w:rsidRDefault="0097692E">
      <w:pPr>
        <w:spacing w:after="0" w:line="240" w:lineRule="auto"/>
      </w:pPr>
      <w:r>
        <w:separator/>
      </w:r>
    </w:p>
  </w:footnote>
  <w:footnote w:type="continuationSeparator" w:id="0">
    <w:p w14:paraId="36C3BA4F" w14:textId="77777777" w:rsidR="0097692E" w:rsidRDefault="0097692E">
      <w:pPr>
        <w:spacing w:after="0" w:line="240" w:lineRule="auto"/>
      </w:pPr>
      <w:r>
        <w:continuationSeparator/>
      </w:r>
    </w:p>
  </w:footnote>
  <w:footnote w:type="continuationNotice" w:id="1">
    <w:p w14:paraId="5F8C8418" w14:textId="77777777" w:rsidR="0097692E" w:rsidRDefault="0097692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FDC2C" w14:textId="77777777" w:rsidR="00832A8F" w:rsidRDefault="0097692E">
    <w:pPr>
      <w:pStyle w:val="Kopfzeile"/>
    </w:pPr>
    <w:r>
      <w:fldChar w:fldCharType="begin"/>
    </w:r>
    <w:r>
      <w:instrText xml:space="preserve"> AUTOTEXT  " Leer"  \* MERGEFORMAT </w:instrText>
    </w:r>
    <w:r>
      <w:fldChar w:fldCharType="separate"/>
    </w:r>
    <w:r w:rsidR="00B71AFF">
      <w:rPr>
        <w:b/>
        <w:bCs/>
        <w:lang w:val="en-US"/>
      </w:rPr>
      <w:t>Error! AutoText entry not defined.</w:t>
    </w:r>
    <w:r>
      <w:rPr>
        <w:b/>
        <w:bCs/>
        <w:lang w:val="en-US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361D8" w14:textId="77777777" w:rsidR="00801A08" w:rsidRPr="0014773F" w:rsidRDefault="00801A08" w:rsidP="0014773F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7E435" w14:textId="7A702E56" w:rsidR="00801A08" w:rsidRPr="008259CD" w:rsidRDefault="005B040F" w:rsidP="008259CD">
    <w:pPr>
      <w:pStyle w:val="Kopfzeile"/>
    </w:pPr>
    <w:r>
      <w:fldChar w:fldCharType="begin"/>
    </w:r>
    <w:r>
      <w:instrText xml:space="preserve"> STYLEREF  "Heading 1"  \* MERGEFORMAT </w:instrText>
    </w:r>
    <w:r>
      <w:fldChar w:fldCharType="separate"/>
    </w:r>
    <w:r w:rsidR="00FC7704">
      <w:rPr>
        <w:b/>
        <w:bCs/>
        <w:noProof/>
      </w:rPr>
      <w:t>Fehler! Verwenden Sie die Registerkarte 'Start', um Heading 1 dem Text zuzuweisen, der hier angezeigt werden soll.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6C4E1" w14:textId="1757F5E5" w:rsidR="00D15C4E" w:rsidRPr="00D15C4E" w:rsidRDefault="0097692E" w:rsidP="00D15C4E">
    <w:pPr>
      <w:pStyle w:val="Kopfzeile"/>
    </w:pPr>
    <w:r>
      <w:fldChar w:fldCharType="begin"/>
    </w:r>
    <w:r>
      <w:instrText xml:space="preserve"> STYLEREF  "Überschrift 1"  \* MERGEFORMAT </w:instrText>
    </w:r>
    <w:r>
      <w:fldChar w:fldCharType="separate"/>
    </w:r>
    <w:r w:rsidR="00FC7704" w:rsidRPr="00FC7704">
      <w:rPr>
        <w:b/>
        <w:bCs/>
        <w:noProof/>
        <w:lang w:val="en-US"/>
      </w:rPr>
      <w:t>Index</w:t>
    </w:r>
    <w:r w:rsidR="00FC7704">
      <w:rPr>
        <w:noProof/>
      </w:rPr>
      <w:t xml:space="preserve"> of Tables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8340C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7E41B26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EBEDD5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250CFA6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12A18AA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4EE220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ED29D08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B6966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E28C7E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F057D8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E549B"/>
    <w:multiLevelType w:val="hybridMultilevel"/>
    <w:tmpl w:val="EA5424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56159B"/>
    <w:multiLevelType w:val="hybridMultilevel"/>
    <w:tmpl w:val="940ADD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816EC"/>
    <w:multiLevelType w:val="multilevel"/>
    <w:tmpl w:val="B0B0030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8DB73CC"/>
    <w:multiLevelType w:val="hybridMultilevel"/>
    <w:tmpl w:val="73F6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362FB"/>
    <w:multiLevelType w:val="hybridMultilevel"/>
    <w:tmpl w:val="E112E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5C0D18"/>
    <w:multiLevelType w:val="hybridMultilevel"/>
    <w:tmpl w:val="01D460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6013F8"/>
    <w:multiLevelType w:val="hybridMultilevel"/>
    <w:tmpl w:val="6870E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CB16DD"/>
    <w:multiLevelType w:val="hybridMultilevel"/>
    <w:tmpl w:val="98F2FE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61660"/>
    <w:multiLevelType w:val="hybridMultilevel"/>
    <w:tmpl w:val="F4E6C0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CE085D"/>
    <w:multiLevelType w:val="hybridMultilevel"/>
    <w:tmpl w:val="F668BD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B97884"/>
    <w:multiLevelType w:val="hybridMultilevel"/>
    <w:tmpl w:val="07BAD9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C758BB"/>
    <w:multiLevelType w:val="hybridMultilevel"/>
    <w:tmpl w:val="9DC4F4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B21D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12"/>
  </w:num>
  <w:num w:numId="3">
    <w:abstractNumId w:val="15"/>
  </w:num>
  <w:num w:numId="4">
    <w:abstractNumId w:val="16"/>
  </w:num>
  <w:num w:numId="5">
    <w:abstractNumId w:val="20"/>
  </w:num>
  <w:num w:numId="6">
    <w:abstractNumId w:val="18"/>
  </w:num>
  <w:num w:numId="7">
    <w:abstractNumId w:val="11"/>
  </w:num>
  <w:num w:numId="8">
    <w:abstractNumId w:val="19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7"/>
  </w:num>
  <w:num w:numId="20">
    <w:abstractNumId w:val="13"/>
  </w:num>
  <w:num w:numId="21">
    <w:abstractNumId w:val="10"/>
  </w:num>
  <w:num w:numId="22">
    <w:abstractNumId w:val="21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FF"/>
    <w:rsid w:val="00004225"/>
    <w:rsid w:val="000159BD"/>
    <w:rsid w:val="00024AAC"/>
    <w:rsid w:val="000275E3"/>
    <w:rsid w:val="000343E7"/>
    <w:rsid w:val="000367F3"/>
    <w:rsid w:val="00042D02"/>
    <w:rsid w:val="000437ED"/>
    <w:rsid w:val="00044ACD"/>
    <w:rsid w:val="00052E2F"/>
    <w:rsid w:val="0006223D"/>
    <w:rsid w:val="000673C5"/>
    <w:rsid w:val="00073391"/>
    <w:rsid w:val="00076A31"/>
    <w:rsid w:val="00081400"/>
    <w:rsid w:val="0008438F"/>
    <w:rsid w:val="000A0416"/>
    <w:rsid w:val="000A2199"/>
    <w:rsid w:val="000C04D6"/>
    <w:rsid w:val="000C2DBF"/>
    <w:rsid w:val="000C512B"/>
    <w:rsid w:val="000E07BD"/>
    <w:rsid w:val="000E489C"/>
    <w:rsid w:val="000E5CAF"/>
    <w:rsid w:val="000F2566"/>
    <w:rsid w:val="00104563"/>
    <w:rsid w:val="00104755"/>
    <w:rsid w:val="001102FA"/>
    <w:rsid w:val="00113010"/>
    <w:rsid w:val="001154EF"/>
    <w:rsid w:val="001279A8"/>
    <w:rsid w:val="00130AEC"/>
    <w:rsid w:val="00133F91"/>
    <w:rsid w:val="00135233"/>
    <w:rsid w:val="0014773F"/>
    <w:rsid w:val="00151749"/>
    <w:rsid w:val="001537B8"/>
    <w:rsid w:val="00154DEA"/>
    <w:rsid w:val="001610C2"/>
    <w:rsid w:val="001619F5"/>
    <w:rsid w:val="00161D91"/>
    <w:rsid w:val="00162C1E"/>
    <w:rsid w:val="0016425F"/>
    <w:rsid w:val="00170983"/>
    <w:rsid w:val="0017522B"/>
    <w:rsid w:val="001766F6"/>
    <w:rsid w:val="001818A1"/>
    <w:rsid w:val="00185B4B"/>
    <w:rsid w:val="00192217"/>
    <w:rsid w:val="00194F2B"/>
    <w:rsid w:val="00195CE0"/>
    <w:rsid w:val="00196C25"/>
    <w:rsid w:val="001B6DAB"/>
    <w:rsid w:val="001B73B6"/>
    <w:rsid w:val="001C24B7"/>
    <w:rsid w:val="001C25EC"/>
    <w:rsid w:val="001C6132"/>
    <w:rsid w:val="001D77C0"/>
    <w:rsid w:val="001E1547"/>
    <w:rsid w:val="001F36D9"/>
    <w:rsid w:val="00202325"/>
    <w:rsid w:val="00205E03"/>
    <w:rsid w:val="00207A3E"/>
    <w:rsid w:val="00210768"/>
    <w:rsid w:val="0021178D"/>
    <w:rsid w:val="00220394"/>
    <w:rsid w:val="00222A58"/>
    <w:rsid w:val="00233B1D"/>
    <w:rsid w:val="00236CF1"/>
    <w:rsid w:val="00242047"/>
    <w:rsid w:val="00242B75"/>
    <w:rsid w:val="00247556"/>
    <w:rsid w:val="0024786A"/>
    <w:rsid w:val="002509A9"/>
    <w:rsid w:val="00256AB0"/>
    <w:rsid w:val="002576D8"/>
    <w:rsid w:val="0026180E"/>
    <w:rsid w:val="00262002"/>
    <w:rsid w:val="00262BEB"/>
    <w:rsid w:val="00265E32"/>
    <w:rsid w:val="00266F2A"/>
    <w:rsid w:val="00267549"/>
    <w:rsid w:val="00272D9E"/>
    <w:rsid w:val="002910FD"/>
    <w:rsid w:val="00293C57"/>
    <w:rsid w:val="00294346"/>
    <w:rsid w:val="002A474D"/>
    <w:rsid w:val="002A55E9"/>
    <w:rsid w:val="002A7355"/>
    <w:rsid w:val="002B0AC2"/>
    <w:rsid w:val="002B0E9A"/>
    <w:rsid w:val="002B6635"/>
    <w:rsid w:val="002B6659"/>
    <w:rsid w:val="002D12D6"/>
    <w:rsid w:val="002D13BF"/>
    <w:rsid w:val="002E26C6"/>
    <w:rsid w:val="002E39B6"/>
    <w:rsid w:val="002E6C1E"/>
    <w:rsid w:val="002E7B1F"/>
    <w:rsid w:val="002F1C5A"/>
    <w:rsid w:val="002F2486"/>
    <w:rsid w:val="00303B0E"/>
    <w:rsid w:val="003116AD"/>
    <w:rsid w:val="00313140"/>
    <w:rsid w:val="00316A3E"/>
    <w:rsid w:val="00324025"/>
    <w:rsid w:val="00324347"/>
    <w:rsid w:val="003258B3"/>
    <w:rsid w:val="00334015"/>
    <w:rsid w:val="00335733"/>
    <w:rsid w:val="00340640"/>
    <w:rsid w:val="003443F6"/>
    <w:rsid w:val="00354856"/>
    <w:rsid w:val="0036581B"/>
    <w:rsid w:val="00366C54"/>
    <w:rsid w:val="00383AED"/>
    <w:rsid w:val="00383EBD"/>
    <w:rsid w:val="00384A4B"/>
    <w:rsid w:val="00390BFD"/>
    <w:rsid w:val="003A043B"/>
    <w:rsid w:val="003A1C65"/>
    <w:rsid w:val="003C1166"/>
    <w:rsid w:val="003C465A"/>
    <w:rsid w:val="003C4D8E"/>
    <w:rsid w:val="003F1F05"/>
    <w:rsid w:val="0040112E"/>
    <w:rsid w:val="00413740"/>
    <w:rsid w:val="00413B23"/>
    <w:rsid w:val="00451E32"/>
    <w:rsid w:val="0045249A"/>
    <w:rsid w:val="00453696"/>
    <w:rsid w:val="00455015"/>
    <w:rsid w:val="00465491"/>
    <w:rsid w:val="00476C1B"/>
    <w:rsid w:val="00477FB4"/>
    <w:rsid w:val="004826D7"/>
    <w:rsid w:val="004830FA"/>
    <w:rsid w:val="004926E5"/>
    <w:rsid w:val="00492DA2"/>
    <w:rsid w:val="0049640A"/>
    <w:rsid w:val="004A561F"/>
    <w:rsid w:val="004B0CB6"/>
    <w:rsid w:val="004C3B30"/>
    <w:rsid w:val="004C4EBC"/>
    <w:rsid w:val="004C74D7"/>
    <w:rsid w:val="004E67EA"/>
    <w:rsid w:val="004F6025"/>
    <w:rsid w:val="005055D7"/>
    <w:rsid w:val="00506A3E"/>
    <w:rsid w:val="00513BB1"/>
    <w:rsid w:val="0052226C"/>
    <w:rsid w:val="00523052"/>
    <w:rsid w:val="00537C2B"/>
    <w:rsid w:val="00541025"/>
    <w:rsid w:val="00550916"/>
    <w:rsid w:val="0055097C"/>
    <w:rsid w:val="00552D04"/>
    <w:rsid w:val="005533A6"/>
    <w:rsid w:val="005576F2"/>
    <w:rsid w:val="005722C0"/>
    <w:rsid w:val="00584E16"/>
    <w:rsid w:val="00587506"/>
    <w:rsid w:val="0059224C"/>
    <w:rsid w:val="00596C5E"/>
    <w:rsid w:val="005A1D9A"/>
    <w:rsid w:val="005A54D7"/>
    <w:rsid w:val="005B0172"/>
    <w:rsid w:val="005B040F"/>
    <w:rsid w:val="005B6BBC"/>
    <w:rsid w:val="005D2EFF"/>
    <w:rsid w:val="005D61B5"/>
    <w:rsid w:val="005D764F"/>
    <w:rsid w:val="005E3468"/>
    <w:rsid w:val="005E34F9"/>
    <w:rsid w:val="00605E50"/>
    <w:rsid w:val="00610151"/>
    <w:rsid w:val="00626805"/>
    <w:rsid w:val="00641A7B"/>
    <w:rsid w:val="006424A8"/>
    <w:rsid w:val="00651CE9"/>
    <w:rsid w:val="00652D9C"/>
    <w:rsid w:val="006532C8"/>
    <w:rsid w:val="00657F2A"/>
    <w:rsid w:val="00663B7C"/>
    <w:rsid w:val="00665BB3"/>
    <w:rsid w:val="00666A95"/>
    <w:rsid w:val="006712DA"/>
    <w:rsid w:val="006719F1"/>
    <w:rsid w:val="00672CC2"/>
    <w:rsid w:val="00676303"/>
    <w:rsid w:val="00677D9E"/>
    <w:rsid w:val="006826CE"/>
    <w:rsid w:val="006839B2"/>
    <w:rsid w:val="00687E08"/>
    <w:rsid w:val="0069428A"/>
    <w:rsid w:val="006B69A5"/>
    <w:rsid w:val="006C1C8A"/>
    <w:rsid w:val="006C7CD5"/>
    <w:rsid w:val="006C7CD7"/>
    <w:rsid w:val="006D3798"/>
    <w:rsid w:val="006E4FA4"/>
    <w:rsid w:val="006E50D1"/>
    <w:rsid w:val="006E6D06"/>
    <w:rsid w:val="006F4A87"/>
    <w:rsid w:val="006F580E"/>
    <w:rsid w:val="00701A17"/>
    <w:rsid w:val="00705B95"/>
    <w:rsid w:val="0070698E"/>
    <w:rsid w:val="00707FB2"/>
    <w:rsid w:val="007204AF"/>
    <w:rsid w:val="00722791"/>
    <w:rsid w:val="00730719"/>
    <w:rsid w:val="00733FEC"/>
    <w:rsid w:val="007374BE"/>
    <w:rsid w:val="00741609"/>
    <w:rsid w:val="00742B45"/>
    <w:rsid w:val="007474BB"/>
    <w:rsid w:val="00752F7B"/>
    <w:rsid w:val="00754B80"/>
    <w:rsid w:val="00754DAA"/>
    <w:rsid w:val="00782EBB"/>
    <w:rsid w:val="007950D2"/>
    <w:rsid w:val="007957F7"/>
    <w:rsid w:val="007A0100"/>
    <w:rsid w:val="007A08FA"/>
    <w:rsid w:val="007A1298"/>
    <w:rsid w:val="007A6F2B"/>
    <w:rsid w:val="007B251B"/>
    <w:rsid w:val="007C00DE"/>
    <w:rsid w:val="007C39D0"/>
    <w:rsid w:val="007C5DF7"/>
    <w:rsid w:val="007C6994"/>
    <w:rsid w:val="007D1843"/>
    <w:rsid w:val="007E4961"/>
    <w:rsid w:val="007F1C39"/>
    <w:rsid w:val="007F3F44"/>
    <w:rsid w:val="00800F17"/>
    <w:rsid w:val="008010AC"/>
    <w:rsid w:val="00801A08"/>
    <w:rsid w:val="00803040"/>
    <w:rsid w:val="00804B00"/>
    <w:rsid w:val="00804D36"/>
    <w:rsid w:val="00804F7E"/>
    <w:rsid w:val="00806C1E"/>
    <w:rsid w:val="00807152"/>
    <w:rsid w:val="0081098A"/>
    <w:rsid w:val="008143C2"/>
    <w:rsid w:val="008201E6"/>
    <w:rsid w:val="008204B6"/>
    <w:rsid w:val="008227FE"/>
    <w:rsid w:val="008254CA"/>
    <w:rsid w:val="008259CD"/>
    <w:rsid w:val="00825BF5"/>
    <w:rsid w:val="00831E0A"/>
    <w:rsid w:val="00832A8F"/>
    <w:rsid w:val="00833079"/>
    <w:rsid w:val="00864279"/>
    <w:rsid w:val="0087263B"/>
    <w:rsid w:val="0087275B"/>
    <w:rsid w:val="00875529"/>
    <w:rsid w:val="008764DE"/>
    <w:rsid w:val="00883329"/>
    <w:rsid w:val="00897556"/>
    <w:rsid w:val="008A0B1D"/>
    <w:rsid w:val="008B524A"/>
    <w:rsid w:val="008C6589"/>
    <w:rsid w:val="008D5262"/>
    <w:rsid w:val="008D6F7F"/>
    <w:rsid w:val="008E0C88"/>
    <w:rsid w:val="008E3D6E"/>
    <w:rsid w:val="008E5F71"/>
    <w:rsid w:val="008F050D"/>
    <w:rsid w:val="00907BAC"/>
    <w:rsid w:val="00916A2A"/>
    <w:rsid w:val="00927F7B"/>
    <w:rsid w:val="00931722"/>
    <w:rsid w:val="00931CFE"/>
    <w:rsid w:val="009322A0"/>
    <w:rsid w:val="00935041"/>
    <w:rsid w:val="00937AE6"/>
    <w:rsid w:val="00941377"/>
    <w:rsid w:val="00941C4B"/>
    <w:rsid w:val="009717A0"/>
    <w:rsid w:val="009729D3"/>
    <w:rsid w:val="0097692E"/>
    <w:rsid w:val="00976C9D"/>
    <w:rsid w:val="00977E77"/>
    <w:rsid w:val="0099201A"/>
    <w:rsid w:val="00993879"/>
    <w:rsid w:val="00994871"/>
    <w:rsid w:val="00996BF9"/>
    <w:rsid w:val="009A2338"/>
    <w:rsid w:val="009A401B"/>
    <w:rsid w:val="009B2E0F"/>
    <w:rsid w:val="009B3E72"/>
    <w:rsid w:val="009C554C"/>
    <w:rsid w:val="009D2EF2"/>
    <w:rsid w:val="009D60E8"/>
    <w:rsid w:val="009D6383"/>
    <w:rsid w:val="009F0B71"/>
    <w:rsid w:val="00A01B81"/>
    <w:rsid w:val="00A0315B"/>
    <w:rsid w:val="00A03521"/>
    <w:rsid w:val="00A21DE0"/>
    <w:rsid w:val="00A271C3"/>
    <w:rsid w:val="00A3472F"/>
    <w:rsid w:val="00A37F16"/>
    <w:rsid w:val="00A43691"/>
    <w:rsid w:val="00A45ACE"/>
    <w:rsid w:val="00A47B15"/>
    <w:rsid w:val="00A507BC"/>
    <w:rsid w:val="00A51DE1"/>
    <w:rsid w:val="00A54535"/>
    <w:rsid w:val="00A6012A"/>
    <w:rsid w:val="00A61314"/>
    <w:rsid w:val="00A63163"/>
    <w:rsid w:val="00A67236"/>
    <w:rsid w:val="00A7010C"/>
    <w:rsid w:val="00A724AB"/>
    <w:rsid w:val="00A776EC"/>
    <w:rsid w:val="00A82B12"/>
    <w:rsid w:val="00A843AE"/>
    <w:rsid w:val="00AA0180"/>
    <w:rsid w:val="00AA0B4D"/>
    <w:rsid w:val="00AA34A5"/>
    <w:rsid w:val="00AA3B9B"/>
    <w:rsid w:val="00AA4F02"/>
    <w:rsid w:val="00AA7A9A"/>
    <w:rsid w:val="00AB1D5D"/>
    <w:rsid w:val="00AC3E58"/>
    <w:rsid w:val="00AD0AF0"/>
    <w:rsid w:val="00AD7DCF"/>
    <w:rsid w:val="00AE3CF6"/>
    <w:rsid w:val="00AE3ECD"/>
    <w:rsid w:val="00AE5908"/>
    <w:rsid w:val="00B02BD0"/>
    <w:rsid w:val="00B03617"/>
    <w:rsid w:val="00B169D1"/>
    <w:rsid w:val="00B3099C"/>
    <w:rsid w:val="00B31CAD"/>
    <w:rsid w:val="00B32338"/>
    <w:rsid w:val="00B36F60"/>
    <w:rsid w:val="00B428ED"/>
    <w:rsid w:val="00B44A57"/>
    <w:rsid w:val="00B536AD"/>
    <w:rsid w:val="00B55A62"/>
    <w:rsid w:val="00B7078A"/>
    <w:rsid w:val="00B71AFF"/>
    <w:rsid w:val="00B74B85"/>
    <w:rsid w:val="00B7612F"/>
    <w:rsid w:val="00B773CC"/>
    <w:rsid w:val="00B85BD1"/>
    <w:rsid w:val="00B9613E"/>
    <w:rsid w:val="00B96397"/>
    <w:rsid w:val="00B97446"/>
    <w:rsid w:val="00BA09C0"/>
    <w:rsid w:val="00BA47F1"/>
    <w:rsid w:val="00BA5C4E"/>
    <w:rsid w:val="00BA6476"/>
    <w:rsid w:val="00BB2800"/>
    <w:rsid w:val="00BB4003"/>
    <w:rsid w:val="00BC23FB"/>
    <w:rsid w:val="00BD267D"/>
    <w:rsid w:val="00BD732E"/>
    <w:rsid w:val="00BE08F5"/>
    <w:rsid w:val="00BE4FC3"/>
    <w:rsid w:val="00BE75B8"/>
    <w:rsid w:val="00C04582"/>
    <w:rsid w:val="00C10B63"/>
    <w:rsid w:val="00C12AC9"/>
    <w:rsid w:val="00C43253"/>
    <w:rsid w:val="00C51C66"/>
    <w:rsid w:val="00C679BA"/>
    <w:rsid w:val="00C83ADA"/>
    <w:rsid w:val="00C87FCE"/>
    <w:rsid w:val="00C87FD3"/>
    <w:rsid w:val="00C91EFF"/>
    <w:rsid w:val="00C92D2E"/>
    <w:rsid w:val="00C93CEF"/>
    <w:rsid w:val="00C94993"/>
    <w:rsid w:val="00CA2628"/>
    <w:rsid w:val="00CA2F13"/>
    <w:rsid w:val="00CA39E0"/>
    <w:rsid w:val="00CA3C69"/>
    <w:rsid w:val="00CA565D"/>
    <w:rsid w:val="00CB0AE9"/>
    <w:rsid w:val="00CC1FDD"/>
    <w:rsid w:val="00CC6F24"/>
    <w:rsid w:val="00CC7C91"/>
    <w:rsid w:val="00CD5C80"/>
    <w:rsid w:val="00CE0C64"/>
    <w:rsid w:val="00CE3AE9"/>
    <w:rsid w:val="00CE47A7"/>
    <w:rsid w:val="00CE623C"/>
    <w:rsid w:val="00CE7943"/>
    <w:rsid w:val="00CF0F9C"/>
    <w:rsid w:val="00CF11FD"/>
    <w:rsid w:val="00CF238A"/>
    <w:rsid w:val="00CF5C74"/>
    <w:rsid w:val="00CF6375"/>
    <w:rsid w:val="00D15C4E"/>
    <w:rsid w:val="00D20B9A"/>
    <w:rsid w:val="00D21BAB"/>
    <w:rsid w:val="00D23981"/>
    <w:rsid w:val="00D304E0"/>
    <w:rsid w:val="00D33690"/>
    <w:rsid w:val="00D34F0E"/>
    <w:rsid w:val="00D42E2F"/>
    <w:rsid w:val="00D44A98"/>
    <w:rsid w:val="00D47AA4"/>
    <w:rsid w:val="00D47ADB"/>
    <w:rsid w:val="00D6024B"/>
    <w:rsid w:val="00D6181E"/>
    <w:rsid w:val="00D71DCA"/>
    <w:rsid w:val="00D83414"/>
    <w:rsid w:val="00D858FF"/>
    <w:rsid w:val="00D91215"/>
    <w:rsid w:val="00DB6E74"/>
    <w:rsid w:val="00DC1CE1"/>
    <w:rsid w:val="00DC2CBB"/>
    <w:rsid w:val="00DC495C"/>
    <w:rsid w:val="00DD16ED"/>
    <w:rsid w:val="00DD2A98"/>
    <w:rsid w:val="00DD3A58"/>
    <w:rsid w:val="00DD4EDA"/>
    <w:rsid w:val="00DE5BCA"/>
    <w:rsid w:val="00DF40E0"/>
    <w:rsid w:val="00DF7AC1"/>
    <w:rsid w:val="00E0511B"/>
    <w:rsid w:val="00E06671"/>
    <w:rsid w:val="00E322FA"/>
    <w:rsid w:val="00E42ACC"/>
    <w:rsid w:val="00E47227"/>
    <w:rsid w:val="00E60DDE"/>
    <w:rsid w:val="00E63F73"/>
    <w:rsid w:val="00E7019C"/>
    <w:rsid w:val="00E70EB8"/>
    <w:rsid w:val="00E8182F"/>
    <w:rsid w:val="00E84E2A"/>
    <w:rsid w:val="00E860D5"/>
    <w:rsid w:val="00E91B78"/>
    <w:rsid w:val="00E9210F"/>
    <w:rsid w:val="00EA00CD"/>
    <w:rsid w:val="00EA4021"/>
    <w:rsid w:val="00EB047F"/>
    <w:rsid w:val="00EB35F8"/>
    <w:rsid w:val="00EB497B"/>
    <w:rsid w:val="00EC18AC"/>
    <w:rsid w:val="00EE1950"/>
    <w:rsid w:val="00EF2D55"/>
    <w:rsid w:val="00F00313"/>
    <w:rsid w:val="00F00941"/>
    <w:rsid w:val="00F01843"/>
    <w:rsid w:val="00F05360"/>
    <w:rsid w:val="00F0695C"/>
    <w:rsid w:val="00F16EF9"/>
    <w:rsid w:val="00F172A6"/>
    <w:rsid w:val="00F250C0"/>
    <w:rsid w:val="00F27E81"/>
    <w:rsid w:val="00F438E1"/>
    <w:rsid w:val="00F4539F"/>
    <w:rsid w:val="00F45C79"/>
    <w:rsid w:val="00F46B96"/>
    <w:rsid w:val="00F578B7"/>
    <w:rsid w:val="00F61EF7"/>
    <w:rsid w:val="00F62646"/>
    <w:rsid w:val="00F633BC"/>
    <w:rsid w:val="00F75379"/>
    <w:rsid w:val="00F92E35"/>
    <w:rsid w:val="00FA0B15"/>
    <w:rsid w:val="00FA177B"/>
    <w:rsid w:val="00FA7041"/>
    <w:rsid w:val="00FC042D"/>
    <w:rsid w:val="00FC679B"/>
    <w:rsid w:val="00FC6EA9"/>
    <w:rsid w:val="00FC7704"/>
    <w:rsid w:val="00FE0BD6"/>
    <w:rsid w:val="00FE2902"/>
    <w:rsid w:val="00FF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F2A554"/>
  <w15:docId w15:val="{16839BAF-6AD2-49B7-8F19-F3E516F9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937AE6"/>
    <w:pPr>
      <w:spacing w:after="200" w:line="360" w:lineRule="auto"/>
      <w:jc w:val="both"/>
    </w:pPr>
    <w:rPr>
      <w:rFonts w:ascii="Times New Roman" w:hAnsi="Times New Roman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249A"/>
    <w:pPr>
      <w:keepNext/>
      <w:keepLines/>
      <w:pageBreakBefore/>
      <w:numPr>
        <w:numId w:val="2"/>
      </w:numPr>
      <w:ind w:left="431" w:hanging="431"/>
      <w:outlineLvl w:val="0"/>
    </w:pPr>
    <w:rPr>
      <w:rFonts w:eastAsia="Times New Roman"/>
      <w:b/>
      <w:bCs/>
      <w:color w:val="365F91"/>
      <w:sz w:val="34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54B80"/>
    <w:pPr>
      <w:keepNext/>
      <w:keepLines/>
      <w:numPr>
        <w:ilvl w:val="1"/>
        <w:numId w:val="2"/>
      </w:numPr>
      <w:spacing w:before="400"/>
      <w:ind w:left="578" w:hanging="578"/>
      <w:outlineLvl w:val="1"/>
    </w:pPr>
    <w:rPr>
      <w:rFonts w:eastAsia="Times New Roman"/>
      <w:b/>
      <w:bCs/>
      <w:color w:val="4F81BD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27FE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27FE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227FE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227FE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27FE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27FE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27FE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F4A87"/>
  </w:style>
  <w:style w:type="paragraph" w:styleId="Fuzeile">
    <w:name w:val="footer"/>
    <w:basedOn w:val="Standard"/>
    <w:link w:val="FuzeileZchn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F4A87"/>
  </w:style>
  <w:style w:type="character" w:customStyle="1" w:styleId="berschrift1Zchn">
    <w:name w:val="Überschrift 1 Zchn"/>
    <w:link w:val="berschrift1"/>
    <w:uiPriority w:val="9"/>
    <w:rsid w:val="0045249A"/>
    <w:rPr>
      <w:rFonts w:ascii="Times New Roman" w:eastAsia="Times New Roman" w:hAnsi="Times New Roman" w:cs="Times New Roman"/>
      <w:b/>
      <w:bCs/>
      <w:color w:val="365F91"/>
      <w:sz w:val="34"/>
      <w:szCs w:val="28"/>
    </w:rPr>
  </w:style>
  <w:style w:type="character" w:customStyle="1" w:styleId="berschrift2Zchn">
    <w:name w:val="Überschrift 2 Zchn"/>
    <w:link w:val="berschrift2"/>
    <w:uiPriority w:val="9"/>
    <w:rsid w:val="00754B80"/>
    <w:rPr>
      <w:rFonts w:ascii="Times New Roman" w:eastAsia="Times New Roman" w:hAnsi="Times New Roman" w:cs="Times New Roman"/>
      <w:b/>
      <w:bCs/>
      <w:color w:val="4F81BD"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0511B"/>
    <w:pPr>
      <w:outlineLvl w:val="9"/>
    </w:pPr>
    <w:rPr>
      <w:rFonts w:ascii="Cambria" w:hAnsi="Cambria"/>
      <w:sz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0511B"/>
    <w:pPr>
      <w:spacing w:after="100"/>
    </w:pPr>
  </w:style>
  <w:style w:type="character" w:styleId="Hyperlink">
    <w:name w:val="Hyperlink"/>
    <w:uiPriority w:val="99"/>
    <w:unhideWhenUsed/>
    <w:rsid w:val="00E0511B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05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E0511B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link w:val="berschrift3"/>
    <w:uiPriority w:val="9"/>
    <w:rsid w:val="008227FE"/>
    <w:rPr>
      <w:rFonts w:ascii="Cambria" w:eastAsia="Times New Roman" w:hAnsi="Cambria" w:cs="Times New Roman"/>
      <w:b/>
      <w:bCs/>
      <w:color w:val="4F81BD"/>
    </w:rPr>
  </w:style>
  <w:style w:type="character" w:customStyle="1" w:styleId="berschrift4Zchn">
    <w:name w:val="Überschrift 4 Zchn"/>
    <w:link w:val="berschrift4"/>
    <w:uiPriority w:val="9"/>
    <w:rsid w:val="008227F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berschrift5Zchn">
    <w:name w:val="Überschrift 5 Zchn"/>
    <w:link w:val="berschrift5"/>
    <w:uiPriority w:val="9"/>
    <w:semiHidden/>
    <w:rsid w:val="008227FE"/>
    <w:rPr>
      <w:rFonts w:ascii="Cambria" w:eastAsia="Times New Roman" w:hAnsi="Cambria" w:cs="Times New Roman"/>
      <w:color w:val="243F60"/>
    </w:rPr>
  </w:style>
  <w:style w:type="character" w:customStyle="1" w:styleId="berschrift6Zchn">
    <w:name w:val="Überschrift 6 Zchn"/>
    <w:link w:val="berschrift6"/>
    <w:uiPriority w:val="9"/>
    <w:semiHidden/>
    <w:rsid w:val="008227FE"/>
    <w:rPr>
      <w:rFonts w:ascii="Cambria" w:eastAsia="Times New Roman" w:hAnsi="Cambria" w:cs="Times New Roman"/>
      <w:i/>
      <w:iCs/>
      <w:color w:val="243F60"/>
    </w:rPr>
  </w:style>
  <w:style w:type="character" w:customStyle="1" w:styleId="berschrift7Zchn">
    <w:name w:val="Überschrift 7 Zchn"/>
    <w:link w:val="berschrift7"/>
    <w:uiPriority w:val="9"/>
    <w:semiHidden/>
    <w:rsid w:val="008227FE"/>
    <w:rPr>
      <w:rFonts w:ascii="Cambria" w:eastAsia="Times New Roman" w:hAnsi="Cambria" w:cs="Times New Roman"/>
      <w:i/>
      <w:iCs/>
      <w:color w:val="404040"/>
    </w:rPr>
  </w:style>
  <w:style w:type="character" w:customStyle="1" w:styleId="berschrift8Zchn">
    <w:name w:val="Überschrift 8 Zchn"/>
    <w:link w:val="berschrift8"/>
    <w:uiPriority w:val="9"/>
    <w:semiHidden/>
    <w:rsid w:val="008227FE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berschrift9Zchn">
    <w:name w:val="Überschrift 9 Zchn"/>
    <w:link w:val="berschrift9"/>
    <w:uiPriority w:val="9"/>
    <w:semiHidden/>
    <w:rsid w:val="008227F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883329"/>
    <w:pPr>
      <w:spacing w:line="240" w:lineRule="auto"/>
      <w:jc w:val="center"/>
    </w:pPr>
    <w:rPr>
      <w:b/>
      <w:bCs/>
      <w:color w:val="4F81BD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D44A98"/>
    <w:pPr>
      <w:spacing w:after="0"/>
    </w:pPr>
  </w:style>
  <w:style w:type="table" w:styleId="Tabellenraster">
    <w:name w:val="Table Grid"/>
    <w:basedOn w:val="NormaleTabelle"/>
    <w:uiPriority w:val="59"/>
    <w:rsid w:val="00D44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8E3D6E"/>
    <w:pPr>
      <w:spacing w:after="1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E3D6E"/>
    <w:pPr>
      <w:spacing w:after="100"/>
    </w:pPr>
  </w:style>
  <w:style w:type="character" w:styleId="Platzhaltertext">
    <w:name w:val="Placeholder Text"/>
    <w:uiPriority w:val="99"/>
    <w:semiHidden/>
    <w:rsid w:val="00832A8F"/>
    <w:rPr>
      <w:color w:val="80808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82B12"/>
    <w:pPr>
      <w:spacing w:after="100"/>
    </w:pPr>
  </w:style>
  <w:style w:type="table" w:styleId="HelleSchattierung-Akzent1">
    <w:name w:val="Light Shading Accent 1"/>
    <w:basedOn w:val="NormaleTabelle"/>
    <w:uiPriority w:val="60"/>
    <w:rsid w:val="00247556"/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enabsatz">
    <w:name w:val="List Paragraph"/>
    <w:basedOn w:val="Standard"/>
    <w:uiPriority w:val="34"/>
    <w:qFormat/>
    <w:rsid w:val="00205E03"/>
    <w:pPr>
      <w:ind w:left="720"/>
      <w:contextualSpacing/>
    </w:pPr>
  </w:style>
  <w:style w:type="paragraph" w:customStyle="1" w:styleId="CitaviBibliographyEntry">
    <w:name w:val="Citavi Bibliography Entry"/>
    <w:basedOn w:val="Standard"/>
    <w:link w:val="CitaviBibliographyEntryChar"/>
    <w:rsid w:val="005E3468"/>
    <w:pPr>
      <w:spacing w:after="120"/>
      <w:jc w:val="left"/>
    </w:pPr>
  </w:style>
  <w:style w:type="character" w:customStyle="1" w:styleId="CitaviBibliographyEntryChar">
    <w:name w:val="Citavi Bibliography Entry Char"/>
    <w:basedOn w:val="Absatz-Standardschriftart"/>
    <w:link w:val="CitaviBibliographyEntry"/>
    <w:rsid w:val="005E3468"/>
    <w:rPr>
      <w:rFonts w:ascii="Times New Roman" w:hAnsi="Times New Roman"/>
      <w:sz w:val="22"/>
      <w:szCs w:val="22"/>
    </w:rPr>
  </w:style>
  <w:style w:type="paragraph" w:customStyle="1" w:styleId="CitaviBibliographyHeading">
    <w:name w:val="Citavi Bibliography Heading"/>
    <w:basedOn w:val="berschrift1"/>
    <w:link w:val="CitaviBibliographyHeadingChar"/>
    <w:rsid w:val="005E3468"/>
    <w:pPr>
      <w:jc w:val="left"/>
    </w:pPr>
  </w:style>
  <w:style w:type="character" w:customStyle="1" w:styleId="CitaviBibliographyHeadingChar">
    <w:name w:val="Citavi Bibliography Heading Char"/>
    <w:basedOn w:val="Absatz-Standardschriftart"/>
    <w:link w:val="CitaviBibliographyHeading"/>
    <w:rsid w:val="005E3468"/>
    <w:rPr>
      <w:rFonts w:ascii="Times New Roman" w:eastAsia="Times New Roman" w:hAnsi="Times New Roman"/>
      <w:b/>
      <w:bCs/>
      <w:color w:val="365F91"/>
      <w:sz w:val="34"/>
      <w:szCs w:val="28"/>
    </w:rPr>
  </w:style>
  <w:style w:type="paragraph" w:customStyle="1" w:styleId="CitaviBibliographySubheading1">
    <w:name w:val="Citavi Bibliography Subheading 1"/>
    <w:basedOn w:val="berschrift2"/>
    <w:link w:val="CitaviBibliographySubheading1Char"/>
    <w:rsid w:val="005E3468"/>
    <w:pPr>
      <w:outlineLvl w:val="9"/>
    </w:pPr>
    <w:rPr>
      <w:lang w:val="en-US"/>
    </w:rPr>
  </w:style>
  <w:style w:type="character" w:customStyle="1" w:styleId="CitaviBibliographySubheading1Char">
    <w:name w:val="Citavi Bibliography Subheading 1 Char"/>
    <w:basedOn w:val="Absatz-Standardschriftart"/>
    <w:link w:val="CitaviBibliographySubheading1"/>
    <w:rsid w:val="005E3468"/>
    <w:rPr>
      <w:rFonts w:ascii="Times New Roman" w:eastAsia="Times New Roman" w:hAnsi="Times New Roman"/>
      <w:b/>
      <w:bCs/>
      <w:color w:val="4F81BD"/>
      <w:sz w:val="28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Char"/>
    <w:rsid w:val="005E3468"/>
    <w:pPr>
      <w:outlineLvl w:val="9"/>
    </w:pPr>
    <w:rPr>
      <w:lang w:val="en-US"/>
    </w:rPr>
  </w:style>
  <w:style w:type="character" w:customStyle="1" w:styleId="CitaviBibliographySubheading2Char">
    <w:name w:val="Citavi Bibliography Subheading 2 Char"/>
    <w:basedOn w:val="Absatz-Standardschriftart"/>
    <w:link w:val="CitaviBibliographySubheading2"/>
    <w:rsid w:val="005E3468"/>
    <w:rPr>
      <w:rFonts w:ascii="Cambria" w:eastAsia="Times New Roman" w:hAnsi="Cambria"/>
      <w:b/>
      <w:bCs/>
      <w:color w:val="4F81BD"/>
      <w:sz w:val="22"/>
      <w:szCs w:val="22"/>
      <w:lang w:val="en-US"/>
    </w:rPr>
  </w:style>
  <w:style w:type="paragraph" w:customStyle="1" w:styleId="CitaviBibliographySubheading3">
    <w:name w:val="Citavi Bibliography Subheading 3"/>
    <w:basedOn w:val="berschrift4"/>
    <w:link w:val="CitaviBibliographySubheading3Char"/>
    <w:rsid w:val="005E3468"/>
    <w:pPr>
      <w:outlineLvl w:val="9"/>
    </w:pPr>
    <w:rPr>
      <w:lang w:val="en-US"/>
    </w:rPr>
  </w:style>
  <w:style w:type="character" w:customStyle="1" w:styleId="CitaviBibliographySubheading3Char">
    <w:name w:val="Citavi Bibliography Subheading 3 Char"/>
    <w:basedOn w:val="Absatz-Standardschriftart"/>
    <w:link w:val="CitaviBibliographySubheading3"/>
    <w:rsid w:val="005E3468"/>
    <w:rPr>
      <w:rFonts w:ascii="Cambria" w:eastAsia="Times New Roman" w:hAnsi="Cambria"/>
      <w:b/>
      <w:bCs/>
      <w:i/>
      <w:iCs/>
      <w:color w:val="4F81BD"/>
      <w:sz w:val="22"/>
      <w:szCs w:val="22"/>
      <w:lang w:val="en-US"/>
    </w:rPr>
  </w:style>
  <w:style w:type="paragraph" w:customStyle="1" w:styleId="CitaviBibliographySubheading4">
    <w:name w:val="Citavi Bibliography Subheading 4"/>
    <w:basedOn w:val="berschrift5"/>
    <w:link w:val="CitaviBibliographySubheading4Char"/>
    <w:rsid w:val="005E3468"/>
    <w:pPr>
      <w:outlineLvl w:val="9"/>
    </w:pPr>
    <w:rPr>
      <w:lang w:val="en-US"/>
    </w:rPr>
  </w:style>
  <w:style w:type="character" w:customStyle="1" w:styleId="CitaviBibliographySubheading4Char">
    <w:name w:val="Citavi Bibliography Subheading 4 Char"/>
    <w:basedOn w:val="Absatz-Standardschriftart"/>
    <w:link w:val="CitaviBibliographySubheading4"/>
    <w:rsid w:val="005E3468"/>
    <w:rPr>
      <w:rFonts w:ascii="Cambria" w:eastAsia="Times New Roman" w:hAnsi="Cambria"/>
      <w:color w:val="243F60"/>
      <w:sz w:val="22"/>
      <w:szCs w:val="22"/>
      <w:lang w:val="en-US"/>
    </w:rPr>
  </w:style>
  <w:style w:type="paragraph" w:customStyle="1" w:styleId="CitaviBibliographySubheading5">
    <w:name w:val="Citavi Bibliography Subheading 5"/>
    <w:basedOn w:val="berschrift6"/>
    <w:link w:val="CitaviBibliographySubheading5Char"/>
    <w:rsid w:val="005E3468"/>
    <w:pPr>
      <w:outlineLvl w:val="9"/>
    </w:pPr>
    <w:rPr>
      <w:lang w:val="en-US"/>
    </w:rPr>
  </w:style>
  <w:style w:type="character" w:customStyle="1" w:styleId="CitaviBibliographySubheading5Char">
    <w:name w:val="Citavi Bibliography Subheading 5 Char"/>
    <w:basedOn w:val="Absatz-Standardschriftart"/>
    <w:link w:val="CitaviBibliographySubheading5"/>
    <w:rsid w:val="005E3468"/>
    <w:rPr>
      <w:rFonts w:ascii="Cambria" w:eastAsia="Times New Roman" w:hAnsi="Cambria"/>
      <w:i/>
      <w:iCs/>
      <w:color w:val="243F60"/>
      <w:sz w:val="22"/>
      <w:szCs w:val="22"/>
      <w:lang w:val="en-US"/>
    </w:rPr>
  </w:style>
  <w:style w:type="paragraph" w:customStyle="1" w:styleId="CitaviBibliographySubheading6">
    <w:name w:val="Citavi Bibliography Subheading 6"/>
    <w:basedOn w:val="berschrift7"/>
    <w:link w:val="CitaviBibliographySubheading6Char"/>
    <w:rsid w:val="005E3468"/>
    <w:pPr>
      <w:outlineLvl w:val="9"/>
    </w:pPr>
    <w:rPr>
      <w:lang w:val="en-US"/>
    </w:rPr>
  </w:style>
  <w:style w:type="character" w:customStyle="1" w:styleId="CitaviBibliographySubheading6Char">
    <w:name w:val="Citavi Bibliography Subheading 6 Char"/>
    <w:basedOn w:val="Absatz-Standardschriftart"/>
    <w:link w:val="CitaviBibliographySubheading6"/>
    <w:rsid w:val="005E3468"/>
    <w:rPr>
      <w:rFonts w:ascii="Cambria" w:eastAsia="Times New Roman" w:hAnsi="Cambria"/>
      <w:i/>
      <w:iCs/>
      <w:color w:val="404040"/>
      <w:sz w:val="22"/>
      <w:szCs w:val="22"/>
      <w:lang w:val="en-US"/>
    </w:rPr>
  </w:style>
  <w:style w:type="paragraph" w:customStyle="1" w:styleId="CitaviBibliographySubheading7">
    <w:name w:val="Citavi Bibliography Subheading 7"/>
    <w:basedOn w:val="berschrift8"/>
    <w:link w:val="CitaviBibliographySubheading7Char"/>
    <w:rsid w:val="005E3468"/>
    <w:pPr>
      <w:outlineLvl w:val="9"/>
    </w:pPr>
    <w:rPr>
      <w:lang w:val="en-US"/>
    </w:rPr>
  </w:style>
  <w:style w:type="character" w:customStyle="1" w:styleId="CitaviBibliographySubheading7Char">
    <w:name w:val="Citavi Bibliography Subheading 7 Char"/>
    <w:basedOn w:val="Absatz-Standardschriftart"/>
    <w:link w:val="CitaviBibliographySubheading7"/>
    <w:rsid w:val="005E3468"/>
    <w:rPr>
      <w:rFonts w:ascii="Cambria" w:eastAsia="Times New Roman" w:hAnsi="Cambria"/>
      <w:color w:val="404040"/>
      <w:lang w:val="en-US"/>
    </w:rPr>
  </w:style>
  <w:style w:type="paragraph" w:customStyle="1" w:styleId="CitaviBibliographySubheading8">
    <w:name w:val="Citavi Bibliography Subheading 8"/>
    <w:basedOn w:val="berschrift9"/>
    <w:link w:val="CitaviBibliographySubheading8Char"/>
    <w:rsid w:val="005E3468"/>
    <w:pPr>
      <w:outlineLvl w:val="9"/>
    </w:pPr>
    <w:rPr>
      <w:lang w:val="en-US"/>
    </w:rPr>
  </w:style>
  <w:style w:type="character" w:customStyle="1" w:styleId="CitaviBibliographySubheading8Char">
    <w:name w:val="Citavi Bibliography Subheading 8 Char"/>
    <w:basedOn w:val="Absatz-Standardschriftart"/>
    <w:link w:val="CitaviBibliographySubheading8"/>
    <w:rsid w:val="005E3468"/>
    <w:rPr>
      <w:rFonts w:ascii="Cambria" w:eastAsia="Times New Roman" w:hAnsi="Cambria"/>
      <w:i/>
      <w:iCs/>
      <w:color w:val="40404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2BD0"/>
    <w:rPr>
      <w:color w:val="808080"/>
      <w:shd w:val="clear" w:color="auto" w:fill="E6E6E6"/>
    </w:rPr>
  </w:style>
  <w:style w:type="table" w:styleId="Gitternetztabelle4Akzent1">
    <w:name w:val="Grid Table 4 Accent 1"/>
    <w:basedOn w:val="NormaleTabelle"/>
    <w:uiPriority w:val="49"/>
    <w:rsid w:val="00BC23F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teraturverzeichnis">
    <w:name w:val="Bibliography"/>
    <w:basedOn w:val="Standard"/>
    <w:next w:val="Standard"/>
    <w:uiPriority w:val="37"/>
    <w:semiHidden/>
    <w:unhideWhenUsed/>
    <w:rsid w:val="00AA0180"/>
  </w:style>
  <w:style w:type="character" w:styleId="Buchtitel">
    <w:name w:val="Book Title"/>
    <w:basedOn w:val="Absatz-Standardschriftart"/>
    <w:uiPriority w:val="33"/>
    <w:qFormat/>
    <w:rsid w:val="00AA0180"/>
    <w:rPr>
      <w:b/>
      <w:bCs/>
      <w:i/>
      <w:iC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AA0180"/>
    <w:rPr>
      <w:b/>
      <w:bCs/>
      <w:smallCaps/>
      <w:color w:val="4F81BD" w:themeColor="accent1"/>
      <w:spacing w:val="5"/>
    </w:rPr>
  </w:style>
  <w:style w:type="character" w:styleId="SchwacherVerweis">
    <w:name w:val="Subtle Reference"/>
    <w:basedOn w:val="Absatz-Standardschriftart"/>
    <w:uiPriority w:val="31"/>
    <w:qFormat/>
    <w:rsid w:val="00AA0180"/>
    <w:rPr>
      <w:smallCaps/>
      <w:color w:val="5A5A5A" w:themeColor="text1" w:themeTint="A5"/>
    </w:rPr>
  </w:style>
  <w:style w:type="character" w:styleId="IntensiveHervorhebung">
    <w:name w:val="Intense Emphasis"/>
    <w:basedOn w:val="Absatz-Standardschriftart"/>
    <w:uiPriority w:val="21"/>
    <w:qFormat/>
    <w:rsid w:val="00AA0180"/>
    <w:rPr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AA0180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A018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A0180"/>
    <w:rPr>
      <w:rFonts w:ascii="Times New Roman" w:hAnsi="Times New Roman"/>
      <w:i/>
      <w:iCs/>
      <w:color w:val="4F81BD" w:themeColor="accent1"/>
      <w:sz w:val="22"/>
      <w:szCs w:val="22"/>
    </w:rPr>
  </w:style>
  <w:style w:type="paragraph" w:styleId="Zitat">
    <w:name w:val="Quote"/>
    <w:basedOn w:val="Standard"/>
    <w:next w:val="Standard"/>
    <w:link w:val="ZitatZchn"/>
    <w:uiPriority w:val="29"/>
    <w:qFormat/>
    <w:rsid w:val="00AA018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A0180"/>
    <w:rPr>
      <w:rFonts w:ascii="Times New Roman" w:hAnsi="Times New Roman"/>
      <w:i/>
      <w:iCs/>
      <w:color w:val="404040" w:themeColor="text1" w:themeTint="BF"/>
      <w:sz w:val="22"/>
      <w:szCs w:val="22"/>
    </w:rPr>
  </w:style>
  <w:style w:type="table" w:styleId="MittlereListe1-Akzent1">
    <w:name w:val="Medium List 1 Accent 1"/>
    <w:basedOn w:val="NormaleTabelle"/>
    <w:uiPriority w:val="65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AA018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AA0180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AA018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AA018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FarbigesRaster">
    <w:name w:val="Colorful Grid"/>
    <w:basedOn w:val="NormaleTabelle"/>
    <w:uiPriority w:val="73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AA018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AA018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AA018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AA018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1">
    <w:name w:val="Medium Grid 1"/>
    <w:basedOn w:val="NormaleTabelle"/>
    <w:uiPriority w:val="67"/>
    <w:semiHidden/>
    <w:unhideWhenUsed/>
    <w:rsid w:val="00AA018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AA018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">
    <w:name w:val="Medium List 1"/>
    <w:basedOn w:val="NormaleTabelle"/>
    <w:uiPriority w:val="65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AA018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AA018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semiHidden/>
    <w:unhideWhenUsed/>
    <w:rsid w:val="00AA018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AA018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AA018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KeinLeerraum">
    <w:name w:val="No Spacing"/>
    <w:uiPriority w:val="1"/>
    <w:qFormat/>
    <w:rsid w:val="00AA0180"/>
    <w:pPr>
      <w:jc w:val="both"/>
    </w:pPr>
    <w:rPr>
      <w:rFonts w:ascii="Times New Roman" w:hAnsi="Times New Roman"/>
      <w:sz w:val="22"/>
      <w:szCs w:val="22"/>
    </w:rPr>
  </w:style>
  <w:style w:type="character" w:styleId="HTMLVariable">
    <w:name w:val="HTML Variable"/>
    <w:basedOn w:val="Absatz-Standardschriftart"/>
    <w:uiPriority w:val="99"/>
    <w:semiHidden/>
    <w:unhideWhenUsed/>
    <w:rsid w:val="00AA0180"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AA0180"/>
    <w:rPr>
      <w:rFonts w:ascii="Consolas" w:hAnsi="Consolas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A018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A0180"/>
    <w:rPr>
      <w:rFonts w:ascii="Consolas" w:hAnsi="Consolas"/>
    </w:rPr>
  </w:style>
  <w:style w:type="character" w:styleId="HTMLTastatur">
    <w:name w:val="HTML Keyboard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AA0180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sid w:val="00AA0180"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AA0180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AA0180"/>
    <w:rPr>
      <w:rFonts w:ascii="Times New Roman" w:hAnsi="Times New Roman"/>
      <w:i/>
      <w:iCs/>
      <w:sz w:val="22"/>
      <w:szCs w:val="22"/>
    </w:rPr>
  </w:style>
  <w:style w:type="character" w:styleId="HTMLAkronym">
    <w:name w:val="HTML Acronym"/>
    <w:basedOn w:val="Absatz-Standardschriftart"/>
    <w:uiPriority w:val="99"/>
    <w:semiHidden/>
    <w:unhideWhenUsed/>
    <w:rsid w:val="00AA0180"/>
  </w:style>
  <w:style w:type="paragraph" w:styleId="StandardWeb">
    <w:name w:val="Normal (Web)"/>
    <w:basedOn w:val="Standard"/>
    <w:uiPriority w:val="99"/>
    <w:semiHidden/>
    <w:unhideWhenUsed/>
    <w:rsid w:val="00AA0180"/>
    <w:rPr>
      <w:sz w:val="24"/>
      <w:szCs w:val="24"/>
    </w:rPr>
  </w:style>
  <w:style w:type="paragraph" w:styleId="NurText">
    <w:name w:val="Plain Text"/>
    <w:basedOn w:val="Standard"/>
    <w:link w:val="NurTextZchn"/>
    <w:uiPriority w:val="99"/>
    <w:semiHidden/>
    <w:unhideWhenUsed/>
    <w:rsid w:val="00AA018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AA0180"/>
    <w:rPr>
      <w:rFonts w:ascii="Consolas" w:hAnsi="Consolas"/>
      <w:sz w:val="21"/>
      <w:szCs w:val="21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AA0180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AA0180"/>
    <w:rPr>
      <w:rFonts w:ascii="Segoe UI" w:hAnsi="Segoe UI" w:cs="Segoe UI"/>
      <w:sz w:val="16"/>
      <w:szCs w:val="16"/>
    </w:rPr>
  </w:style>
  <w:style w:type="character" w:styleId="Hervorhebung">
    <w:name w:val="Emphasis"/>
    <w:basedOn w:val="Absatz-Standardschriftart"/>
    <w:uiPriority w:val="20"/>
    <w:qFormat/>
    <w:rsid w:val="00AA0180"/>
    <w:rPr>
      <w:i/>
      <w:iCs/>
    </w:rPr>
  </w:style>
  <w:style w:type="character" w:styleId="Fett">
    <w:name w:val="Strong"/>
    <w:basedOn w:val="Absatz-Standardschriftart"/>
    <w:uiPriority w:val="22"/>
    <w:qFormat/>
    <w:rsid w:val="00AA0180"/>
    <w:rPr>
      <w:b/>
      <w:bCs/>
    </w:rPr>
  </w:style>
  <w:style w:type="character" w:styleId="BesuchterLink">
    <w:name w:val="FollowedHyperlink"/>
    <w:basedOn w:val="Absatz-Standardschriftart"/>
    <w:uiPriority w:val="99"/>
    <w:semiHidden/>
    <w:unhideWhenUsed/>
    <w:rsid w:val="00AA0180"/>
    <w:rPr>
      <w:color w:val="800080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rsid w:val="00AA0180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AA0180"/>
    <w:pPr>
      <w:spacing w:after="120"/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AA0180"/>
    <w:rPr>
      <w:rFonts w:ascii="Times New Roman" w:hAnsi="Times New Roman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AA0180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AA0180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AA0180"/>
    <w:rPr>
      <w:rFonts w:ascii="Times New Roman" w:hAnsi="Times New Roman"/>
      <w:sz w:val="16"/>
      <w:szCs w:val="16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AA0180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AA0180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AA0180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AA0180"/>
    <w:pPr>
      <w:spacing w:after="20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AA0180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AA0180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AA0180"/>
  </w:style>
  <w:style w:type="character" w:customStyle="1" w:styleId="DatumZchn">
    <w:name w:val="Datum Zchn"/>
    <w:basedOn w:val="Absatz-Standardschriftart"/>
    <w:link w:val="Datum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AA0180"/>
  </w:style>
  <w:style w:type="character" w:customStyle="1" w:styleId="AnredeZchn">
    <w:name w:val="Anrede Zchn"/>
    <w:basedOn w:val="Absatz-Standardschriftart"/>
    <w:link w:val="Anrede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A018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0180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AA01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AA01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Listenfortsetzung5">
    <w:name w:val="List Continue 5"/>
    <w:basedOn w:val="Standard"/>
    <w:uiPriority w:val="99"/>
    <w:semiHidden/>
    <w:unhideWhenUsed/>
    <w:rsid w:val="00AA0180"/>
    <w:pPr>
      <w:spacing w:after="120"/>
      <w:ind w:left="1415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AA0180"/>
    <w:pPr>
      <w:spacing w:after="120"/>
      <w:ind w:left="1132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AA0180"/>
    <w:pPr>
      <w:spacing w:after="120"/>
      <w:ind w:left="849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AA0180"/>
    <w:pPr>
      <w:spacing w:after="120"/>
      <w:ind w:left="566"/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AA0180"/>
    <w:pPr>
      <w:spacing w:after="120"/>
      <w:ind w:left="283"/>
      <w:contextualSpacing/>
    </w:pPr>
  </w:style>
  <w:style w:type="paragraph" w:styleId="Unterschrift">
    <w:name w:val="Signature"/>
    <w:basedOn w:val="Standard"/>
    <w:link w:val="UnterschriftZchn"/>
    <w:uiPriority w:val="99"/>
    <w:semiHidden/>
    <w:unhideWhenUsed/>
    <w:rsid w:val="00AA0180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Gruformel">
    <w:name w:val="Closing"/>
    <w:basedOn w:val="Standard"/>
    <w:link w:val="GruformelZchn"/>
    <w:uiPriority w:val="99"/>
    <w:semiHidden/>
    <w:unhideWhenUsed/>
    <w:rsid w:val="00AA0180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itel">
    <w:name w:val="Title"/>
    <w:basedOn w:val="Standard"/>
    <w:next w:val="Standard"/>
    <w:link w:val="TitelZchn"/>
    <w:uiPriority w:val="10"/>
    <w:qFormat/>
    <w:rsid w:val="00AA01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A0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nummer5">
    <w:name w:val="List Number 5"/>
    <w:basedOn w:val="Standard"/>
    <w:uiPriority w:val="99"/>
    <w:semiHidden/>
    <w:unhideWhenUsed/>
    <w:rsid w:val="00AA0180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AA0180"/>
    <w:pPr>
      <w:numPr>
        <w:numId w:val="10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AA0180"/>
    <w:pPr>
      <w:numPr>
        <w:numId w:val="11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AA0180"/>
    <w:pPr>
      <w:numPr>
        <w:numId w:val="12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AA0180"/>
    <w:pPr>
      <w:numPr>
        <w:numId w:val="1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AA0180"/>
    <w:pPr>
      <w:numPr>
        <w:numId w:val="14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AA0180"/>
    <w:pPr>
      <w:numPr>
        <w:numId w:val="15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AA0180"/>
    <w:pPr>
      <w:numPr>
        <w:numId w:val="16"/>
      </w:numPr>
      <w:contextualSpacing/>
    </w:pPr>
  </w:style>
  <w:style w:type="paragraph" w:styleId="Liste5">
    <w:name w:val="List 5"/>
    <w:basedOn w:val="Standard"/>
    <w:uiPriority w:val="99"/>
    <w:semiHidden/>
    <w:unhideWhenUsed/>
    <w:rsid w:val="00AA0180"/>
    <w:pPr>
      <w:ind w:left="1415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AA0180"/>
    <w:pPr>
      <w:ind w:left="1132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AA0180"/>
    <w:pPr>
      <w:ind w:left="849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AA0180"/>
    <w:pPr>
      <w:ind w:left="566" w:hanging="283"/>
      <w:contextualSpacing/>
    </w:pPr>
  </w:style>
  <w:style w:type="paragraph" w:styleId="Listennummer">
    <w:name w:val="List Number"/>
    <w:basedOn w:val="Standard"/>
    <w:uiPriority w:val="99"/>
    <w:semiHidden/>
    <w:unhideWhenUsed/>
    <w:rsid w:val="00AA0180"/>
    <w:pPr>
      <w:numPr>
        <w:numId w:val="17"/>
      </w:numPr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AA0180"/>
    <w:pPr>
      <w:numPr>
        <w:numId w:val="18"/>
      </w:numPr>
      <w:contextualSpacing/>
    </w:pPr>
  </w:style>
  <w:style w:type="paragraph" w:styleId="Liste">
    <w:name w:val="List"/>
    <w:basedOn w:val="Standard"/>
    <w:uiPriority w:val="99"/>
    <w:semiHidden/>
    <w:unhideWhenUsed/>
    <w:rsid w:val="00AA0180"/>
    <w:pPr>
      <w:ind w:left="283" w:hanging="283"/>
      <w:contextualSpacing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AA018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Makrotext">
    <w:name w:val="macro"/>
    <w:link w:val="MakrotextZchn"/>
    <w:uiPriority w:val="99"/>
    <w:semiHidden/>
    <w:unhideWhenUsed/>
    <w:rsid w:val="00AA01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nsolas" w:hAnsi="Consolas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AA0180"/>
    <w:rPr>
      <w:rFonts w:ascii="Consolas" w:hAnsi="Consolas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AA0180"/>
    <w:pPr>
      <w:spacing w:after="0"/>
      <w:ind w:left="220" w:hanging="22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AA0180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AA0180"/>
    <w:rPr>
      <w:rFonts w:ascii="Times New Roman" w:hAnsi="Times New Roman"/>
    </w:rPr>
  </w:style>
  <w:style w:type="character" w:styleId="Endnotenzeichen">
    <w:name w:val="endnote reference"/>
    <w:basedOn w:val="Absatz-Standardschriftart"/>
    <w:uiPriority w:val="99"/>
    <w:semiHidden/>
    <w:unhideWhenUsed/>
    <w:rsid w:val="00AA0180"/>
    <w:rPr>
      <w:vertAlign w:val="superscript"/>
    </w:rPr>
  </w:style>
  <w:style w:type="character" w:styleId="Seitenzahl">
    <w:name w:val="page number"/>
    <w:basedOn w:val="Absatz-Standardschriftart"/>
    <w:uiPriority w:val="99"/>
    <w:semiHidden/>
    <w:unhideWhenUsed/>
    <w:rsid w:val="00AA0180"/>
  </w:style>
  <w:style w:type="character" w:styleId="Zeilennummer">
    <w:name w:val="line number"/>
    <w:basedOn w:val="Absatz-Standardschriftart"/>
    <w:uiPriority w:val="99"/>
    <w:semiHidden/>
    <w:unhideWhenUsed/>
    <w:rsid w:val="00AA0180"/>
  </w:style>
  <w:style w:type="character" w:styleId="Kommentarzeichen">
    <w:name w:val="annotation reference"/>
    <w:basedOn w:val="Absatz-Standardschriftart"/>
    <w:uiPriority w:val="99"/>
    <w:semiHidden/>
    <w:unhideWhenUsed/>
    <w:rsid w:val="00AA0180"/>
    <w:rPr>
      <w:sz w:val="16"/>
      <w:szCs w:val="16"/>
    </w:rPr>
  </w:style>
  <w:style w:type="character" w:styleId="Funotenzeichen">
    <w:name w:val="footnote reference"/>
    <w:basedOn w:val="Absatz-Standardschriftart"/>
    <w:uiPriority w:val="99"/>
    <w:semiHidden/>
    <w:unhideWhenUsed/>
    <w:rsid w:val="00AA0180"/>
    <w:rPr>
      <w:vertAlign w:val="superscript"/>
    </w:rPr>
  </w:style>
  <w:style w:type="paragraph" w:styleId="Umschlagabsenderadresse">
    <w:name w:val="envelope return"/>
    <w:basedOn w:val="Standard"/>
    <w:uiPriority w:val="99"/>
    <w:semiHidden/>
    <w:unhideWhenUsed/>
    <w:rsid w:val="00AA0180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AA0180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22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AA0180"/>
    <w:rPr>
      <w:rFonts w:asciiTheme="majorHAnsi" w:eastAsiaTheme="majorEastAsia" w:hAnsiTheme="majorHAnsi" w:cstheme="majorBidi"/>
      <w:b/>
      <w:bCs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A018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A0180"/>
    <w:rPr>
      <w:rFonts w:ascii="Times New Roman" w:hAnsi="Times New Roman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018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A0180"/>
    <w:rPr>
      <w:rFonts w:ascii="Times New Roman" w:hAnsi="Times New Roman"/>
    </w:rPr>
  </w:style>
  <w:style w:type="paragraph" w:styleId="Standardeinzug">
    <w:name w:val="Normal Indent"/>
    <w:basedOn w:val="Standard"/>
    <w:uiPriority w:val="99"/>
    <w:semiHidden/>
    <w:unhideWhenUsed/>
    <w:rsid w:val="00AA0180"/>
    <w:pPr>
      <w:ind w:left="708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A0180"/>
    <w:pPr>
      <w:spacing w:after="100"/>
      <w:ind w:left="176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A0180"/>
    <w:pPr>
      <w:spacing w:after="100"/>
      <w:ind w:left="154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A0180"/>
    <w:pPr>
      <w:spacing w:after="100"/>
      <w:ind w:left="13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A0180"/>
    <w:pPr>
      <w:spacing w:after="100"/>
      <w:ind w:left="110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A0180"/>
    <w:pPr>
      <w:spacing w:after="100"/>
      <w:ind w:left="88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98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76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54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32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10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88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66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44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yperlink" Target="http://10.0.0.1" TargetMode="External"/><Relationship Id="rId23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MartinVogelSRH/AsmoApi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35c138dfb4164417/SRH%20Stuff/Admin/Vorlage_Bachelor_Master_EN_personalize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7BDCD90-FD61-4C60-883D-D4D003CC8B95}"/>
      </w:docPartPr>
      <w:docPartBody>
        <w:p w:rsidR="00000000" w:rsidRDefault="00171741">
          <w:r w:rsidRPr="00206EE5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41"/>
    <w:rsid w:val="00171741"/>
    <w:rsid w:val="00D8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uiPriority w:val="99"/>
    <w:semiHidden/>
    <w:rsid w:val="0017174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A8ED4BA-548A-45EB-ABBB-E016A7D5D907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10D246-E6E8-48E9-81E2-AD8F82EE3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Vorlage_Bachelor_Master_EN_personalized.dotx</Template>
  <TotalTime>0</TotalTime>
  <Pages>27</Pages>
  <Words>19891</Words>
  <Characters>113381</Characters>
  <Application>Microsoft Office Word</Application>
  <DocSecurity>0</DocSecurity>
  <Lines>944</Lines>
  <Paragraphs>266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SRHHSHD_Fak.Informatik_BAMAVorlage</vt:lpstr>
      <vt:lpstr>SRHHSHD_Fak.Informatik_BAMAVorlage</vt:lpstr>
    </vt:vector>
  </TitlesOfParts>
  <Company>SRH Hochschule Heidelberg</Company>
  <LinksUpToDate>false</LinksUpToDate>
  <CharactersWithSpaces>133006</CharactersWithSpaces>
  <SharedDoc>false</SharedDoc>
  <HLinks>
    <vt:vector size="96" baseType="variant"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_Toc446249675</vt:lpwstr>
      </vt:variant>
      <vt:variant>
        <vt:i4>2031678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_Toc446248869</vt:lpwstr>
      </vt:variant>
      <vt:variant>
        <vt:i4>2031678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_Toc446248868</vt:lpwstr>
      </vt:variant>
      <vt:variant>
        <vt:i4>1441843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_Toc456780935</vt:lpwstr>
      </vt:variant>
      <vt:variant>
        <vt:i4>1441843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_Toc456780934</vt:lpwstr>
      </vt:variant>
      <vt:variant>
        <vt:i4>1441843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_Toc456780933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_Toc456780932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_Toc456780931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_Toc456780930</vt:lpwstr>
      </vt:variant>
      <vt:variant>
        <vt:i4>1507379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_Toc456780929</vt:lpwstr>
      </vt:variant>
      <vt:variant>
        <vt:i4>1507379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_Toc456780928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_Toc456780927</vt:lpwstr>
      </vt:variant>
      <vt:variant>
        <vt:i4>1507379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_Toc456780926</vt:lpwstr>
      </vt:variant>
      <vt:variant>
        <vt:i4>1507379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_Toc456780925</vt:lpwstr>
      </vt:variant>
      <vt:variant>
        <vt:i4>1507379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_Toc456780924</vt:lpwstr>
      </vt:variant>
      <vt:variant>
        <vt:i4>1507379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_Toc456780923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SRHHSHD_Fak.Informatik_BAMAVorlage</dc:title>
  <dc:creator>Martin Vogel</dc:creator>
  <cp:keywords>Vorlage, BA, MA</cp:keywords>
  <cp:lastModifiedBy>Vogel, Martin (SRH Hochschule Heidelberg Student)</cp:lastModifiedBy>
  <cp:revision>12</cp:revision>
  <cp:lastPrinted>2016-06-29T07:34:00Z</cp:lastPrinted>
  <dcterms:created xsi:type="dcterms:W3CDTF">2018-05-08T21:12:00Z</dcterms:created>
  <dcterms:modified xsi:type="dcterms:W3CDTF">2018-05-08T21:19:00Z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2013-11-25T00:00:00Z</vt:filetime>
  </property>
  <property fmtid="{D5CDD505-2E9C-101B-9397-08002B2CF9AE}" pid="3" name="LastSaved">
    <vt:filetime>2013-11-28T00:00:00Z</vt:filetime>
  </property>
  <property fmtid="{D5CDD505-2E9C-101B-9397-08002B2CF9AE}" pid="4" name="CitaviDocumentProperty_7">
    <vt:lpwstr>ASMODocumentation</vt:lpwstr>
  </property>
  <property fmtid="{D5CDD505-2E9C-101B-9397-08002B2CF9AE}" pid="5" name="CitaviDocumentProperty_0">
    <vt:lpwstr>eee1aa19-217c-485b-89d6-4c845b654677</vt:lpwstr>
  </property>
  <property fmtid="{D5CDD505-2E9C-101B-9397-08002B2CF9AE}" pid="6" name="CitaviDocumentProperty_6">
    <vt:lpwstr>True</vt:lpwstr>
  </property>
  <property fmtid="{D5CDD505-2E9C-101B-9397-08002B2CF9AE}" pid="7" name="CitaviDocumentProperty_8">
    <vt:lpwstr>C:\Users\marti\Documents\Citavi 6\Projects\ASMODocumentation\ASMODocumentation.ctv6</vt:lpwstr>
  </property>
  <property fmtid="{D5CDD505-2E9C-101B-9397-08002B2CF9AE}" pid="8" name="CitaviDocumentProperty_1">
    <vt:lpwstr>6.1.0.0</vt:lpwstr>
  </property>
</Properties>
</file>